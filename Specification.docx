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0A391BA1" w:rsidR="00E30812" w:rsidRDefault="008F79B5" w:rsidP="00132A77">
            <w:pPr>
              <w:pStyle w:val="TableMedium"/>
              <w:rPr>
                <w:rFonts w:ascii="Arial" w:hAnsi="Arial" w:cs="Arial"/>
              </w:rPr>
            </w:pPr>
            <w:r>
              <w:rPr>
                <w:rFonts w:ascii="Arial" w:hAnsi="Arial" w:cs="Arial"/>
              </w:rPr>
              <w:t>3.0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E30812">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E30812">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E30812">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E30812">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E30812">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E30812">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E30812">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E30812">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E30812">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E30812">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E30812">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E30812">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E30812">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E30812">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E30812">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E30812">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E30812">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E30812">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E30812">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E30812">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E30812">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E30812">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E30812">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E30812">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E30812">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proofErr w:type="gramStart"/>
      <w:r w:rsidRPr="004C131D">
        <w:rPr>
          <w:rFonts w:ascii="Arial" w:hAnsi="Arial" w:cs="Arial"/>
        </w:rPr>
        <w:t>and also</w:t>
      </w:r>
      <w:proofErr w:type="gramEnd"/>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 xml:space="preserve">After researching other apps that would be </w:t>
      </w:r>
      <w:proofErr w:type="gramStart"/>
      <w:r w:rsidRPr="004C131D">
        <w:rPr>
          <w:rFonts w:ascii="Arial" w:hAnsi="Arial" w:cs="Arial"/>
        </w:rPr>
        <w:t>similar to</w:t>
      </w:r>
      <w:proofErr w:type="gramEnd"/>
      <w:r w:rsidRPr="004C131D">
        <w:rPr>
          <w:rFonts w:ascii="Arial" w:hAnsi="Arial" w:cs="Arial"/>
        </w:rPr>
        <w:t xml:space="preserve">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sdt>
      <w:sdtPr>
        <w:id w:val="-1481461308"/>
        <w:docPartObj>
          <w:docPartGallery w:val="Bibliographies"/>
          <w:docPartUnique/>
        </w:docPartObj>
      </w:sdtPr>
      <w:sdtEndPr>
        <w:rPr>
          <w:b w:val="0"/>
          <w:kern w:val="0"/>
          <w:sz w:val="20"/>
        </w:rPr>
      </w:sdtEndPr>
      <w:sdtContent>
        <w:p w14:paraId="3D19DE98" w14:textId="2829536E" w:rsidR="003A764A" w:rsidRDefault="003A764A" w:rsidP="003A764A">
          <w:pPr>
            <w:pStyle w:val="Heading1"/>
          </w:pPr>
          <w:r>
            <w:t>References</w:t>
          </w:r>
        </w:p>
        <w:p w14:paraId="5472699E" w14:textId="3FAFC49D" w:rsidR="003A764A" w:rsidRPr="003A764A" w:rsidRDefault="003A764A" w:rsidP="003A764A">
          <w:r>
            <w:t>Show app, Action, Action tour Guide. Version 1.18, Google Commerce Ltd, 2016.</w:t>
          </w:r>
        </w:p>
        <w:sdt>
          <w:sdtPr>
            <w:id w:val="-573587230"/>
            <w:bibliography/>
          </w:sdtPr>
          <w:sdtContent>
            <w:p w14:paraId="247D47A9" w14:textId="0D9849E3" w:rsidR="003A764A" w:rsidRDefault="003A764A" w:rsidP="003A764A">
              <w:pPr>
                <w:pStyle w:val="Bibliography"/>
                <w:ind w:left="720" w:hanging="720"/>
                <w:rPr>
                  <w:noProof/>
                  <w:sz w:val="24"/>
                  <w:szCs w:val="24"/>
                </w:rPr>
              </w:pPr>
              <w:r>
                <w:fldChar w:fldCharType="begin"/>
              </w:r>
              <w:r>
                <w:instrText xml:space="preserve"> BIBLIOGRAPHY </w:instrText>
              </w:r>
              <w:r>
                <w:fldChar w:fldCharType="separate"/>
              </w:r>
              <w:r>
                <w:rPr>
                  <w:noProof/>
                </w:rPr>
                <w:t>Ltd, M. G. Natural History Museum. Version 2.8.7, Google Commerce Ltd, 2012.</w:t>
              </w:r>
            </w:p>
            <w:p w14:paraId="7532DB15" w14:textId="7C857D6A" w:rsidR="003A764A" w:rsidRDefault="003A764A" w:rsidP="003A764A">
              <w:pPr>
                <w:pStyle w:val="Bibliography"/>
                <w:ind w:left="720" w:hanging="720"/>
                <w:rPr>
                  <w:noProof/>
                </w:rPr>
              </w:pPr>
              <w:r>
                <w:rPr>
                  <w:noProof/>
                </w:rPr>
                <w:t xml:space="preserve">Activ, Hello. </w:t>
              </w:r>
              <w:r>
                <w:rPr>
                  <w:i/>
                  <w:iCs/>
                  <w:noProof/>
                </w:rPr>
                <w:t>Newcastle Castle</w:t>
              </w:r>
              <w:r>
                <w:rPr>
                  <w:noProof/>
                </w:rPr>
                <w:t>. Version 1.0, GoogleCommerce Ltd, 2018.</w:t>
              </w:r>
            </w:p>
            <w:p w14:paraId="3B0BB9C7" w14:textId="77777777" w:rsidR="003A764A" w:rsidRDefault="003A764A" w:rsidP="003A764A">
              <w:r>
                <w:rPr>
                  <w:b/>
                  <w:bCs/>
                  <w:noProof/>
                </w:rPr>
                <w:fldChar w:fldCharType="end"/>
              </w:r>
            </w:p>
          </w:sdtContent>
        </w:sdt>
      </w:sdtContent>
    </w:sdt>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lastRenderedPageBreak/>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w:t>
      </w:r>
      <w:r w:rsidRPr="0030226C">
        <w:rPr>
          <w:rFonts w:ascii="Arial" w:hAnsi="Arial" w:cs="Arial"/>
          <w:color w:val="000000" w:themeColor="text1"/>
        </w:rPr>
        <w:lastRenderedPageBreak/>
        <w:t xml:space="preserve">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proofErr w:type="gramStart"/>
            <w:r>
              <w:rPr>
                <w:rFonts w:asciiTheme="minorBidi" w:hAnsiTheme="minorBidi" w:cstheme="minorBidi"/>
              </w:rPr>
              <w:t>This</w:t>
            </w:r>
            <w:proofErr w:type="gramEnd"/>
            <w:r>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41"/>
    </w:p>
    <w:p w14:paraId="7D1BAE65" w14:textId="31CA0018" w:rsidR="00CE5DCE"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2D72745C" w14:textId="50CA1BCE" w:rsidR="00F20508" w:rsidRDefault="00F20508" w:rsidP="00F20508">
      <w:pPr>
        <w:ind w:left="720"/>
        <w:rPr>
          <w:b/>
        </w:rPr>
      </w:pPr>
      <w:r w:rsidRPr="008F79B5">
        <w:rPr>
          <w:b/>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61C2FABE">
            <wp:simplePos x="0" y="0"/>
            <wp:positionH relativeFrom="column">
              <wp:posOffset>1374775</wp:posOffset>
            </wp:positionH>
            <wp:positionV relativeFrom="paragraph">
              <wp:posOffset>5080</wp:posOffset>
            </wp:positionV>
            <wp:extent cx="2565400" cy="1492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2565400" cy="1492250"/>
                    </a:xfrm>
                    <a:prstGeom prst="rect">
                      <a:avLst/>
                    </a:prstGeom>
                    <a:ln>
                      <a:noFill/>
                    </a:ln>
                    <a:extLst>
                      <a:ext uri="{53640926-AAD7-44D8-BBD7-CCE9431645EC}">
                        <a14:shadowObscured xmlns:a14="http://schemas.microsoft.com/office/drawing/2010/main"/>
                      </a:ext>
                    </a:extLst>
                  </pic:spPr>
                </pic:pic>
              </a:graphicData>
            </a:graphic>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00381F9E" w14:textId="04128CE8" w:rsidR="00F20508" w:rsidRDefault="00F20508" w:rsidP="00F20508">
      <w:pPr>
        <w:ind w:firstLine="720"/>
        <w:rPr>
          <w:b/>
        </w:rPr>
      </w:pPr>
      <w:r w:rsidRPr="008F79B5">
        <w:rPr>
          <w:b/>
        </w:rPr>
        <w:t>Component Diagram</w:t>
      </w:r>
    </w:p>
    <w:p w14:paraId="0C5F28AF" w14:textId="2DF5E63E" w:rsidR="00F20508" w:rsidRPr="00F20508" w:rsidRDefault="008F79B5" w:rsidP="00F20508">
      <w:pPr>
        <w:ind w:firstLine="720"/>
        <w:rPr>
          <w:b/>
        </w:rPr>
      </w:pPr>
      <w:r>
        <w:rPr>
          <w:noProof/>
        </w:rPr>
        <w:drawing>
          <wp:anchor distT="0" distB="0" distL="114300" distR="114300" simplePos="0" relativeHeight="251670528" behindDoc="0" locked="0" layoutInCell="1" allowOverlap="1" wp14:anchorId="6FFF9E2A" wp14:editId="4156BB7E">
            <wp:simplePos x="0" y="0"/>
            <wp:positionH relativeFrom="column">
              <wp:posOffset>434975</wp:posOffset>
            </wp:positionH>
            <wp:positionV relativeFrom="paragraph">
              <wp:posOffset>5715</wp:posOffset>
            </wp:positionV>
            <wp:extent cx="2051050" cy="256222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7111"/>
                    <a:stretch/>
                  </pic:blipFill>
                  <pic:spPr bwMode="auto">
                    <a:xfrm>
                      <a:off x="0" y="0"/>
                      <a:ext cx="205105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0E3D" w14:textId="24957B62" w:rsidR="008F79B5" w:rsidRDefault="008F79B5" w:rsidP="008F79B5">
      <w:pPr>
        <w:pStyle w:val="Heading3"/>
        <w:ind w:left="792"/>
        <w:rPr>
          <w:rFonts w:ascii="Arial" w:hAnsi="Arial" w:cs="Arial"/>
        </w:rPr>
      </w:pPr>
      <w:bookmarkStart w:id="44" w:name="_Toc532386946"/>
    </w:p>
    <w:p w14:paraId="15AB3752" w14:textId="2133F2C2" w:rsidR="008F79B5" w:rsidRDefault="008F79B5" w:rsidP="008F79B5">
      <w:r>
        <w:rPr>
          <w:noProof/>
        </w:rPr>
        <w:drawing>
          <wp:inline distT="0" distB="0" distL="0" distR="0" wp14:anchorId="7D593E94" wp14:editId="3BA278FA">
            <wp:extent cx="3438174" cy="1993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893" cy="1998956"/>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1CD504CE">
            <wp:simplePos x="0" y="0"/>
            <wp:positionH relativeFrom="column">
              <wp:posOffset>3317875</wp:posOffset>
            </wp:positionH>
            <wp:positionV relativeFrom="paragraph">
              <wp:posOffset>12700</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8F79B5">
      <w:pPr>
        <w:pStyle w:val="Heading3"/>
        <w:ind w:left="792"/>
        <w:rPr>
          <w:rFonts w:ascii="Arial" w:hAnsi="Arial" w:cs="Arial"/>
        </w:rPr>
      </w:pPr>
    </w:p>
    <w:p w14:paraId="155A522B" w14:textId="0A59F971" w:rsidR="008F79B5" w:rsidRDefault="008F79B5" w:rsidP="008F79B5">
      <w:pPr>
        <w:pStyle w:val="Heading3"/>
        <w:rPr>
          <w:rFonts w:ascii="Arial" w:hAnsi="Arial" w:cs="Arial"/>
        </w:rPr>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77777777" w:rsidR="008F79B5" w:rsidRPr="008F79B5" w:rsidRDefault="008F79B5" w:rsidP="008F79B5"/>
    <w:p w14:paraId="0D5B8069" w14:textId="77777777" w:rsidR="008F79B5" w:rsidRDefault="008F79B5" w:rsidP="00591B90">
      <w:pPr>
        <w:pStyle w:val="Heading3"/>
        <w:numPr>
          <w:ilvl w:val="1"/>
          <w:numId w:val="11"/>
        </w:numPr>
        <w:rPr>
          <w:rFonts w:ascii="Arial" w:hAnsi="Arial" w:cs="Arial"/>
        </w:rPr>
      </w:pPr>
    </w:p>
    <w:p w14:paraId="2D614AF4" w14:textId="2AD375D0" w:rsidR="00CE5DCE" w:rsidRDefault="00ED5CC0" w:rsidP="008F79B5">
      <w:pPr>
        <w:pStyle w:val="Heading3"/>
        <w:ind w:left="360"/>
        <w:rPr>
          <w:rFonts w:ascii="Arial" w:hAnsi="Arial" w:cs="Arial"/>
        </w:rPr>
      </w:pPr>
      <w:r w:rsidRPr="004C131D">
        <w:rPr>
          <w:rFonts w:ascii="Arial" w:hAnsi="Arial" w:cs="Arial"/>
        </w:rPr>
        <w:t>Package and Class diagrams which show dependencies between components</w:t>
      </w:r>
      <w:bookmarkEnd w:id="44"/>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lastRenderedPageBreak/>
        <w:drawing>
          <wp:inline distT="0" distB="0" distL="0" distR="0" wp14:anchorId="3A12FBE8" wp14:editId="2D1EDB25">
            <wp:extent cx="6236335" cy="384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335" cy="3849370"/>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50C2D7B3" w:rsidR="009064AB" w:rsidRPr="009064AB" w:rsidRDefault="009064AB" w:rsidP="00A46887"/>
    <w:p w14:paraId="286D647C" w14:textId="5B8D6001" w:rsidR="002868E7" w:rsidRDefault="00D964A6" w:rsidP="00A46887">
      <w:pPr>
        <w:ind w:left="720" w:firstLine="72"/>
      </w:pPr>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bookmarkStart w:id="45" w:name="_GoBack"/>
      <w:bookmarkEnd w:id="45"/>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6" w:name="_Toc532386947"/>
      <w:r w:rsidRPr="004C131D">
        <w:rPr>
          <w:rFonts w:ascii="Arial" w:hAnsi="Arial" w:cs="Arial"/>
        </w:rPr>
        <w:lastRenderedPageBreak/>
        <w:t>Show the dynamic behaviour of the system (sequence diagrams that shows communication between objects. Activity diagrams that show the state of objects).</w:t>
      </w:r>
      <w:bookmarkEnd w:id="46"/>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E30812" w:rsidP="004E077F">
      <w:pPr>
        <w:ind w:left="720" w:firstLine="72"/>
        <w:rPr>
          <w:b/>
        </w:rPr>
      </w:pPr>
      <w:r>
        <w:rPr>
          <w:b/>
        </w:rPr>
        <w:lastRenderedPageBreak/>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5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0E074A33" w14:textId="77777777" w:rsidR="004E077F" w:rsidRDefault="004E077F" w:rsidP="00BE36B2">
      <w:pPr>
        <w:rPr>
          <w:b/>
        </w:rPr>
      </w:pPr>
    </w:p>
    <w:p w14:paraId="202708EA" w14:textId="6DBCB906" w:rsidR="006366A2" w:rsidRDefault="009D2339" w:rsidP="009D2339">
      <w:pPr>
        <w:rPr>
          <w:b/>
        </w:rPr>
      </w:pPr>
      <w:r>
        <w:rPr>
          <w:b/>
        </w:rPr>
        <w:lastRenderedPageBreak/>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7C130DBE" w14:textId="77777777" w:rsidR="00BE36B2" w:rsidRPr="006366A2" w:rsidRDefault="00BE36B2" w:rsidP="009D2339">
      <w:pPr>
        <w:rPr>
          <w:b/>
        </w:rPr>
      </w:pPr>
    </w:p>
    <w:p w14:paraId="37E86761" w14:textId="27158B33" w:rsidR="00ED5CC0" w:rsidRPr="004C131D" w:rsidRDefault="00ED5CC0" w:rsidP="00591B90">
      <w:pPr>
        <w:pStyle w:val="Heading3"/>
        <w:numPr>
          <w:ilvl w:val="1"/>
          <w:numId w:val="11"/>
        </w:numPr>
        <w:rPr>
          <w:rFonts w:ascii="Arial" w:hAnsi="Arial" w:cs="Arial"/>
        </w:rPr>
      </w:pPr>
      <w:bookmarkStart w:id="47" w:name="_Toc532386948"/>
      <w:r w:rsidRPr="004C131D">
        <w:rPr>
          <w:rFonts w:ascii="Arial" w:hAnsi="Arial" w:cs="Arial"/>
        </w:rPr>
        <w:t>GUI, Human Interface Views – Describe how the user accesses functionality</w:t>
      </w:r>
      <w:bookmarkEnd w:id="47"/>
    </w:p>
    <w:p w14:paraId="56B74CC2" w14:textId="77777777" w:rsidR="00ED5CC0" w:rsidRPr="004C131D" w:rsidRDefault="00ED5CC0" w:rsidP="00363711">
      <w:pPr>
        <w:rPr>
          <w:rFonts w:ascii="Arial" w:hAnsi="Arial" w:cs="Arial"/>
        </w:rPr>
      </w:pPr>
    </w:p>
    <w:p w14:paraId="5108817F" w14:textId="77777777" w:rsidR="00ED5CC0" w:rsidRPr="004C131D"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4E5CC8DE" w14:textId="77777777" w:rsidR="00ED5CC0" w:rsidRPr="004C131D" w:rsidRDefault="00ED5CC0" w:rsidP="00ED5CC0">
      <w:pPr>
        <w:ind w:left="720"/>
        <w:rPr>
          <w:rFonts w:ascii="Arial" w:hAnsi="Arial" w:cs="Arial"/>
        </w:rPr>
      </w:pPr>
    </w:p>
    <w:p w14:paraId="5A9D48AA" w14:textId="77777777" w:rsidR="00CE5DCE" w:rsidRPr="004C131D" w:rsidRDefault="00CE5DCE" w:rsidP="00ED5CC0">
      <w:pPr>
        <w:ind w:left="720"/>
        <w:rPr>
          <w:rFonts w:ascii="Arial" w:hAnsi="Arial" w:cs="Arial"/>
          <w:b/>
        </w:rPr>
      </w:pPr>
    </w:p>
    <w:p w14:paraId="4F23709A" w14:textId="27B05AA8" w:rsidR="00CE5DCE" w:rsidRPr="004C131D" w:rsidRDefault="00CE5DCE" w:rsidP="00591B90">
      <w:pPr>
        <w:pStyle w:val="Heading2"/>
        <w:numPr>
          <w:ilvl w:val="0"/>
          <w:numId w:val="11"/>
        </w:numPr>
        <w:rPr>
          <w:rFonts w:ascii="Arial" w:hAnsi="Arial" w:cs="Arial"/>
        </w:rPr>
      </w:pPr>
      <w:bookmarkStart w:id="48" w:name="_Toc532386949"/>
      <w:r w:rsidRPr="004C131D">
        <w:rPr>
          <w:rFonts w:ascii="Arial" w:hAnsi="Arial" w:cs="Arial"/>
        </w:rPr>
        <w:lastRenderedPageBreak/>
        <w:t>References</w:t>
      </w:r>
      <w:bookmarkEnd w:id="48"/>
      <w:r w:rsidRPr="004C131D">
        <w:rPr>
          <w:rFonts w:ascii="Arial" w:hAnsi="Arial" w:cs="Arial"/>
        </w:rPr>
        <w:t xml:space="preserve"> </w:t>
      </w:r>
    </w:p>
    <w:p w14:paraId="5E0ED723" w14:textId="77777777" w:rsidR="00393867" w:rsidRPr="004C131D" w:rsidRDefault="00393867" w:rsidP="00393867">
      <w:pPr>
        <w:rPr>
          <w:rFonts w:ascii="Arial" w:hAnsi="Arial" w:cs="Arial"/>
          <w:color w:val="000000"/>
          <w:shd w:val="clear" w:color="auto" w:fill="FFFFFF"/>
        </w:rPr>
      </w:pPr>
    </w:p>
    <w:p w14:paraId="22F238BC" w14:textId="7A0AD651"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77777777"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6C4E6E0A"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77777777" w:rsidR="00430A1A" w:rsidRPr="00430A1A" w:rsidRDefault="00430A1A" w:rsidP="00430A1A">
      <w:pPr>
        <w:pStyle w:val="ListParagraph"/>
        <w:rPr>
          <w:rFonts w:ascii="Arial" w:hAnsi="Arial" w:cs="Arial"/>
        </w:rPr>
      </w:pPr>
    </w:p>
    <w:p w14:paraId="17E06C9F" w14:textId="438CEB88" w:rsidR="00430A1A" w:rsidRPr="00430A1A" w:rsidRDefault="00430A1A" w:rsidP="00DC060A">
      <w:pPr>
        <w:pStyle w:val="ListParagraph"/>
        <w:numPr>
          <w:ilvl w:val="0"/>
          <w:numId w:val="16"/>
        </w:numPr>
        <w:rPr>
          <w:rFonts w:ascii="Arial" w:hAnsi="Arial" w:cs="Arial"/>
          <w:highlight w:val="yellow"/>
        </w:rPr>
      </w:pPr>
      <w:proofErr w:type="spellStart"/>
      <w:r w:rsidRPr="00430A1A">
        <w:rPr>
          <w:rFonts w:ascii="Arial" w:hAnsi="Arial" w:cs="Arial"/>
          <w:highlight w:val="yellow"/>
        </w:rPr>
        <w:t>Vusiem</w:t>
      </w:r>
      <w:proofErr w:type="spellEnd"/>
      <w:r w:rsidRPr="00430A1A">
        <w:rPr>
          <w:rFonts w:ascii="Arial" w:hAnsi="Arial" w:cs="Arial"/>
          <w:highlight w:val="yellow"/>
        </w:rPr>
        <w:t xml:space="preserve"> Limited (2015). </w:t>
      </w:r>
      <w:r w:rsidRPr="00430A1A">
        <w:rPr>
          <w:rFonts w:ascii="Arial" w:hAnsi="Arial" w:cs="Arial"/>
          <w:i/>
          <w:highlight w:val="yellow"/>
        </w:rPr>
        <w:t xml:space="preserve">Natural History Museum Guide (Version 2.7.6). </w:t>
      </w:r>
      <w:r w:rsidRPr="00430A1A">
        <w:rPr>
          <w:rFonts w:ascii="Arial" w:hAnsi="Arial" w:cs="Arial"/>
          <w:highlight w:val="yellow"/>
        </w:rPr>
        <w:t>[mobile application software]. Retrieved from http://itunes.apple.com [</w:t>
      </w:r>
      <w:commentRangeStart w:id="49"/>
      <w:r w:rsidRPr="00430A1A">
        <w:rPr>
          <w:rFonts w:ascii="Arial" w:hAnsi="Arial" w:cs="Arial"/>
          <w:highlight w:val="yellow"/>
        </w:rPr>
        <w:t xml:space="preserve">Accessed </w:t>
      </w:r>
      <w:commentRangeEnd w:id="49"/>
      <w:r w:rsidRPr="00430A1A">
        <w:rPr>
          <w:rStyle w:val="CommentReference"/>
          <w:highlight w:val="yellow"/>
        </w:rPr>
        <w:commentReference w:id="49"/>
      </w:r>
      <w:r w:rsidRPr="00430A1A">
        <w:rPr>
          <w:rFonts w:ascii="Arial" w:hAnsi="Arial" w:cs="Arial"/>
          <w:highlight w:val="yellow"/>
        </w:rPr>
        <w:t>]</w:t>
      </w:r>
    </w:p>
    <w:p w14:paraId="32FD2A2B" w14:textId="77777777" w:rsidR="00430A1A" w:rsidRPr="00430A1A" w:rsidRDefault="00430A1A" w:rsidP="00430A1A">
      <w:pPr>
        <w:pStyle w:val="ListParagraph"/>
        <w:rPr>
          <w:rFonts w:ascii="Arial" w:hAnsi="Arial" w:cs="Arial"/>
        </w:rPr>
      </w:pPr>
    </w:p>
    <w:p w14:paraId="10349C6C" w14:textId="77777777" w:rsidR="00430A1A" w:rsidRPr="004C131D" w:rsidRDefault="00430A1A" w:rsidP="00DC060A">
      <w:pPr>
        <w:pStyle w:val="ListParagraph"/>
        <w:numPr>
          <w:ilvl w:val="0"/>
          <w:numId w:val="16"/>
        </w:numPr>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0" w:name="_Toc532386950"/>
      <w:r w:rsidRPr="004C131D">
        <w:rPr>
          <w:rFonts w:ascii="Arial" w:hAnsi="Arial" w:cs="Arial"/>
        </w:rPr>
        <w:t>Definition of terms</w:t>
      </w:r>
      <w:bookmarkEnd w:id="50"/>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E30812" w:rsidRPr="00830AC9" w:rsidRDefault="00E30812" w:rsidP="00A4134C">
                            <w:pPr>
                              <w:rPr>
                                <w:rFonts w:ascii="Arial" w:hAnsi="Arial" w:cs="Arial"/>
                              </w:rPr>
                            </w:pPr>
                            <w:r w:rsidRPr="00830AC9">
                              <w:rPr>
                                <w:rFonts w:ascii="Arial" w:hAnsi="Arial" w:cs="Arial"/>
                              </w:rPr>
                              <w:t>Key:</w:t>
                            </w:r>
                          </w:p>
                          <w:p w14:paraId="6C877FD8" w14:textId="77777777" w:rsidR="00E30812" w:rsidRPr="00830AC9" w:rsidRDefault="00E30812" w:rsidP="00A4134C">
                            <w:pPr>
                              <w:rPr>
                                <w:rFonts w:ascii="Arial" w:hAnsi="Arial" w:cs="Arial"/>
                              </w:rPr>
                            </w:pPr>
                            <w:r w:rsidRPr="00830AC9">
                              <w:rPr>
                                <w:rFonts w:ascii="Arial" w:hAnsi="Arial" w:cs="Arial"/>
                              </w:rPr>
                              <w:t>C = Create</w:t>
                            </w:r>
                          </w:p>
                          <w:p w14:paraId="2540802D" w14:textId="77777777" w:rsidR="00E30812" w:rsidRPr="00830AC9" w:rsidRDefault="00E30812" w:rsidP="00A4134C">
                            <w:pPr>
                              <w:rPr>
                                <w:rFonts w:ascii="Arial" w:hAnsi="Arial" w:cs="Arial"/>
                              </w:rPr>
                            </w:pPr>
                            <w:r w:rsidRPr="00830AC9">
                              <w:rPr>
                                <w:rFonts w:ascii="Arial" w:hAnsi="Arial" w:cs="Arial"/>
                              </w:rPr>
                              <w:t>M = Modify</w:t>
                            </w:r>
                          </w:p>
                          <w:p w14:paraId="3681F7D2" w14:textId="77777777" w:rsidR="00E30812" w:rsidRPr="00830AC9" w:rsidRDefault="00E30812" w:rsidP="00A4134C">
                            <w:pPr>
                              <w:rPr>
                                <w:rFonts w:ascii="Arial" w:hAnsi="Arial" w:cs="Arial"/>
                              </w:rPr>
                            </w:pPr>
                            <w:r w:rsidRPr="00830AC9">
                              <w:rPr>
                                <w:rFonts w:ascii="Arial" w:hAnsi="Arial" w:cs="Arial"/>
                              </w:rPr>
                              <w:t>R = Review</w:t>
                            </w:r>
                          </w:p>
                          <w:p w14:paraId="469C81D6" w14:textId="353E04FE" w:rsidR="00E30812" w:rsidRPr="00830AC9" w:rsidRDefault="00E30812">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E30812" w:rsidRPr="00830AC9" w:rsidRDefault="00E30812" w:rsidP="00A4134C">
                      <w:pPr>
                        <w:rPr>
                          <w:rFonts w:ascii="Arial" w:hAnsi="Arial" w:cs="Arial"/>
                        </w:rPr>
                      </w:pPr>
                      <w:r w:rsidRPr="00830AC9">
                        <w:rPr>
                          <w:rFonts w:ascii="Arial" w:hAnsi="Arial" w:cs="Arial"/>
                        </w:rPr>
                        <w:t>Key:</w:t>
                      </w:r>
                    </w:p>
                    <w:p w14:paraId="6C877FD8" w14:textId="77777777" w:rsidR="00E30812" w:rsidRPr="00830AC9" w:rsidRDefault="00E30812" w:rsidP="00A4134C">
                      <w:pPr>
                        <w:rPr>
                          <w:rFonts w:ascii="Arial" w:hAnsi="Arial" w:cs="Arial"/>
                        </w:rPr>
                      </w:pPr>
                      <w:r w:rsidRPr="00830AC9">
                        <w:rPr>
                          <w:rFonts w:ascii="Arial" w:hAnsi="Arial" w:cs="Arial"/>
                        </w:rPr>
                        <w:t>C = Create</w:t>
                      </w:r>
                    </w:p>
                    <w:p w14:paraId="2540802D" w14:textId="77777777" w:rsidR="00E30812" w:rsidRPr="00830AC9" w:rsidRDefault="00E30812" w:rsidP="00A4134C">
                      <w:pPr>
                        <w:rPr>
                          <w:rFonts w:ascii="Arial" w:hAnsi="Arial" w:cs="Arial"/>
                        </w:rPr>
                      </w:pPr>
                      <w:r w:rsidRPr="00830AC9">
                        <w:rPr>
                          <w:rFonts w:ascii="Arial" w:hAnsi="Arial" w:cs="Arial"/>
                        </w:rPr>
                        <w:t>M = Modify</w:t>
                      </w:r>
                    </w:p>
                    <w:p w14:paraId="3681F7D2" w14:textId="77777777" w:rsidR="00E30812" w:rsidRPr="00830AC9" w:rsidRDefault="00E30812" w:rsidP="00A4134C">
                      <w:pPr>
                        <w:rPr>
                          <w:rFonts w:ascii="Arial" w:hAnsi="Arial" w:cs="Arial"/>
                        </w:rPr>
                      </w:pPr>
                      <w:r w:rsidRPr="00830AC9">
                        <w:rPr>
                          <w:rFonts w:ascii="Arial" w:hAnsi="Arial" w:cs="Arial"/>
                        </w:rPr>
                        <w:t>R = Review</w:t>
                      </w:r>
                    </w:p>
                    <w:p w14:paraId="469C81D6" w14:textId="353E04FE" w:rsidR="00E30812" w:rsidRPr="00830AC9" w:rsidRDefault="00E30812">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Content>
        <w:p w14:paraId="576D612F" w14:textId="0A47768D" w:rsidR="00892A72" w:rsidRDefault="00892A72">
          <w:pPr>
            <w:pStyle w:val="Heading1"/>
          </w:pPr>
          <w:r>
            <w:t>Bibliography</w:t>
          </w:r>
        </w:p>
        <w:sdt>
          <w:sdtPr>
            <w:id w:val="111145805"/>
            <w:bibliography/>
          </w:sdtPr>
          <w:sdtContent>
            <w:p w14:paraId="2A70360A" w14:textId="36E0F3F6" w:rsidR="00892A72" w:rsidRDefault="00892A72" w:rsidP="00892A72">
              <w:pPr>
                <w:pStyle w:val="Bibliography"/>
                <w:ind w:left="720" w:hanging="720"/>
                <w:rPr>
                  <w:noProof/>
                  <w:sz w:val="24"/>
                  <w:szCs w:val="24"/>
                </w:rPr>
              </w:pPr>
              <w:r>
                <w:fldChar w:fldCharType="begin"/>
              </w:r>
              <w:r>
                <w:instrText xml:space="preserve"> BIBLIOGRAPHY </w:instrText>
              </w:r>
              <w:r>
                <w:fldChar w:fldCharType="separate"/>
              </w:r>
              <w:r>
                <w:rPr>
                  <w:noProof/>
                </w:rPr>
                <w:t>Ltd, M. G. (2017). Natural History Museum. Application</w:t>
              </w:r>
            </w:p>
            <w:p w14:paraId="2DD5E4AB" w14:textId="3C12C373" w:rsidR="00892A72" w:rsidRDefault="00892A72" w:rsidP="00892A72">
              <w:pPr>
                <w:pStyle w:val="Bibliography"/>
                <w:ind w:left="720" w:hanging="720"/>
                <w:rPr>
                  <w:noProof/>
                </w:rPr>
              </w:pPr>
              <w:r>
                <w:rPr>
                  <w:noProof/>
                </w:rPr>
                <w:t xml:space="preserve">Newcastle, O. (2018). </w:t>
              </w:r>
              <w:r>
                <w:rPr>
                  <w:i/>
                  <w:iCs/>
                  <w:noProof/>
                </w:rPr>
                <w:t>Newcastle Castle</w:t>
              </w:r>
              <w:r>
                <w:rPr>
                  <w:noProof/>
                </w:rPr>
                <w:t>. Application</w:t>
              </w:r>
            </w:p>
            <w:p w14:paraId="1A3633F9" w14:textId="2BC55D53" w:rsidR="00892A72" w:rsidRDefault="00892A72" w:rsidP="00892A72">
              <w:r>
                <w:rPr>
                  <w:b/>
                  <w:bCs/>
                  <w:noProof/>
                </w:rPr>
                <w:fldChar w:fldCharType="end"/>
              </w:r>
            </w:p>
          </w:sdtContent>
        </w:sdt>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Will Comber" w:date="2019-02-06T16:39:00Z" w:initials="WC">
    <w:p w14:paraId="70ED7B65" w14:textId="3E9459AD" w:rsidR="00E30812" w:rsidRDefault="00E30812" w:rsidP="0030226C">
      <w:pPr>
        <w:pStyle w:val="CommentText"/>
      </w:pPr>
      <w:r>
        <w:rPr>
          <w:rStyle w:val="CommentReference"/>
        </w:rPr>
        <w:annotationRef/>
      </w:r>
      <w:r>
        <w:t>Reference needed</w:t>
      </w:r>
    </w:p>
  </w:comment>
  <w:comment w:id="40" w:author="Will Comber" w:date="2019-02-06T16:53:00Z" w:initials="WC">
    <w:p w14:paraId="3C890032" w14:textId="053EB1A8" w:rsidR="00E30812" w:rsidRDefault="00E30812">
      <w:pPr>
        <w:pStyle w:val="CommentText"/>
      </w:pPr>
      <w:r>
        <w:rPr>
          <w:rStyle w:val="CommentReference"/>
        </w:rPr>
        <w:annotationRef/>
      </w:r>
      <w:r>
        <w:t>Needs reference</w:t>
      </w:r>
    </w:p>
  </w:comment>
  <w:comment w:id="49" w:author="Will Comber" w:date="2019-02-14T13:36:00Z" w:initials="WC">
    <w:p w14:paraId="362A7380" w14:textId="400165F1" w:rsidR="00E30812" w:rsidRDefault="00E30812">
      <w:pPr>
        <w:pStyle w:val="CommentText"/>
      </w:pPr>
      <w:r>
        <w:rPr>
          <w:rStyle w:val="CommentReference"/>
        </w:rPr>
        <w:annotationRef/>
      </w:r>
      <w:r>
        <w:t xml:space="preserve">This is for the </w:t>
      </w:r>
      <w:proofErr w:type="spellStart"/>
      <w:r>
        <w:t>iphone</w:t>
      </w:r>
      <w:proofErr w:type="spellEnd"/>
      <w:r>
        <w:t xml:space="preserve"> version not the same as what is used in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Ex w15:paraId="362A73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Id w16cid:paraId="362A7380" w16cid:durableId="200FED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95F00" w14:textId="77777777" w:rsidR="00B7197D" w:rsidRDefault="00B7197D">
      <w:r>
        <w:separator/>
      </w:r>
    </w:p>
  </w:endnote>
  <w:endnote w:type="continuationSeparator" w:id="0">
    <w:p w14:paraId="1F452C19" w14:textId="77777777" w:rsidR="00B7197D" w:rsidRDefault="00B71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E30812" w:rsidRDefault="00E30812">
    <w:pPr>
      <w:pStyle w:val="Footer"/>
    </w:pPr>
  </w:p>
  <w:p w14:paraId="70B5AA07" w14:textId="77777777" w:rsidR="00E30812" w:rsidRDefault="00E30812"/>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30812" w14:paraId="0C77F786" w14:textId="77777777" w:rsidTr="00314B89">
      <w:tc>
        <w:tcPr>
          <w:tcW w:w="4607" w:type="dxa"/>
        </w:tcPr>
        <w:p w14:paraId="0448BD11" w14:textId="77777777" w:rsidR="00E30812" w:rsidRDefault="00E30812">
          <w:pPr>
            <w:keepNext/>
            <w:keepLines/>
            <w:spacing w:before="60" w:after="20"/>
            <w:rPr>
              <w:sz w:val="18"/>
            </w:rPr>
          </w:pPr>
        </w:p>
      </w:tc>
      <w:tc>
        <w:tcPr>
          <w:tcW w:w="2323" w:type="dxa"/>
        </w:tcPr>
        <w:p w14:paraId="7589E5A7" w14:textId="77777777" w:rsidR="00E30812" w:rsidRDefault="00E3081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E30812" w:rsidRDefault="00E3081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E30812" w14:paraId="781BF90E" w14:textId="77777777" w:rsidTr="00314B89">
      <w:tc>
        <w:tcPr>
          <w:tcW w:w="4607" w:type="dxa"/>
          <w:tcBorders>
            <w:top w:val="single" w:sz="12" w:space="0" w:color="auto"/>
          </w:tcBorders>
        </w:tcPr>
        <w:p w14:paraId="715F767D" w14:textId="77777777" w:rsidR="00E30812" w:rsidRPr="00B653CF" w:rsidRDefault="00E3081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E30812" w:rsidRDefault="00E30812" w:rsidP="00FE1B98">
          <w:pPr>
            <w:keepNext/>
            <w:keepLines/>
            <w:spacing w:before="40"/>
            <w:jc w:val="center"/>
            <w:rPr>
              <w:snapToGrid w:val="0"/>
              <w:sz w:val="12"/>
            </w:rPr>
          </w:pPr>
        </w:p>
        <w:p w14:paraId="340327D6" w14:textId="77777777" w:rsidR="00E30812" w:rsidRDefault="00E30812"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E30812" w14:paraId="7FA69762" w14:textId="77777777" w:rsidTr="00314B89">
      <w:tc>
        <w:tcPr>
          <w:tcW w:w="4607" w:type="dxa"/>
        </w:tcPr>
        <w:p w14:paraId="653385A2" w14:textId="77777777" w:rsidR="00E30812" w:rsidRDefault="00E30812">
          <w:pPr>
            <w:keepNext/>
            <w:keepLines/>
            <w:spacing w:before="60" w:after="20"/>
            <w:rPr>
              <w:sz w:val="18"/>
            </w:rPr>
          </w:pPr>
          <w:bookmarkStart w:id="16" w:name="hp_Footer"/>
        </w:p>
      </w:tc>
      <w:tc>
        <w:tcPr>
          <w:tcW w:w="2323" w:type="dxa"/>
        </w:tcPr>
        <w:p w14:paraId="049A83D4" w14:textId="77777777" w:rsidR="00E30812" w:rsidRDefault="00E30812">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E30812" w:rsidRDefault="00E30812">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E30812" w14:paraId="6E676BD7" w14:textId="77777777" w:rsidTr="00314B89">
      <w:tc>
        <w:tcPr>
          <w:tcW w:w="4607" w:type="dxa"/>
          <w:tcBorders>
            <w:top w:val="single" w:sz="12" w:space="0" w:color="auto"/>
          </w:tcBorders>
        </w:tcPr>
        <w:p w14:paraId="350A8D21" w14:textId="77777777" w:rsidR="00E30812" w:rsidRPr="00B653CF" w:rsidRDefault="00E30812"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E30812" w:rsidRDefault="00E30812" w:rsidP="00FE1B98">
          <w:pPr>
            <w:keepNext/>
            <w:keepLines/>
            <w:spacing w:before="40"/>
            <w:jc w:val="center"/>
            <w:rPr>
              <w:snapToGrid w:val="0"/>
              <w:sz w:val="12"/>
            </w:rPr>
          </w:pPr>
        </w:p>
        <w:p w14:paraId="33D430F8" w14:textId="77777777" w:rsidR="00E30812" w:rsidRDefault="00E30812" w:rsidP="00FE1B98">
          <w:pPr>
            <w:keepNext/>
            <w:keepLines/>
            <w:spacing w:before="40"/>
            <w:jc w:val="center"/>
            <w:rPr>
              <w:i/>
              <w:iCs/>
              <w:sz w:val="12"/>
            </w:rPr>
          </w:pPr>
        </w:p>
      </w:tc>
    </w:tr>
    <w:bookmarkEnd w:id="16"/>
  </w:tbl>
  <w:p w14:paraId="10A0F777" w14:textId="77777777" w:rsidR="00E30812" w:rsidRDefault="00E30812">
    <w:pPr>
      <w:pStyle w:val="Footer"/>
      <w:rPr>
        <w:sz w:val="4"/>
      </w:rPr>
    </w:pPr>
  </w:p>
  <w:p w14:paraId="0D6D0A07" w14:textId="77777777" w:rsidR="00E30812" w:rsidRDefault="00E308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E30812" w:rsidRDefault="00E30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94068" w14:textId="77777777" w:rsidR="00B7197D" w:rsidRDefault="00B7197D">
      <w:r>
        <w:separator/>
      </w:r>
    </w:p>
  </w:footnote>
  <w:footnote w:type="continuationSeparator" w:id="0">
    <w:p w14:paraId="1A8846CF" w14:textId="77777777" w:rsidR="00B7197D" w:rsidRDefault="00B71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E30812" w:rsidRDefault="00E30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E30812" w14:paraId="44BB473D" w14:textId="77777777">
      <w:trPr>
        <w:cantSplit/>
      </w:trPr>
      <w:tc>
        <w:tcPr>
          <w:tcW w:w="2736" w:type="dxa"/>
          <w:tcBorders>
            <w:top w:val="double" w:sz="6" w:space="0" w:color="auto"/>
            <w:bottom w:val="nil"/>
            <w:right w:val="dotted" w:sz="4" w:space="0" w:color="auto"/>
          </w:tcBorders>
        </w:tcPr>
        <w:p w14:paraId="531CFCA4" w14:textId="28AFC19F" w:rsidR="00E30812" w:rsidRDefault="00E30812"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E30812" w:rsidRDefault="00E30812">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E30812" w:rsidRDefault="00E30812">
          <w:pPr>
            <w:spacing w:before="60" w:after="40"/>
            <w:ind w:right="-72"/>
            <w:jc w:val="center"/>
            <w:rPr>
              <w:rFonts w:ascii="HPlogostd" w:hAnsi="HPlogostd"/>
              <w:sz w:val="32"/>
            </w:rPr>
          </w:pPr>
          <w:r>
            <w:rPr>
              <w:bCs/>
              <w:highlight w:val="lightGray"/>
            </w:rPr>
            <w:t>[04/02/19]</w:t>
          </w:r>
        </w:p>
      </w:tc>
    </w:tr>
    <w:tr w:rsidR="00E30812"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E30812" w:rsidRDefault="00E30812">
          <w:pPr>
            <w:pStyle w:val="Heading4"/>
            <w:spacing w:before="80" w:after="80"/>
          </w:pPr>
          <w:bookmarkStart w:id="15" w:name="hp_Header"/>
        </w:p>
      </w:tc>
      <w:tc>
        <w:tcPr>
          <w:tcW w:w="4334" w:type="dxa"/>
          <w:tcBorders>
            <w:left w:val="nil"/>
            <w:right w:val="nil"/>
          </w:tcBorders>
        </w:tcPr>
        <w:p w14:paraId="67148F1D" w14:textId="77777777" w:rsidR="00E30812" w:rsidRDefault="00E30812">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E30812" w:rsidRDefault="00E30812">
          <w:pPr>
            <w:spacing w:before="80" w:after="80"/>
            <w:jc w:val="right"/>
            <w:rPr>
              <w:b/>
            </w:rPr>
          </w:pPr>
        </w:p>
      </w:tc>
    </w:tr>
    <w:bookmarkEnd w:id="15"/>
  </w:tbl>
  <w:p w14:paraId="5D4066F5" w14:textId="77777777" w:rsidR="00E30812" w:rsidRDefault="00E30812">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E30812" w:rsidRDefault="00E308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3F96"/>
    <w:rsid w:val="0016493F"/>
    <w:rsid w:val="00165786"/>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5B3"/>
    <w:rsid w:val="008C78E5"/>
    <w:rsid w:val="008C7BD1"/>
    <w:rsid w:val="008E06F7"/>
    <w:rsid w:val="008E09A5"/>
    <w:rsid w:val="008E2772"/>
    <w:rsid w:val="008E38B6"/>
    <w:rsid w:val="008E5DC8"/>
    <w:rsid w:val="008E7B9F"/>
    <w:rsid w:val="008F4397"/>
    <w:rsid w:val="008F716E"/>
    <w:rsid w:val="008F79B5"/>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2339"/>
    <w:rsid w:val="009D7549"/>
    <w:rsid w:val="009D771D"/>
    <w:rsid w:val="009E16E4"/>
    <w:rsid w:val="009E1AE2"/>
    <w:rsid w:val="009F7E0E"/>
    <w:rsid w:val="00A01AB8"/>
    <w:rsid w:val="00A03B29"/>
    <w:rsid w:val="00A03B4C"/>
    <w:rsid w:val="00A13AC0"/>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4E49"/>
    <w:rsid w:val="00B16568"/>
    <w:rsid w:val="00B1716A"/>
    <w:rsid w:val="00B20C3E"/>
    <w:rsid w:val="00B31EFB"/>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4BCB"/>
    <w:rsid w:val="00CD5822"/>
    <w:rsid w:val="00CE1EA5"/>
    <w:rsid w:val="00CE353D"/>
    <w:rsid w:val="00CE5DCE"/>
    <w:rsid w:val="00CF7D5E"/>
    <w:rsid w:val="00D03978"/>
    <w:rsid w:val="00D03B2D"/>
    <w:rsid w:val="00D05CA2"/>
    <w:rsid w:val="00D074C2"/>
    <w:rsid w:val="00D12D90"/>
    <w:rsid w:val="00D317A7"/>
    <w:rsid w:val="00D32DCA"/>
    <w:rsid w:val="00D34C14"/>
    <w:rsid w:val="00D60C25"/>
    <w:rsid w:val="00D60C76"/>
    <w:rsid w:val="00D63232"/>
    <w:rsid w:val="00D653E8"/>
    <w:rsid w:val="00D72896"/>
    <w:rsid w:val="00D83CB3"/>
    <w:rsid w:val="00D83CD2"/>
    <w:rsid w:val="00D8672F"/>
    <w:rsid w:val="00D950E9"/>
    <w:rsid w:val="00D964A6"/>
    <w:rsid w:val="00DA020D"/>
    <w:rsid w:val="00DA0773"/>
    <w:rsid w:val="00DA715B"/>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E047C0"/>
    <w:rsid w:val="00E0682F"/>
    <w:rsid w:val="00E06DC4"/>
    <w:rsid w:val="00E30812"/>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E2B721AE-9164-445D-BB42-FCA53CF8B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24</Pages>
  <Words>4903</Words>
  <Characters>27952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James O'Connor (UG)</cp:lastModifiedBy>
  <cp:revision>2</cp:revision>
  <cp:lastPrinted>2008-10-13T15:31:00Z</cp:lastPrinted>
  <dcterms:created xsi:type="dcterms:W3CDTF">2019-03-02T16:42:00Z</dcterms:created>
  <dcterms:modified xsi:type="dcterms:W3CDTF">2019-03-02T16:42:00Z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