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623AFD3"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722206">
              <w:rPr>
                <w:rFonts w:ascii="Arial" w:hAnsi="Arial" w:cs="Arial"/>
                <w:highlight w:val="lightGray"/>
              </w:rPr>
              <w:t>11</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47E57C65" w:rsidR="006F1CB8" w:rsidRPr="004C131D" w:rsidRDefault="00722206"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w:t>
            </w:r>
            <w:r>
              <w:rPr>
                <w:rFonts w:ascii="Arial" w:hAnsi="Arial" w:cs="Arial"/>
                <w:highlight w:val="lightGray"/>
              </w:rPr>
              <w:t>3</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5A2062AC" w:rsidR="005737DB" w:rsidRPr="004C131D" w:rsidRDefault="005737DB" w:rsidP="00132A77">
            <w:pPr>
              <w:pStyle w:val="TableMedium"/>
              <w:rPr>
                <w:rFonts w:ascii="Arial" w:hAnsi="Arial" w:cs="Arial"/>
              </w:rPr>
            </w:pPr>
            <w:r>
              <w:rPr>
                <w:rFonts w:ascii="Arial" w:hAnsi="Arial" w:cs="Arial"/>
              </w:rPr>
              <w:t xml:space="preserve">Added </w:t>
            </w:r>
            <w:r w:rsidR="00D97455">
              <w:rPr>
                <w:rFonts w:ascii="Arial" w:hAnsi="Arial" w:cs="Arial"/>
              </w:rPr>
              <w:t>contribution</w:t>
            </w:r>
            <w:r>
              <w:rPr>
                <w:rFonts w:ascii="Arial" w:hAnsi="Arial" w:cs="Arial"/>
              </w:rPr>
              <w:t xml:space="preserve">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361A650E" w:rsidR="00E30812" w:rsidRDefault="00321E00" w:rsidP="00132A77">
            <w:pPr>
              <w:pStyle w:val="TableMedium"/>
              <w:rPr>
                <w:rFonts w:ascii="Arial" w:hAnsi="Arial" w:cs="Arial"/>
              </w:rPr>
            </w:pPr>
            <w:r>
              <w:rPr>
                <w:rFonts w:ascii="Arial" w:hAnsi="Arial" w:cs="Arial"/>
              </w:rPr>
              <w:t>2</w:t>
            </w:r>
            <w:r w:rsidR="008F79B5">
              <w:rPr>
                <w:rFonts w:ascii="Arial" w:hAnsi="Arial" w:cs="Arial"/>
              </w:rPr>
              <w:t>.</w:t>
            </w:r>
            <w:r>
              <w:rPr>
                <w:rFonts w:ascii="Arial" w:hAnsi="Arial" w:cs="Arial"/>
              </w:rPr>
              <w:t>10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tr w:rsidR="00D97455" w:rsidRPr="004C131D" w14:paraId="1EB34847" w14:textId="77777777" w:rsidTr="0028406B">
        <w:trPr>
          <w:trHeight w:val="269"/>
        </w:trPr>
        <w:tc>
          <w:tcPr>
            <w:tcW w:w="1134" w:type="dxa"/>
          </w:tcPr>
          <w:p w14:paraId="61A4D24C" w14:textId="73CACC61" w:rsidR="00D97455" w:rsidRDefault="00321E00" w:rsidP="00132A77">
            <w:pPr>
              <w:pStyle w:val="TableMedium"/>
              <w:rPr>
                <w:rFonts w:ascii="Arial" w:hAnsi="Arial" w:cs="Arial"/>
              </w:rPr>
            </w:pPr>
            <w:r>
              <w:rPr>
                <w:rFonts w:ascii="Arial" w:hAnsi="Arial" w:cs="Arial"/>
              </w:rPr>
              <w:t>2</w:t>
            </w:r>
            <w:r w:rsidR="00D97455">
              <w:rPr>
                <w:rFonts w:ascii="Arial" w:hAnsi="Arial" w:cs="Arial"/>
              </w:rPr>
              <w:t>.1</w:t>
            </w:r>
            <w:r>
              <w:rPr>
                <w:rFonts w:ascii="Arial" w:hAnsi="Arial" w:cs="Arial"/>
              </w:rPr>
              <w:t>1</w:t>
            </w:r>
          </w:p>
        </w:tc>
        <w:tc>
          <w:tcPr>
            <w:tcW w:w="1116" w:type="dxa"/>
          </w:tcPr>
          <w:p w14:paraId="0B249311" w14:textId="1BF6BF21" w:rsidR="00D97455" w:rsidRDefault="00D97455" w:rsidP="00132A77">
            <w:pPr>
              <w:pStyle w:val="TableMedium"/>
              <w:rPr>
                <w:rFonts w:ascii="Arial" w:hAnsi="Arial" w:cs="Arial"/>
              </w:rPr>
            </w:pPr>
            <w:r>
              <w:rPr>
                <w:rFonts w:ascii="Arial" w:hAnsi="Arial" w:cs="Arial"/>
              </w:rPr>
              <w:t>06/03/2019</w:t>
            </w:r>
          </w:p>
        </w:tc>
        <w:tc>
          <w:tcPr>
            <w:tcW w:w="1800" w:type="dxa"/>
          </w:tcPr>
          <w:p w14:paraId="152AA468" w14:textId="1912DB6C" w:rsidR="00D97455" w:rsidRDefault="00D97455" w:rsidP="00132A77">
            <w:pPr>
              <w:pStyle w:val="TableMedium"/>
              <w:rPr>
                <w:rFonts w:ascii="Arial" w:hAnsi="Arial" w:cs="Arial"/>
              </w:rPr>
            </w:pPr>
            <w:r>
              <w:rPr>
                <w:rFonts w:ascii="Arial" w:hAnsi="Arial" w:cs="Arial"/>
              </w:rPr>
              <w:t>Will Comber</w:t>
            </w:r>
          </w:p>
        </w:tc>
        <w:tc>
          <w:tcPr>
            <w:tcW w:w="5742" w:type="dxa"/>
          </w:tcPr>
          <w:p w14:paraId="1FF1EA39" w14:textId="7096EE5C" w:rsidR="00D97455" w:rsidRDefault="00D97455" w:rsidP="00132A77">
            <w:pPr>
              <w:pStyle w:val="TableMedium"/>
              <w:rPr>
                <w:rFonts w:ascii="Arial" w:hAnsi="Arial" w:cs="Arial"/>
              </w:rPr>
            </w:pPr>
            <w:r>
              <w:rPr>
                <w:rFonts w:ascii="Arial" w:hAnsi="Arial" w:cs="Arial"/>
              </w:rPr>
              <w:t>Added in GUI descriptions and updated formatting</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0576486F" w14:textId="1F75C604" w:rsidR="00CD0F26"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2776755" w:history="1">
            <w:r w:rsidR="00CD0F26" w:rsidRPr="00E23C3C">
              <w:rPr>
                <w:rStyle w:val="Hyperlink"/>
                <w:rFonts w:ascii="Arial" w:hAnsi="Arial" w:cs="Arial"/>
              </w:rPr>
              <w:t>1.</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Purpose</w:t>
            </w:r>
            <w:r w:rsidR="00CD0F26">
              <w:rPr>
                <w:webHidden/>
              </w:rPr>
              <w:tab/>
            </w:r>
            <w:r w:rsidR="00CD0F26">
              <w:rPr>
                <w:webHidden/>
              </w:rPr>
              <w:fldChar w:fldCharType="begin"/>
            </w:r>
            <w:r w:rsidR="00CD0F26">
              <w:rPr>
                <w:webHidden/>
              </w:rPr>
              <w:instrText xml:space="preserve"> PAGEREF _Toc2776755 \h </w:instrText>
            </w:r>
            <w:r w:rsidR="00CD0F26">
              <w:rPr>
                <w:webHidden/>
              </w:rPr>
            </w:r>
            <w:r w:rsidR="00CD0F26">
              <w:rPr>
                <w:webHidden/>
              </w:rPr>
              <w:fldChar w:fldCharType="separate"/>
            </w:r>
            <w:r w:rsidR="00CD0F26">
              <w:rPr>
                <w:webHidden/>
              </w:rPr>
              <w:t>4</w:t>
            </w:r>
            <w:r w:rsidR="00CD0F26">
              <w:rPr>
                <w:webHidden/>
              </w:rPr>
              <w:fldChar w:fldCharType="end"/>
            </w:r>
          </w:hyperlink>
        </w:p>
        <w:p w14:paraId="25C56B4B" w14:textId="634E2187" w:rsidR="00CD0F26" w:rsidRDefault="00A06BF4">
          <w:pPr>
            <w:pStyle w:val="TOC2"/>
            <w:rPr>
              <w:rFonts w:asciiTheme="minorHAnsi" w:eastAsiaTheme="minorEastAsia" w:hAnsiTheme="minorHAnsi" w:cstheme="minorBidi"/>
              <w:sz w:val="22"/>
              <w:szCs w:val="22"/>
              <w:lang w:eastAsia="en-GB"/>
            </w:rPr>
          </w:pPr>
          <w:hyperlink w:anchor="_Toc2776756" w:history="1">
            <w:r w:rsidR="00CD0F26" w:rsidRPr="00E23C3C">
              <w:rPr>
                <w:rStyle w:val="Hyperlink"/>
                <w:rFonts w:ascii="Arial" w:hAnsi="Arial" w:cs="Arial"/>
              </w:rPr>
              <w:t>2.</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Background &amp; Analysis</w:t>
            </w:r>
            <w:r w:rsidR="00CD0F26">
              <w:rPr>
                <w:webHidden/>
              </w:rPr>
              <w:tab/>
            </w:r>
            <w:r w:rsidR="00CD0F26">
              <w:rPr>
                <w:webHidden/>
              </w:rPr>
              <w:fldChar w:fldCharType="begin"/>
            </w:r>
            <w:r w:rsidR="00CD0F26">
              <w:rPr>
                <w:webHidden/>
              </w:rPr>
              <w:instrText xml:space="preserve"> PAGEREF _Toc2776756 \h </w:instrText>
            </w:r>
            <w:r w:rsidR="00CD0F26">
              <w:rPr>
                <w:webHidden/>
              </w:rPr>
            </w:r>
            <w:r w:rsidR="00CD0F26">
              <w:rPr>
                <w:webHidden/>
              </w:rPr>
              <w:fldChar w:fldCharType="separate"/>
            </w:r>
            <w:r w:rsidR="00CD0F26">
              <w:rPr>
                <w:webHidden/>
              </w:rPr>
              <w:t>5</w:t>
            </w:r>
            <w:r w:rsidR="00CD0F26">
              <w:rPr>
                <w:webHidden/>
              </w:rPr>
              <w:fldChar w:fldCharType="end"/>
            </w:r>
          </w:hyperlink>
        </w:p>
        <w:p w14:paraId="21B1F317" w14:textId="39A544A0" w:rsidR="00CD0F26" w:rsidRDefault="00A06BF4">
          <w:pPr>
            <w:pStyle w:val="TOC3"/>
            <w:rPr>
              <w:rFonts w:asciiTheme="minorHAnsi" w:eastAsiaTheme="minorEastAsia" w:hAnsiTheme="minorHAnsi" w:cstheme="minorBidi"/>
              <w:i w:val="0"/>
              <w:sz w:val="22"/>
              <w:szCs w:val="22"/>
              <w:lang w:eastAsia="en-GB"/>
            </w:rPr>
          </w:pPr>
          <w:hyperlink w:anchor="_Toc2776757" w:history="1">
            <w:r w:rsidR="00CD0F26" w:rsidRPr="00E23C3C">
              <w:rPr>
                <w:rStyle w:val="Hyperlink"/>
                <w:rFonts w:ascii="Arial" w:hAnsi="Arial" w:cs="Arial"/>
              </w:rPr>
              <w:t>2.1.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 Process</w:t>
            </w:r>
            <w:r w:rsidR="00CD0F26">
              <w:rPr>
                <w:webHidden/>
              </w:rPr>
              <w:tab/>
            </w:r>
            <w:r w:rsidR="00CD0F26">
              <w:rPr>
                <w:webHidden/>
              </w:rPr>
              <w:fldChar w:fldCharType="begin"/>
            </w:r>
            <w:r w:rsidR="00CD0F26">
              <w:rPr>
                <w:webHidden/>
              </w:rPr>
              <w:instrText xml:space="preserve"> PAGEREF _Toc2776757 \h </w:instrText>
            </w:r>
            <w:r w:rsidR="00CD0F26">
              <w:rPr>
                <w:webHidden/>
              </w:rPr>
            </w:r>
            <w:r w:rsidR="00CD0F26">
              <w:rPr>
                <w:webHidden/>
              </w:rPr>
              <w:fldChar w:fldCharType="separate"/>
            </w:r>
            <w:r w:rsidR="00CD0F26">
              <w:rPr>
                <w:webHidden/>
              </w:rPr>
              <w:t>5</w:t>
            </w:r>
            <w:r w:rsidR="00CD0F26">
              <w:rPr>
                <w:webHidden/>
              </w:rPr>
              <w:fldChar w:fldCharType="end"/>
            </w:r>
          </w:hyperlink>
        </w:p>
        <w:p w14:paraId="42C780D6" w14:textId="2C6FBCEB" w:rsidR="00CD0F26" w:rsidRDefault="00A06BF4">
          <w:pPr>
            <w:pStyle w:val="TOC3"/>
            <w:rPr>
              <w:rFonts w:asciiTheme="minorHAnsi" w:eastAsiaTheme="minorEastAsia" w:hAnsiTheme="minorHAnsi" w:cstheme="minorBidi"/>
              <w:i w:val="0"/>
              <w:sz w:val="22"/>
              <w:szCs w:val="22"/>
              <w:lang w:eastAsia="en-GB"/>
            </w:rPr>
          </w:pPr>
          <w:hyperlink w:anchor="_Toc2776758" w:history="1">
            <w:r w:rsidR="00CD0F26" w:rsidRPr="00E23C3C">
              <w:rPr>
                <w:rStyle w:val="Hyperlink"/>
                <w:rFonts w:ascii="Arial" w:hAnsi="Arial" w:cs="Arial"/>
              </w:rPr>
              <w:t>2.2.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w:t>
            </w:r>
            <w:r w:rsidR="00CD0F26">
              <w:rPr>
                <w:webHidden/>
              </w:rPr>
              <w:tab/>
            </w:r>
            <w:r w:rsidR="00CD0F26">
              <w:rPr>
                <w:webHidden/>
              </w:rPr>
              <w:fldChar w:fldCharType="begin"/>
            </w:r>
            <w:r w:rsidR="00CD0F26">
              <w:rPr>
                <w:webHidden/>
              </w:rPr>
              <w:instrText xml:space="preserve"> PAGEREF _Toc2776758 \h </w:instrText>
            </w:r>
            <w:r w:rsidR="00CD0F26">
              <w:rPr>
                <w:webHidden/>
              </w:rPr>
            </w:r>
            <w:r w:rsidR="00CD0F26">
              <w:rPr>
                <w:webHidden/>
              </w:rPr>
              <w:fldChar w:fldCharType="separate"/>
            </w:r>
            <w:r w:rsidR="00CD0F26">
              <w:rPr>
                <w:webHidden/>
              </w:rPr>
              <w:t>7</w:t>
            </w:r>
            <w:r w:rsidR="00CD0F26">
              <w:rPr>
                <w:webHidden/>
              </w:rPr>
              <w:fldChar w:fldCharType="end"/>
            </w:r>
          </w:hyperlink>
        </w:p>
        <w:p w14:paraId="7AA67684" w14:textId="3B7569E9" w:rsidR="00CD0F26" w:rsidRDefault="00A06BF4">
          <w:pPr>
            <w:pStyle w:val="TOC3"/>
            <w:rPr>
              <w:rFonts w:asciiTheme="minorHAnsi" w:eastAsiaTheme="minorEastAsia" w:hAnsiTheme="minorHAnsi" w:cstheme="minorBidi"/>
              <w:i w:val="0"/>
              <w:sz w:val="22"/>
              <w:szCs w:val="22"/>
              <w:lang w:eastAsia="en-GB"/>
            </w:rPr>
          </w:pPr>
          <w:hyperlink w:anchor="_Toc2776759" w:history="1">
            <w:r w:rsidR="00CD0F26" w:rsidRPr="00E23C3C">
              <w:rPr>
                <w:rStyle w:val="Hyperlink"/>
                <w:rFonts w:ascii="Arial" w:hAnsi="Arial" w:cs="Arial"/>
              </w:rPr>
              <w:t>2.3.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Project purpose</w:t>
            </w:r>
            <w:r w:rsidR="00CD0F26">
              <w:rPr>
                <w:webHidden/>
              </w:rPr>
              <w:tab/>
            </w:r>
            <w:r w:rsidR="00CD0F26">
              <w:rPr>
                <w:webHidden/>
              </w:rPr>
              <w:fldChar w:fldCharType="begin"/>
            </w:r>
            <w:r w:rsidR="00CD0F26">
              <w:rPr>
                <w:webHidden/>
              </w:rPr>
              <w:instrText xml:space="preserve"> PAGEREF _Toc2776759 \h </w:instrText>
            </w:r>
            <w:r w:rsidR="00CD0F26">
              <w:rPr>
                <w:webHidden/>
              </w:rPr>
            </w:r>
            <w:r w:rsidR="00CD0F26">
              <w:rPr>
                <w:webHidden/>
              </w:rPr>
              <w:fldChar w:fldCharType="separate"/>
            </w:r>
            <w:r w:rsidR="00CD0F26">
              <w:rPr>
                <w:webHidden/>
              </w:rPr>
              <w:t>8</w:t>
            </w:r>
            <w:r w:rsidR="00CD0F26">
              <w:rPr>
                <w:webHidden/>
              </w:rPr>
              <w:fldChar w:fldCharType="end"/>
            </w:r>
          </w:hyperlink>
        </w:p>
        <w:p w14:paraId="5F1DB1EB" w14:textId="47C35262" w:rsidR="00CD0F26" w:rsidRDefault="00A06BF4">
          <w:pPr>
            <w:pStyle w:val="TOC2"/>
            <w:rPr>
              <w:rFonts w:asciiTheme="minorHAnsi" w:eastAsiaTheme="minorEastAsia" w:hAnsiTheme="minorHAnsi" w:cstheme="minorBidi"/>
              <w:sz w:val="22"/>
              <w:szCs w:val="22"/>
              <w:lang w:eastAsia="en-GB"/>
            </w:rPr>
          </w:pPr>
          <w:hyperlink w:anchor="_Toc2776760" w:history="1">
            <w:r w:rsidR="00CD0F26" w:rsidRPr="00E23C3C">
              <w:rPr>
                <w:rStyle w:val="Hyperlink"/>
                <w:rFonts w:ascii="Arial" w:hAnsi="Arial" w:cs="Arial"/>
              </w:rPr>
              <w:t>3.</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Roles and Deliverables</w:t>
            </w:r>
            <w:r w:rsidR="00CD0F26">
              <w:rPr>
                <w:webHidden/>
              </w:rPr>
              <w:tab/>
            </w:r>
            <w:r w:rsidR="00CD0F26">
              <w:rPr>
                <w:webHidden/>
              </w:rPr>
              <w:fldChar w:fldCharType="begin"/>
            </w:r>
            <w:r w:rsidR="00CD0F26">
              <w:rPr>
                <w:webHidden/>
              </w:rPr>
              <w:instrText xml:space="preserve"> PAGEREF _Toc2776760 \h </w:instrText>
            </w:r>
            <w:r w:rsidR="00CD0F26">
              <w:rPr>
                <w:webHidden/>
              </w:rPr>
            </w:r>
            <w:r w:rsidR="00CD0F26">
              <w:rPr>
                <w:webHidden/>
              </w:rPr>
              <w:fldChar w:fldCharType="separate"/>
            </w:r>
            <w:r w:rsidR="00CD0F26">
              <w:rPr>
                <w:webHidden/>
              </w:rPr>
              <w:t>9</w:t>
            </w:r>
            <w:r w:rsidR="00CD0F26">
              <w:rPr>
                <w:webHidden/>
              </w:rPr>
              <w:fldChar w:fldCharType="end"/>
            </w:r>
          </w:hyperlink>
        </w:p>
        <w:p w14:paraId="113F69E7" w14:textId="4D45D5CF" w:rsidR="00CD0F26" w:rsidRDefault="00A06BF4">
          <w:pPr>
            <w:pStyle w:val="TOC3"/>
            <w:rPr>
              <w:rFonts w:asciiTheme="minorHAnsi" w:eastAsiaTheme="minorEastAsia" w:hAnsiTheme="minorHAnsi" w:cstheme="minorBidi"/>
              <w:i w:val="0"/>
              <w:sz w:val="22"/>
              <w:szCs w:val="22"/>
              <w:lang w:eastAsia="en-GB"/>
            </w:rPr>
          </w:pPr>
          <w:hyperlink w:anchor="_Toc2776761" w:history="1">
            <w:r w:rsidR="00CD0F26" w:rsidRPr="00E23C3C">
              <w:rPr>
                <w:rStyle w:val="Hyperlink"/>
                <w:rFonts w:ascii="Arial" w:hAnsi="Arial" w:cs="Arial"/>
              </w:rPr>
              <w:t>3.1.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Roles</w:t>
            </w:r>
            <w:r w:rsidR="00CD0F26">
              <w:rPr>
                <w:webHidden/>
              </w:rPr>
              <w:tab/>
            </w:r>
            <w:r w:rsidR="00CD0F26">
              <w:rPr>
                <w:webHidden/>
              </w:rPr>
              <w:fldChar w:fldCharType="begin"/>
            </w:r>
            <w:r w:rsidR="00CD0F26">
              <w:rPr>
                <w:webHidden/>
              </w:rPr>
              <w:instrText xml:space="preserve"> PAGEREF _Toc2776761 \h </w:instrText>
            </w:r>
            <w:r w:rsidR="00CD0F26">
              <w:rPr>
                <w:webHidden/>
              </w:rPr>
            </w:r>
            <w:r w:rsidR="00CD0F26">
              <w:rPr>
                <w:webHidden/>
              </w:rPr>
              <w:fldChar w:fldCharType="separate"/>
            </w:r>
            <w:r w:rsidR="00CD0F26">
              <w:rPr>
                <w:webHidden/>
              </w:rPr>
              <w:t>9</w:t>
            </w:r>
            <w:r w:rsidR="00CD0F26">
              <w:rPr>
                <w:webHidden/>
              </w:rPr>
              <w:fldChar w:fldCharType="end"/>
            </w:r>
          </w:hyperlink>
        </w:p>
        <w:p w14:paraId="48CE7B1D" w14:textId="56A617BE" w:rsidR="00CD0F26" w:rsidRDefault="00A06BF4">
          <w:pPr>
            <w:pStyle w:val="TOC3"/>
            <w:rPr>
              <w:rFonts w:asciiTheme="minorHAnsi" w:eastAsiaTheme="minorEastAsia" w:hAnsiTheme="minorHAnsi" w:cstheme="minorBidi"/>
              <w:i w:val="0"/>
              <w:sz w:val="22"/>
              <w:szCs w:val="22"/>
              <w:lang w:eastAsia="en-GB"/>
            </w:rPr>
          </w:pPr>
          <w:hyperlink w:anchor="_Toc2776762" w:history="1">
            <w:r w:rsidR="00CD0F26" w:rsidRPr="00E23C3C">
              <w:rPr>
                <w:rStyle w:val="Hyperlink"/>
                <w:rFonts w:ascii="Arial" w:hAnsi="Arial" w:cs="Arial"/>
              </w:rPr>
              <w:t>3.2.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Deliverables</w:t>
            </w:r>
            <w:r w:rsidR="00CD0F26">
              <w:rPr>
                <w:webHidden/>
              </w:rPr>
              <w:tab/>
            </w:r>
            <w:r w:rsidR="00CD0F26">
              <w:rPr>
                <w:webHidden/>
              </w:rPr>
              <w:fldChar w:fldCharType="begin"/>
            </w:r>
            <w:r w:rsidR="00CD0F26">
              <w:rPr>
                <w:webHidden/>
              </w:rPr>
              <w:instrText xml:space="preserve"> PAGEREF _Toc2776762 \h </w:instrText>
            </w:r>
            <w:r w:rsidR="00CD0F26">
              <w:rPr>
                <w:webHidden/>
              </w:rPr>
            </w:r>
            <w:r w:rsidR="00CD0F26">
              <w:rPr>
                <w:webHidden/>
              </w:rPr>
              <w:fldChar w:fldCharType="separate"/>
            </w:r>
            <w:r w:rsidR="00CD0F26">
              <w:rPr>
                <w:webHidden/>
              </w:rPr>
              <w:t>10</w:t>
            </w:r>
            <w:r w:rsidR="00CD0F26">
              <w:rPr>
                <w:webHidden/>
              </w:rPr>
              <w:fldChar w:fldCharType="end"/>
            </w:r>
          </w:hyperlink>
        </w:p>
        <w:p w14:paraId="3455EA37" w14:textId="69864BCE" w:rsidR="00CD0F26" w:rsidRDefault="00A06BF4">
          <w:pPr>
            <w:pStyle w:val="TOC2"/>
            <w:rPr>
              <w:rFonts w:asciiTheme="minorHAnsi" w:eastAsiaTheme="minorEastAsia" w:hAnsiTheme="minorHAnsi" w:cstheme="minorBidi"/>
              <w:sz w:val="22"/>
              <w:szCs w:val="22"/>
              <w:lang w:eastAsia="en-GB"/>
            </w:rPr>
          </w:pPr>
          <w:hyperlink w:anchor="_Toc2776763" w:history="1">
            <w:r w:rsidR="00CD0F26" w:rsidRPr="00E23C3C">
              <w:rPr>
                <w:rStyle w:val="Hyperlink"/>
                <w:rFonts w:ascii="Arial" w:hAnsi="Arial" w:cs="Arial"/>
              </w:rPr>
              <w:t>4.</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Project Plan</w:t>
            </w:r>
            <w:r w:rsidR="00CD0F26">
              <w:rPr>
                <w:webHidden/>
              </w:rPr>
              <w:tab/>
            </w:r>
            <w:r w:rsidR="00CD0F26">
              <w:rPr>
                <w:webHidden/>
              </w:rPr>
              <w:fldChar w:fldCharType="begin"/>
            </w:r>
            <w:r w:rsidR="00CD0F26">
              <w:rPr>
                <w:webHidden/>
              </w:rPr>
              <w:instrText xml:space="preserve"> PAGEREF _Toc2776763 \h </w:instrText>
            </w:r>
            <w:r w:rsidR="00CD0F26">
              <w:rPr>
                <w:webHidden/>
              </w:rPr>
            </w:r>
            <w:r w:rsidR="00CD0F26">
              <w:rPr>
                <w:webHidden/>
              </w:rPr>
              <w:fldChar w:fldCharType="separate"/>
            </w:r>
            <w:r w:rsidR="00CD0F26">
              <w:rPr>
                <w:webHidden/>
              </w:rPr>
              <w:t>11</w:t>
            </w:r>
            <w:r w:rsidR="00CD0F26">
              <w:rPr>
                <w:webHidden/>
              </w:rPr>
              <w:fldChar w:fldCharType="end"/>
            </w:r>
          </w:hyperlink>
        </w:p>
        <w:p w14:paraId="5F072249" w14:textId="712488E3" w:rsidR="00CD0F26" w:rsidRDefault="00A06BF4">
          <w:pPr>
            <w:pStyle w:val="TOC2"/>
            <w:rPr>
              <w:rFonts w:asciiTheme="minorHAnsi" w:eastAsiaTheme="minorEastAsia" w:hAnsiTheme="minorHAnsi" w:cstheme="minorBidi"/>
              <w:sz w:val="22"/>
              <w:szCs w:val="22"/>
              <w:lang w:eastAsia="en-GB"/>
            </w:rPr>
          </w:pPr>
          <w:hyperlink w:anchor="_Toc2776764" w:history="1">
            <w:r w:rsidR="00CD0F26" w:rsidRPr="00E23C3C">
              <w:rPr>
                <w:rStyle w:val="Hyperlink"/>
                <w:rFonts w:ascii="Arial" w:hAnsi="Arial" w:cs="Arial"/>
              </w:rPr>
              <w:t>5.</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Hardware and software platforms to be used for developing and running your solution</w:t>
            </w:r>
            <w:r w:rsidR="00CD0F26">
              <w:rPr>
                <w:webHidden/>
              </w:rPr>
              <w:tab/>
            </w:r>
            <w:r w:rsidR="00CD0F26">
              <w:rPr>
                <w:webHidden/>
              </w:rPr>
              <w:fldChar w:fldCharType="begin"/>
            </w:r>
            <w:r w:rsidR="00CD0F26">
              <w:rPr>
                <w:webHidden/>
              </w:rPr>
              <w:instrText xml:space="preserve"> PAGEREF _Toc2776764 \h </w:instrText>
            </w:r>
            <w:r w:rsidR="00CD0F26">
              <w:rPr>
                <w:webHidden/>
              </w:rPr>
            </w:r>
            <w:r w:rsidR="00CD0F26">
              <w:rPr>
                <w:webHidden/>
              </w:rPr>
              <w:fldChar w:fldCharType="separate"/>
            </w:r>
            <w:r w:rsidR="00CD0F26">
              <w:rPr>
                <w:webHidden/>
              </w:rPr>
              <w:t>12</w:t>
            </w:r>
            <w:r w:rsidR="00CD0F26">
              <w:rPr>
                <w:webHidden/>
              </w:rPr>
              <w:fldChar w:fldCharType="end"/>
            </w:r>
          </w:hyperlink>
        </w:p>
        <w:p w14:paraId="2FBB3059" w14:textId="34948CB4" w:rsidR="00CD0F26" w:rsidRDefault="00A06BF4">
          <w:pPr>
            <w:pStyle w:val="TOC2"/>
            <w:rPr>
              <w:rFonts w:asciiTheme="minorHAnsi" w:eastAsiaTheme="minorEastAsia" w:hAnsiTheme="minorHAnsi" w:cstheme="minorBidi"/>
              <w:sz w:val="22"/>
              <w:szCs w:val="22"/>
              <w:lang w:eastAsia="en-GB"/>
            </w:rPr>
          </w:pPr>
          <w:hyperlink w:anchor="_Toc2776765" w:history="1">
            <w:r w:rsidR="00CD0F26" w:rsidRPr="00E23C3C">
              <w:rPr>
                <w:rStyle w:val="Hyperlink"/>
                <w:rFonts w:ascii="Arial" w:hAnsi="Arial" w:cs="Arial"/>
              </w:rPr>
              <w:t>6.</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Solution requirements</w:t>
            </w:r>
            <w:r w:rsidR="00CD0F26">
              <w:rPr>
                <w:webHidden/>
              </w:rPr>
              <w:tab/>
            </w:r>
            <w:r w:rsidR="00CD0F26">
              <w:rPr>
                <w:webHidden/>
              </w:rPr>
              <w:fldChar w:fldCharType="begin"/>
            </w:r>
            <w:r w:rsidR="00CD0F26">
              <w:rPr>
                <w:webHidden/>
              </w:rPr>
              <w:instrText xml:space="preserve"> PAGEREF _Toc2776765 \h </w:instrText>
            </w:r>
            <w:r w:rsidR="00CD0F26">
              <w:rPr>
                <w:webHidden/>
              </w:rPr>
            </w:r>
            <w:r w:rsidR="00CD0F26">
              <w:rPr>
                <w:webHidden/>
              </w:rPr>
              <w:fldChar w:fldCharType="separate"/>
            </w:r>
            <w:r w:rsidR="00CD0F26">
              <w:rPr>
                <w:webHidden/>
              </w:rPr>
              <w:t>12</w:t>
            </w:r>
            <w:r w:rsidR="00CD0F26">
              <w:rPr>
                <w:webHidden/>
              </w:rPr>
              <w:fldChar w:fldCharType="end"/>
            </w:r>
          </w:hyperlink>
        </w:p>
        <w:p w14:paraId="3B3A9A67" w14:textId="534A2AD2" w:rsidR="00CD0F26" w:rsidRDefault="00A06BF4">
          <w:pPr>
            <w:pStyle w:val="TOC3"/>
            <w:rPr>
              <w:rFonts w:asciiTheme="minorHAnsi" w:eastAsiaTheme="minorEastAsia" w:hAnsiTheme="minorHAnsi" w:cstheme="minorBidi"/>
              <w:i w:val="0"/>
              <w:sz w:val="22"/>
              <w:szCs w:val="22"/>
              <w:lang w:eastAsia="en-GB"/>
            </w:rPr>
          </w:pPr>
          <w:hyperlink w:anchor="_Toc2776766" w:history="1">
            <w:r w:rsidR="00CD0F26" w:rsidRPr="00E23C3C">
              <w:rPr>
                <w:rStyle w:val="Hyperlink"/>
                <w:rFonts w:ascii="Arial" w:hAnsi="Arial" w:cs="Arial"/>
              </w:rPr>
              <w:t>6.1.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Functional Requirements</w:t>
            </w:r>
            <w:r w:rsidR="00CD0F26">
              <w:rPr>
                <w:webHidden/>
              </w:rPr>
              <w:tab/>
            </w:r>
            <w:r w:rsidR="00CD0F26">
              <w:rPr>
                <w:webHidden/>
              </w:rPr>
              <w:fldChar w:fldCharType="begin"/>
            </w:r>
            <w:r w:rsidR="00CD0F26">
              <w:rPr>
                <w:webHidden/>
              </w:rPr>
              <w:instrText xml:space="preserve"> PAGEREF _Toc2776766 \h </w:instrText>
            </w:r>
            <w:r w:rsidR="00CD0F26">
              <w:rPr>
                <w:webHidden/>
              </w:rPr>
            </w:r>
            <w:r w:rsidR="00CD0F26">
              <w:rPr>
                <w:webHidden/>
              </w:rPr>
              <w:fldChar w:fldCharType="separate"/>
            </w:r>
            <w:r w:rsidR="00CD0F26">
              <w:rPr>
                <w:webHidden/>
              </w:rPr>
              <w:t>12</w:t>
            </w:r>
            <w:r w:rsidR="00CD0F26">
              <w:rPr>
                <w:webHidden/>
              </w:rPr>
              <w:fldChar w:fldCharType="end"/>
            </w:r>
          </w:hyperlink>
        </w:p>
        <w:p w14:paraId="5242339D" w14:textId="4555385A" w:rsidR="00CD0F26" w:rsidRDefault="00A06BF4">
          <w:pPr>
            <w:pStyle w:val="TOC3"/>
            <w:rPr>
              <w:rFonts w:asciiTheme="minorHAnsi" w:eastAsiaTheme="minorEastAsia" w:hAnsiTheme="minorHAnsi" w:cstheme="minorBidi"/>
              <w:i w:val="0"/>
              <w:sz w:val="22"/>
              <w:szCs w:val="22"/>
              <w:lang w:eastAsia="en-GB"/>
            </w:rPr>
          </w:pPr>
          <w:hyperlink w:anchor="_Toc2776767" w:history="1">
            <w:r w:rsidR="00CD0F26" w:rsidRPr="00E23C3C">
              <w:rPr>
                <w:rStyle w:val="Hyperlink"/>
                <w:rFonts w:ascii="Arial" w:hAnsi="Arial" w:cs="Arial"/>
              </w:rPr>
              <w:t>6.2.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Non-Functional Requirements</w:t>
            </w:r>
            <w:r w:rsidR="00CD0F26">
              <w:rPr>
                <w:webHidden/>
              </w:rPr>
              <w:tab/>
            </w:r>
            <w:r w:rsidR="00CD0F26">
              <w:rPr>
                <w:webHidden/>
              </w:rPr>
              <w:fldChar w:fldCharType="begin"/>
            </w:r>
            <w:r w:rsidR="00CD0F26">
              <w:rPr>
                <w:webHidden/>
              </w:rPr>
              <w:instrText xml:space="preserve"> PAGEREF _Toc2776767 \h </w:instrText>
            </w:r>
            <w:r w:rsidR="00CD0F26">
              <w:rPr>
                <w:webHidden/>
              </w:rPr>
            </w:r>
            <w:r w:rsidR="00CD0F26">
              <w:rPr>
                <w:webHidden/>
              </w:rPr>
              <w:fldChar w:fldCharType="separate"/>
            </w:r>
            <w:r w:rsidR="00CD0F26">
              <w:rPr>
                <w:webHidden/>
              </w:rPr>
              <w:t>14</w:t>
            </w:r>
            <w:r w:rsidR="00CD0F26">
              <w:rPr>
                <w:webHidden/>
              </w:rPr>
              <w:fldChar w:fldCharType="end"/>
            </w:r>
          </w:hyperlink>
        </w:p>
        <w:p w14:paraId="50C2F1D7" w14:textId="26BF0004" w:rsidR="00CD0F26" w:rsidRDefault="00A06BF4">
          <w:pPr>
            <w:pStyle w:val="TOC2"/>
            <w:rPr>
              <w:rFonts w:asciiTheme="minorHAnsi" w:eastAsiaTheme="minorEastAsia" w:hAnsiTheme="minorHAnsi" w:cstheme="minorBidi"/>
              <w:sz w:val="22"/>
              <w:szCs w:val="22"/>
              <w:lang w:eastAsia="en-GB"/>
            </w:rPr>
          </w:pPr>
          <w:hyperlink w:anchor="_Toc2776768" w:history="1">
            <w:r w:rsidR="00CD0F26" w:rsidRPr="00E23C3C">
              <w:rPr>
                <w:rStyle w:val="Hyperlink"/>
                <w:rFonts w:ascii="Arial" w:hAnsi="Arial" w:cs="Arial"/>
              </w:rPr>
              <w:t>7.</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Other considerations</w:t>
            </w:r>
            <w:r w:rsidR="00CD0F26">
              <w:rPr>
                <w:webHidden/>
              </w:rPr>
              <w:tab/>
            </w:r>
            <w:r w:rsidR="00CD0F26">
              <w:rPr>
                <w:webHidden/>
              </w:rPr>
              <w:fldChar w:fldCharType="begin"/>
            </w:r>
            <w:r w:rsidR="00CD0F26">
              <w:rPr>
                <w:webHidden/>
              </w:rPr>
              <w:instrText xml:space="preserve"> PAGEREF _Toc2776768 \h </w:instrText>
            </w:r>
            <w:r w:rsidR="00CD0F26">
              <w:rPr>
                <w:webHidden/>
              </w:rPr>
            </w:r>
            <w:r w:rsidR="00CD0F26">
              <w:rPr>
                <w:webHidden/>
              </w:rPr>
              <w:fldChar w:fldCharType="separate"/>
            </w:r>
            <w:r w:rsidR="00CD0F26">
              <w:rPr>
                <w:webHidden/>
              </w:rPr>
              <w:t>14</w:t>
            </w:r>
            <w:r w:rsidR="00CD0F26">
              <w:rPr>
                <w:webHidden/>
              </w:rPr>
              <w:fldChar w:fldCharType="end"/>
            </w:r>
          </w:hyperlink>
        </w:p>
        <w:p w14:paraId="61C49CD8" w14:textId="27795D22" w:rsidR="00CD0F26" w:rsidRDefault="00A06BF4">
          <w:pPr>
            <w:pStyle w:val="TOC3"/>
            <w:rPr>
              <w:rFonts w:asciiTheme="minorHAnsi" w:eastAsiaTheme="minorEastAsia" w:hAnsiTheme="minorHAnsi" w:cstheme="minorBidi"/>
              <w:i w:val="0"/>
              <w:sz w:val="22"/>
              <w:szCs w:val="22"/>
              <w:lang w:eastAsia="en-GB"/>
            </w:rPr>
          </w:pPr>
          <w:hyperlink w:anchor="_Toc2776769" w:history="1">
            <w:r w:rsidR="00CD0F26" w:rsidRPr="00E23C3C">
              <w:rPr>
                <w:rStyle w:val="Hyperlink"/>
                <w:rFonts w:ascii="Arial" w:hAnsi="Arial" w:cs="Arial"/>
              </w:rPr>
              <w:t>7.1.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Assumptions</w:t>
            </w:r>
            <w:r w:rsidR="00CD0F26">
              <w:rPr>
                <w:webHidden/>
              </w:rPr>
              <w:tab/>
            </w:r>
            <w:r w:rsidR="00CD0F26">
              <w:rPr>
                <w:webHidden/>
              </w:rPr>
              <w:fldChar w:fldCharType="begin"/>
            </w:r>
            <w:r w:rsidR="00CD0F26">
              <w:rPr>
                <w:webHidden/>
              </w:rPr>
              <w:instrText xml:space="preserve"> PAGEREF _Toc2776769 \h </w:instrText>
            </w:r>
            <w:r w:rsidR="00CD0F26">
              <w:rPr>
                <w:webHidden/>
              </w:rPr>
            </w:r>
            <w:r w:rsidR="00CD0F26">
              <w:rPr>
                <w:webHidden/>
              </w:rPr>
              <w:fldChar w:fldCharType="separate"/>
            </w:r>
            <w:r w:rsidR="00CD0F26">
              <w:rPr>
                <w:webHidden/>
              </w:rPr>
              <w:t>14</w:t>
            </w:r>
            <w:r w:rsidR="00CD0F26">
              <w:rPr>
                <w:webHidden/>
              </w:rPr>
              <w:fldChar w:fldCharType="end"/>
            </w:r>
          </w:hyperlink>
        </w:p>
        <w:p w14:paraId="4EC1FF35" w14:textId="141BC82A" w:rsidR="00CD0F26" w:rsidRDefault="00A06BF4">
          <w:pPr>
            <w:pStyle w:val="TOC3"/>
            <w:rPr>
              <w:rFonts w:asciiTheme="minorHAnsi" w:eastAsiaTheme="minorEastAsia" w:hAnsiTheme="minorHAnsi" w:cstheme="minorBidi"/>
              <w:i w:val="0"/>
              <w:sz w:val="22"/>
              <w:szCs w:val="22"/>
              <w:lang w:eastAsia="en-GB"/>
            </w:rPr>
          </w:pPr>
          <w:hyperlink w:anchor="_Toc2776770" w:history="1">
            <w:r w:rsidR="00CD0F26" w:rsidRPr="00E23C3C">
              <w:rPr>
                <w:rStyle w:val="Hyperlink"/>
                <w:rFonts w:ascii="Arial" w:hAnsi="Arial" w:cs="Arial"/>
              </w:rPr>
              <w:t>7.2.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Constraints and Dependencies</w:t>
            </w:r>
            <w:r w:rsidR="00CD0F26">
              <w:rPr>
                <w:webHidden/>
              </w:rPr>
              <w:tab/>
            </w:r>
            <w:r w:rsidR="00CD0F26">
              <w:rPr>
                <w:webHidden/>
              </w:rPr>
              <w:fldChar w:fldCharType="begin"/>
            </w:r>
            <w:r w:rsidR="00CD0F26">
              <w:rPr>
                <w:webHidden/>
              </w:rPr>
              <w:instrText xml:space="preserve"> PAGEREF _Toc2776770 \h </w:instrText>
            </w:r>
            <w:r w:rsidR="00CD0F26">
              <w:rPr>
                <w:webHidden/>
              </w:rPr>
            </w:r>
            <w:r w:rsidR="00CD0F26">
              <w:rPr>
                <w:webHidden/>
              </w:rPr>
              <w:fldChar w:fldCharType="separate"/>
            </w:r>
            <w:r w:rsidR="00CD0F26">
              <w:rPr>
                <w:webHidden/>
              </w:rPr>
              <w:t>15</w:t>
            </w:r>
            <w:r w:rsidR="00CD0F26">
              <w:rPr>
                <w:webHidden/>
              </w:rPr>
              <w:fldChar w:fldCharType="end"/>
            </w:r>
          </w:hyperlink>
        </w:p>
        <w:p w14:paraId="03686DF2" w14:textId="480F77A3" w:rsidR="00CD0F26" w:rsidRDefault="00A06BF4">
          <w:pPr>
            <w:pStyle w:val="TOC2"/>
            <w:rPr>
              <w:rFonts w:asciiTheme="minorHAnsi" w:eastAsiaTheme="minorEastAsia" w:hAnsiTheme="minorHAnsi" w:cstheme="minorBidi"/>
              <w:sz w:val="22"/>
              <w:szCs w:val="22"/>
              <w:lang w:eastAsia="en-GB"/>
            </w:rPr>
          </w:pPr>
          <w:hyperlink w:anchor="_Toc2776771" w:history="1">
            <w:r w:rsidR="00CD0F26" w:rsidRPr="00E23C3C">
              <w:rPr>
                <w:rStyle w:val="Hyperlink"/>
                <w:rFonts w:ascii="Arial" w:hAnsi="Arial" w:cs="Arial"/>
              </w:rPr>
              <w:t>8.</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Software Design</w:t>
            </w:r>
            <w:r w:rsidR="00CD0F26">
              <w:rPr>
                <w:webHidden/>
              </w:rPr>
              <w:tab/>
            </w:r>
            <w:r w:rsidR="00CD0F26">
              <w:rPr>
                <w:webHidden/>
              </w:rPr>
              <w:fldChar w:fldCharType="begin"/>
            </w:r>
            <w:r w:rsidR="00CD0F26">
              <w:rPr>
                <w:webHidden/>
              </w:rPr>
              <w:instrText xml:space="preserve"> PAGEREF _Toc2776771 \h </w:instrText>
            </w:r>
            <w:r w:rsidR="00CD0F26">
              <w:rPr>
                <w:webHidden/>
              </w:rPr>
            </w:r>
            <w:r w:rsidR="00CD0F26">
              <w:rPr>
                <w:webHidden/>
              </w:rPr>
              <w:fldChar w:fldCharType="separate"/>
            </w:r>
            <w:r w:rsidR="00CD0F26">
              <w:rPr>
                <w:webHidden/>
              </w:rPr>
              <w:t>15</w:t>
            </w:r>
            <w:r w:rsidR="00CD0F26">
              <w:rPr>
                <w:webHidden/>
              </w:rPr>
              <w:fldChar w:fldCharType="end"/>
            </w:r>
          </w:hyperlink>
        </w:p>
        <w:p w14:paraId="584EA0A6" w14:textId="23C43650" w:rsidR="00CD0F26" w:rsidRDefault="00A06BF4">
          <w:pPr>
            <w:pStyle w:val="TOC3"/>
            <w:rPr>
              <w:rFonts w:asciiTheme="minorHAnsi" w:eastAsiaTheme="minorEastAsia" w:hAnsiTheme="minorHAnsi" w:cstheme="minorBidi"/>
              <w:i w:val="0"/>
              <w:sz w:val="22"/>
              <w:szCs w:val="22"/>
              <w:lang w:eastAsia="en-GB"/>
            </w:rPr>
          </w:pPr>
          <w:hyperlink w:anchor="_Toc2776772" w:history="1">
            <w:r w:rsidR="00CD0F26" w:rsidRPr="00E23C3C">
              <w:rPr>
                <w:rStyle w:val="Hyperlink"/>
                <w:rFonts w:ascii="Arial" w:hAnsi="Arial" w:cs="Arial"/>
              </w:rPr>
              <w:t>8.1.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Overview of what the software will do and not do.</w:t>
            </w:r>
            <w:r w:rsidR="00CD0F26">
              <w:rPr>
                <w:webHidden/>
              </w:rPr>
              <w:tab/>
            </w:r>
            <w:r w:rsidR="00CD0F26">
              <w:rPr>
                <w:webHidden/>
              </w:rPr>
              <w:fldChar w:fldCharType="begin"/>
            </w:r>
            <w:r w:rsidR="00CD0F26">
              <w:rPr>
                <w:webHidden/>
              </w:rPr>
              <w:instrText xml:space="preserve"> PAGEREF _Toc2776772 \h </w:instrText>
            </w:r>
            <w:r w:rsidR="00CD0F26">
              <w:rPr>
                <w:webHidden/>
              </w:rPr>
            </w:r>
            <w:r w:rsidR="00CD0F26">
              <w:rPr>
                <w:webHidden/>
              </w:rPr>
              <w:fldChar w:fldCharType="separate"/>
            </w:r>
            <w:r w:rsidR="00CD0F26">
              <w:rPr>
                <w:webHidden/>
              </w:rPr>
              <w:t>15</w:t>
            </w:r>
            <w:r w:rsidR="00CD0F26">
              <w:rPr>
                <w:webHidden/>
              </w:rPr>
              <w:fldChar w:fldCharType="end"/>
            </w:r>
          </w:hyperlink>
        </w:p>
        <w:p w14:paraId="5B75E1EF" w14:textId="471F6944" w:rsidR="00CD0F26" w:rsidRDefault="00A06BF4">
          <w:pPr>
            <w:pStyle w:val="TOC3"/>
            <w:rPr>
              <w:rFonts w:asciiTheme="minorHAnsi" w:eastAsiaTheme="minorEastAsia" w:hAnsiTheme="minorHAnsi" w:cstheme="minorBidi"/>
              <w:i w:val="0"/>
              <w:sz w:val="22"/>
              <w:szCs w:val="22"/>
              <w:lang w:eastAsia="en-GB"/>
            </w:rPr>
          </w:pPr>
          <w:hyperlink w:anchor="_Toc2776773" w:history="1">
            <w:r w:rsidR="00CD0F26" w:rsidRPr="00E23C3C">
              <w:rPr>
                <w:rStyle w:val="Hyperlink"/>
                <w:rFonts w:ascii="Arial" w:hAnsi="Arial" w:cs="Arial"/>
              </w:rPr>
              <w:t>8.2.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Modifications in light of comments made or changes deemed necessary</w:t>
            </w:r>
            <w:r w:rsidR="00CD0F26">
              <w:rPr>
                <w:webHidden/>
              </w:rPr>
              <w:tab/>
            </w:r>
            <w:r w:rsidR="00CD0F26">
              <w:rPr>
                <w:webHidden/>
              </w:rPr>
              <w:fldChar w:fldCharType="begin"/>
            </w:r>
            <w:r w:rsidR="00CD0F26">
              <w:rPr>
                <w:webHidden/>
              </w:rPr>
              <w:instrText xml:space="preserve"> PAGEREF _Toc2776773 \h </w:instrText>
            </w:r>
            <w:r w:rsidR="00CD0F26">
              <w:rPr>
                <w:webHidden/>
              </w:rPr>
            </w:r>
            <w:r w:rsidR="00CD0F26">
              <w:rPr>
                <w:webHidden/>
              </w:rPr>
              <w:fldChar w:fldCharType="separate"/>
            </w:r>
            <w:r w:rsidR="00CD0F26">
              <w:rPr>
                <w:webHidden/>
              </w:rPr>
              <w:t>16</w:t>
            </w:r>
            <w:r w:rsidR="00CD0F26">
              <w:rPr>
                <w:webHidden/>
              </w:rPr>
              <w:fldChar w:fldCharType="end"/>
            </w:r>
          </w:hyperlink>
        </w:p>
        <w:p w14:paraId="546981AA" w14:textId="01E565AB" w:rsidR="00CD0F26" w:rsidRDefault="00A06BF4">
          <w:pPr>
            <w:pStyle w:val="TOC3"/>
            <w:rPr>
              <w:rFonts w:asciiTheme="minorHAnsi" w:eastAsiaTheme="minorEastAsia" w:hAnsiTheme="minorHAnsi" w:cstheme="minorBidi"/>
              <w:i w:val="0"/>
              <w:sz w:val="22"/>
              <w:szCs w:val="22"/>
              <w:lang w:eastAsia="en-GB"/>
            </w:rPr>
          </w:pPr>
          <w:hyperlink w:anchor="_Toc2776774" w:history="1">
            <w:r w:rsidR="00CD0F26" w:rsidRPr="00E23C3C">
              <w:rPr>
                <w:rStyle w:val="Hyperlink"/>
                <w:rFonts w:ascii="Arial" w:hAnsi="Arial" w:cs="Arial"/>
              </w:rPr>
              <w:t>8.3.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System Architecture – describe design decisions (Architecture diagram)</w:t>
            </w:r>
            <w:r w:rsidR="00CD0F26">
              <w:rPr>
                <w:webHidden/>
              </w:rPr>
              <w:tab/>
            </w:r>
            <w:r w:rsidR="00CD0F26">
              <w:rPr>
                <w:webHidden/>
              </w:rPr>
              <w:fldChar w:fldCharType="begin"/>
            </w:r>
            <w:r w:rsidR="00CD0F26">
              <w:rPr>
                <w:webHidden/>
              </w:rPr>
              <w:instrText xml:space="preserve"> PAGEREF _Toc2776774 \h </w:instrText>
            </w:r>
            <w:r w:rsidR="00CD0F26">
              <w:rPr>
                <w:webHidden/>
              </w:rPr>
            </w:r>
            <w:r w:rsidR="00CD0F26">
              <w:rPr>
                <w:webHidden/>
              </w:rPr>
              <w:fldChar w:fldCharType="separate"/>
            </w:r>
            <w:r w:rsidR="00CD0F26">
              <w:rPr>
                <w:webHidden/>
              </w:rPr>
              <w:t>17</w:t>
            </w:r>
            <w:r w:rsidR="00CD0F26">
              <w:rPr>
                <w:webHidden/>
              </w:rPr>
              <w:fldChar w:fldCharType="end"/>
            </w:r>
          </w:hyperlink>
        </w:p>
        <w:p w14:paraId="6EA0298D" w14:textId="31976EEB" w:rsidR="00CD0F26" w:rsidRDefault="00A06BF4">
          <w:pPr>
            <w:pStyle w:val="TOC3"/>
            <w:rPr>
              <w:rFonts w:asciiTheme="minorHAnsi" w:eastAsiaTheme="minorEastAsia" w:hAnsiTheme="minorHAnsi" w:cstheme="minorBidi"/>
              <w:i w:val="0"/>
              <w:sz w:val="22"/>
              <w:szCs w:val="22"/>
              <w:lang w:eastAsia="en-GB"/>
            </w:rPr>
          </w:pPr>
          <w:hyperlink w:anchor="_Toc2776775" w:history="1">
            <w:r w:rsidR="00CD0F26" w:rsidRPr="00E23C3C">
              <w:rPr>
                <w:rStyle w:val="Hyperlink"/>
                <w:rFonts w:ascii="Arial" w:hAnsi="Arial" w:cs="Arial"/>
              </w:rPr>
              <w:t>8.4.</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High level overview of how the functionality and responsibilities of the system are partitioned and assigned to components (deployment diagram, component diagram)</w:t>
            </w:r>
            <w:r w:rsidR="00CD0F26">
              <w:rPr>
                <w:webHidden/>
              </w:rPr>
              <w:tab/>
            </w:r>
            <w:r w:rsidR="00CD0F26">
              <w:rPr>
                <w:webHidden/>
              </w:rPr>
              <w:fldChar w:fldCharType="begin"/>
            </w:r>
            <w:r w:rsidR="00CD0F26">
              <w:rPr>
                <w:webHidden/>
              </w:rPr>
              <w:instrText xml:space="preserve"> PAGEREF _Toc2776775 \h </w:instrText>
            </w:r>
            <w:r w:rsidR="00CD0F26">
              <w:rPr>
                <w:webHidden/>
              </w:rPr>
            </w:r>
            <w:r w:rsidR="00CD0F26">
              <w:rPr>
                <w:webHidden/>
              </w:rPr>
              <w:fldChar w:fldCharType="separate"/>
            </w:r>
            <w:r w:rsidR="00CD0F26">
              <w:rPr>
                <w:webHidden/>
              </w:rPr>
              <w:t>17</w:t>
            </w:r>
            <w:r w:rsidR="00CD0F26">
              <w:rPr>
                <w:webHidden/>
              </w:rPr>
              <w:fldChar w:fldCharType="end"/>
            </w:r>
          </w:hyperlink>
        </w:p>
        <w:p w14:paraId="1166FB6A" w14:textId="01E76831" w:rsidR="00CD0F26" w:rsidRDefault="00A06BF4">
          <w:pPr>
            <w:pStyle w:val="TOC3"/>
            <w:rPr>
              <w:rFonts w:asciiTheme="minorHAnsi" w:eastAsiaTheme="minorEastAsia" w:hAnsiTheme="minorHAnsi" w:cstheme="minorBidi"/>
              <w:i w:val="0"/>
              <w:sz w:val="22"/>
              <w:szCs w:val="22"/>
              <w:lang w:eastAsia="en-GB"/>
            </w:rPr>
          </w:pPr>
          <w:hyperlink w:anchor="_Toc2776776" w:history="1">
            <w:r w:rsidR="00CD0F26" w:rsidRPr="00E23C3C">
              <w:rPr>
                <w:rStyle w:val="Hyperlink"/>
                <w:rFonts w:ascii="Arial" w:hAnsi="Arial" w:cs="Arial"/>
              </w:rPr>
              <w:t>8.5.</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Package and Class diagrams which show dependencies between components</w:t>
            </w:r>
            <w:r w:rsidR="00CD0F26">
              <w:rPr>
                <w:webHidden/>
              </w:rPr>
              <w:tab/>
            </w:r>
            <w:r w:rsidR="00CD0F26">
              <w:rPr>
                <w:webHidden/>
              </w:rPr>
              <w:fldChar w:fldCharType="begin"/>
            </w:r>
            <w:r w:rsidR="00CD0F26">
              <w:rPr>
                <w:webHidden/>
              </w:rPr>
              <w:instrText xml:space="preserve"> PAGEREF _Toc2776776 \h </w:instrText>
            </w:r>
            <w:r w:rsidR="00CD0F26">
              <w:rPr>
                <w:webHidden/>
              </w:rPr>
            </w:r>
            <w:r w:rsidR="00CD0F26">
              <w:rPr>
                <w:webHidden/>
              </w:rPr>
              <w:fldChar w:fldCharType="separate"/>
            </w:r>
            <w:r w:rsidR="00CD0F26">
              <w:rPr>
                <w:webHidden/>
              </w:rPr>
              <w:t>19</w:t>
            </w:r>
            <w:r w:rsidR="00CD0F26">
              <w:rPr>
                <w:webHidden/>
              </w:rPr>
              <w:fldChar w:fldCharType="end"/>
            </w:r>
          </w:hyperlink>
        </w:p>
        <w:p w14:paraId="36C7C848" w14:textId="46286850" w:rsidR="00CD0F26" w:rsidRDefault="00A06BF4">
          <w:pPr>
            <w:pStyle w:val="TOC3"/>
            <w:rPr>
              <w:rFonts w:asciiTheme="minorHAnsi" w:eastAsiaTheme="minorEastAsia" w:hAnsiTheme="minorHAnsi" w:cstheme="minorBidi"/>
              <w:i w:val="0"/>
              <w:sz w:val="22"/>
              <w:szCs w:val="22"/>
              <w:lang w:eastAsia="en-GB"/>
            </w:rPr>
          </w:pPr>
          <w:hyperlink w:anchor="_Toc2776777" w:history="1">
            <w:r w:rsidR="00CD0F26" w:rsidRPr="00E23C3C">
              <w:rPr>
                <w:rStyle w:val="Hyperlink"/>
                <w:rFonts w:ascii="Arial" w:hAnsi="Arial" w:cs="Arial"/>
              </w:rPr>
              <w:t>8.6.</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Show the dynamic behaviour of the system (sequence diagrams that shows communication between objects. Activity diagrams that show the state of objects).</w:t>
            </w:r>
            <w:r w:rsidR="00CD0F26">
              <w:rPr>
                <w:webHidden/>
              </w:rPr>
              <w:tab/>
            </w:r>
            <w:r w:rsidR="00CD0F26">
              <w:rPr>
                <w:webHidden/>
              </w:rPr>
              <w:fldChar w:fldCharType="begin"/>
            </w:r>
            <w:r w:rsidR="00CD0F26">
              <w:rPr>
                <w:webHidden/>
              </w:rPr>
              <w:instrText xml:space="preserve"> PAGEREF _Toc2776777 \h </w:instrText>
            </w:r>
            <w:r w:rsidR="00CD0F26">
              <w:rPr>
                <w:webHidden/>
              </w:rPr>
            </w:r>
            <w:r w:rsidR="00CD0F26">
              <w:rPr>
                <w:webHidden/>
              </w:rPr>
              <w:fldChar w:fldCharType="separate"/>
            </w:r>
            <w:r w:rsidR="00CD0F26">
              <w:rPr>
                <w:webHidden/>
              </w:rPr>
              <w:t>21</w:t>
            </w:r>
            <w:r w:rsidR="00CD0F26">
              <w:rPr>
                <w:webHidden/>
              </w:rPr>
              <w:fldChar w:fldCharType="end"/>
            </w:r>
          </w:hyperlink>
        </w:p>
        <w:p w14:paraId="295B4388" w14:textId="22CE5BD4" w:rsidR="00CD0F26" w:rsidRDefault="00A06BF4">
          <w:pPr>
            <w:pStyle w:val="TOC3"/>
            <w:rPr>
              <w:rFonts w:asciiTheme="minorHAnsi" w:eastAsiaTheme="minorEastAsia" w:hAnsiTheme="minorHAnsi" w:cstheme="minorBidi"/>
              <w:i w:val="0"/>
              <w:sz w:val="22"/>
              <w:szCs w:val="22"/>
              <w:lang w:eastAsia="en-GB"/>
            </w:rPr>
          </w:pPr>
          <w:hyperlink w:anchor="_Toc2776778" w:history="1">
            <w:r w:rsidR="00CD0F26" w:rsidRPr="00E23C3C">
              <w:rPr>
                <w:rStyle w:val="Hyperlink"/>
                <w:rFonts w:ascii="Arial" w:hAnsi="Arial" w:cs="Arial"/>
              </w:rPr>
              <w:t>8.7.</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GUI, Human Interface Views – Describe how the user accesses functionality</w:t>
            </w:r>
            <w:r w:rsidR="00CD0F26">
              <w:rPr>
                <w:webHidden/>
              </w:rPr>
              <w:tab/>
            </w:r>
            <w:r w:rsidR="00CD0F26">
              <w:rPr>
                <w:webHidden/>
              </w:rPr>
              <w:fldChar w:fldCharType="begin"/>
            </w:r>
            <w:r w:rsidR="00CD0F26">
              <w:rPr>
                <w:webHidden/>
              </w:rPr>
              <w:instrText xml:space="preserve"> PAGEREF _Toc2776778 \h </w:instrText>
            </w:r>
            <w:r w:rsidR="00CD0F26">
              <w:rPr>
                <w:webHidden/>
              </w:rPr>
            </w:r>
            <w:r w:rsidR="00CD0F26">
              <w:rPr>
                <w:webHidden/>
              </w:rPr>
              <w:fldChar w:fldCharType="separate"/>
            </w:r>
            <w:r w:rsidR="00CD0F26">
              <w:rPr>
                <w:webHidden/>
              </w:rPr>
              <w:t>24</w:t>
            </w:r>
            <w:r w:rsidR="00CD0F26">
              <w:rPr>
                <w:webHidden/>
              </w:rPr>
              <w:fldChar w:fldCharType="end"/>
            </w:r>
          </w:hyperlink>
        </w:p>
        <w:p w14:paraId="2D3A75ED" w14:textId="10D55B3F" w:rsidR="00CD0F26" w:rsidRDefault="00A06BF4">
          <w:pPr>
            <w:pStyle w:val="TOC2"/>
            <w:rPr>
              <w:rFonts w:asciiTheme="minorHAnsi" w:eastAsiaTheme="minorEastAsia" w:hAnsiTheme="minorHAnsi" w:cstheme="minorBidi"/>
              <w:sz w:val="22"/>
              <w:szCs w:val="22"/>
              <w:lang w:eastAsia="en-GB"/>
            </w:rPr>
          </w:pPr>
          <w:hyperlink w:anchor="_Toc2776779" w:history="1">
            <w:r w:rsidR="00CD0F26" w:rsidRPr="00E23C3C">
              <w:rPr>
                <w:rStyle w:val="Hyperlink"/>
                <w:rFonts w:ascii="Arial" w:hAnsi="Arial" w:cs="Arial"/>
              </w:rPr>
              <w:t>9.</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References</w:t>
            </w:r>
            <w:r w:rsidR="00CD0F26">
              <w:rPr>
                <w:webHidden/>
              </w:rPr>
              <w:tab/>
            </w:r>
            <w:r w:rsidR="00CD0F26">
              <w:rPr>
                <w:webHidden/>
              </w:rPr>
              <w:fldChar w:fldCharType="begin"/>
            </w:r>
            <w:r w:rsidR="00CD0F26">
              <w:rPr>
                <w:webHidden/>
              </w:rPr>
              <w:instrText xml:space="preserve"> PAGEREF _Toc2776779 \h </w:instrText>
            </w:r>
            <w:r w:rsidR="00CD0F26">
              <w:rPr>
                <w:webHidden/>
              </w:rPr>
            </w:r>
            <w:r w:rsidR="00CD0F26">
              <w:rPr>
                <w:webHidden/>
              </w:rPr>
              <w:fldChar w:fldCharType="separate"/>
            </w:r>
            <w:r w:rsidR="00CD0F26">
              <w:rPr>
                <w:webHidden/>
              </w:rPr>
              <w:t>27</w:t>
            </w:r>
            <w:r w:rsidR="00CD0F26">
              <w:rPr>
                <w:webHidden/>
              </w:rPr>
              <w:fldChar w:fldCharType="end"/>
            </w:r>
          </w:hyperlink>
        </w:p>
        <w:p w14:paraId="36CABD72" w14:textId="07CFEEAA" w:rsidR="00CD0F26" w:rsidRDefault="00A06BF4">
          <w:pPr>
            <w:pStyle w:val="TOC2"/>
            <w:rPr>
              <w:rFonts w:asciiTheme="minorHAnsi" w:eastAsiaTheme="minorEastAsia" w:hAnsiTheme="minorHAnsi" w:cstheme="minorBidi"/>
              <w:sz w:val="22"/>
              <w:szCs w:val="22"/>
              <w:lang w:eastAsia="en-GB"/>
            </w:rPr>
          </w:pPr>
          <w:hyperlink w:anchor="_Toc2776780" w:history="1">
            <w:r w:rsidR="00CD0F26" w:rsidRPr="00E23C3C">
              <w:rPr>
                <w:rStyle w:val="Hyperlink"/>
                <w:rFonts w:ascii="Arial" w:hAnsi="Arial" w:cs="Arial"/>
              </w:rPr>
              <w:t>10.</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Definition of terms</w:t>
            </w:r>
            <w:r w:rsidR="00CD0F26">
              <w:rPr>
                <w:webHidden/>
              </w:rPr>
              <w:tab/>
            </w:r>
            <w:r w:rsidR="00CD0F26">
              <w:rPr>
                <w:webHidden/>
              </w:rPr>
              <w:fldChar w:fldCharType="begin"/>
            </w:r>
            <w:r w:rsidR="00CD0F26">
              <w:rPr>
                <w:webHidden/>
              </w:rPr>
              <w:instrText xml:space="preserve"> PAGEREF _Toc2776780 \h </w:instrText>
            </w:r>
            <w:r w:rsidR="00CD0F26">
              <w:rPr>
                <w:webHidden/>
              </w:rPr>
            </w:r>
            <w:r w:rsidR="00CD0F26">
              <w:rPr>
                <w:webHidden/>
              </w:rPr>
              <w:fldChar w:fldCharType="separate"/>
            </w:r>
            <w:r w:rsidR="00CD0F26">
              <w:rPr>
                <w:webHidden/>
              </w:rPr>
              <w:t>27</w:t>
            </w:r>
            <w:r w:rsidR="00CD0F26">
              <w:rPr>
                <w:webHidden/>
              </w:rPr>
              <w:fldChar w:fldCharType="end"/>
            </w:r>
          </w:hyperlink>
        </w:p>
        <w:p w14:paraId="01CE3DD2" w14:textId="46FDB7A0"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277675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and also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48A741C1" w:rsidR="00CF3A54" w:rsidRDefault="00CF3A54">
      <w:pPr>
        <w:rPr>
          <w:rFonts w:ascii="Arial" w:hAnsi="Arial" w:cs="Arial"/>
        </w:rPr>
      </w:pPr>
      <w:r>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277675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2776757"/>
      <w:r w:rsidRPr="004C131D">
        <w:rPr>
          <w:rFonts w:ascii="Arial" w:hAnsi="Arial" w:cs="Arial"/>
        </w:rPr>
        <w:t>Analysis Process</w:t>
      </w:r>
      <w:bookmarkEnd w:id="8"/>
    </w:p>
    <w:p w14:paraId="3FE6F48B" w14:textId="77777777" w:rsidR="00DB352D" w:rsidRPr="004C131D" w:rsidRDefault="00DB352D" w:rsidP="00CF3A54">
      <w:pPr>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CF3A54">
      <w:pPr>
        <w:rPr>
          <w:rFonts w:ascii="Arial" w:hAnsi="Arial" w:cs="Arial"/>
        </w:rPr>
      </w:pPr>
    </w:p>
    <w:p w14:paraId="2FEE6710" w14:textId="77777777" w:rsidR="00DB352D" w:rsidRPr="004C131D" w:rsidRDefault="00DB352D" w:rsidP="00CF3A54">
      <w:pPr>
        <w:rPr>
          <w:rFonts w:ascii="Arial" w:hAnsi="Arial" w:cs="Arial"/>
        </w:rPr>
      </w:pPr>
      <w:r w:rsidRPr="004C131D">
        <w:rPr>
          <w:rFonts w:ascii="Arial" w:hAnsi="Arial" w:cs="Arial"/>
        </w:rPr>
        <w:t>Other systems looked at:</w:t>
      </w:r>
    </w:p>
    <w:p w14:paraId="67F4A149" w14:textId="77777777" w:rsidR="00DB352D" w:rsidRPr="004C131D" w:rsidRDefault="00DB352D" w:rsidP="00CF3A54">
      <w:pPr>
        <w:rPr>
          <w:rFonts w:ascii="Arial" w:hAnsi="Arial" w:cs="Arial"/>
        </w:rPr>
      </w:pPr>
    </w:p>
    <w:p w14:paraId="5D39D9C6" w14:textId="77777777" w:rsidR="00E34E84" w:rsidRDefault="00DB352D" w:rsidP="00E34E84">
      <w:pPr>
        <w:rPr>
          <w:rFonts w:ascii="Arial" w:hAnsi="Arial" w:cs="Arial"/>
        </w:rPr>
      </w:pPr>
      <w:proofErr w:type="spellStart"/>
      <w:r w:rsidRPr="00E34E84">
        <w:rPr>
          <w:rFonts w:ascii="Arial" w:hAnsi="Arial" w:cs="Arial"/>
        </w:rPr>
        <w:t>ActionTourGuide</w:t>
      </w:r>
      <w:proofErr w:type="spellEnd"/>
      <w:r w:rsidRPr="00E34E84">
        <w:rPr>
          <w:rFonts w:ascii="Arial" w:hAnsi="Arial" w:cs="Arial"/>
        </w:rPr>
        <w:t xml:space="preserve"> </w:t>
      </w:r>
      <w:r w:rsidR="001E0D3F" w:rsidRPr="00E34E84">
        <w:rPr>
          <w:rFonts w:ascii="Arial" w:hAnsi="Arial" w:cs="Arial"/>
        </w:rPr>
        <w:t>[Show app, Action 2016]</w:t>
      </w:r>
    </w:p>
    <w:p w14:paraId="61E6DE6C" w14:textId="77777777" w:rsidR="00E34E84" w:rsidRDefault="00DB352D" w:rsidP="00E34E84">
      <w:pPr>
        <w:pStyle w:val="ListParagraph"/>
        <w:numPr>
          <w:ilvl w:val="0"/>
          <w:numId w:val="25"/>
        </w:numPr>
        <w:rPr>
          <w:rFonts w:ascii="Arial" w:hAnsi="Arial" w:cs="Arial"/>
        </w:rPr>
      </w:pPr>
      <w:r w:rsidRPr="00E34E84">
        <w:rPr>
          <w:rFonts w:ascii="Arial" w:hAnsi="Arial" w:cs="Arial"/>
        </w:rPr>
        <w:t xml:space="preserve">Pros: Showed a clear image of every room which is good for navigation, Easy to understand where the doors are located on the floor plans, faster to find a room if you know the name while searching and Gives a bit of information on the home page. </w:t>
      </w:r>
    </w:p>
    <w:p w14:paraId="78BD42A2" w14:textId="3423F125" w:rsidR="00892A72" w:rsidRPr="00E34E84" w:rsidRDefault="00DB352D" w:rsidP="00E34E84">
      <w:pPr>
        <w:pStyle w:val="ListParagraph"/>
        <w:numPr>
          <w:ilvl w:val="0"/>
          <w:numId w:val="25"/>
        </w:numPr>
        <w:rPr>
          <w:rFonts w:ascii="Arial" w:hAnsi="Arial" w:cs="Arial"/>
        </w:rPr>
      </w:pPr>
      <w:r w:rsidRPr="00E34E84">
        <w:rPr>
          <w:rFonts w:ascii="Arial" w:hAnsi="Arial" w:cs="Arial"/>
        </w:rPr>
        <w:t>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CF3A54">
      <w:pPr>
        <w:pStyle w:val="ListParagraph"/>
        <w:ind w:left="360"/>
        <w:rPr>
          <w:rFonts w:ascii="Arial" w:hAnsi="Arial" w:cs="Arial"/>
        </w:rPr>
      </w:pPr>
    </w:p>
    <w:p w14:paraId="39DC5261" w14:textId="77777777" w:rsidR="00E34E84" w:rsidRPr="00E34E84" w:rsidRDefault="00E34E84" w:rsidP="00E34E84">
      <w:pPr>
        <w:rPr>
          <w:rFonts w:ascii="Arial" w:hAnsi="Arial" w:cs="Arial"/>
        </w:rPr>
      </w:pPr>
    </w:p>
    <w:p w14:paraId="5E251631" w14:textId="77777777" w:rsidR="00E34E84" w:rsidRDefault="00DB352D" w:rsidP="00E34E84">
      <w:r w:rsidRPr="00E34E84">
        <w:rPr>
          <w:rFonts w:ascii="Arial" w:hAnsi="Arial" w:cs="Arial"/>
        </w:rPr>
        <w:t>Natural History Museum</w:t>
      </w:r>
      <w:r w:rsidR="00892A72" w:rsidRPr="00E34E84">
        <w:rPr>
          <w:rFonts w:ascii="Arial" w:hAnsi="Arial" w:cs="Arial"/>
        </w:rPr>
        <w:t xml:space="preserve"> </w:t>
      </w:r>
      <w:r w:rsidR="001E0D3F">
        <w:t>[</w:t>
      </w:r>
      <w:proofErr w:type="spellStart"/>
      <w:r w:rsidR="001E0D3F">
        <w:t>Vusiem</w:t>
      </w:r>
      <w:proofErr w:type="spellEnd"/>
      <w:r w:rsidR="001E0D3F">
        <w:t xml:space="preserve"> L</w:t>
      </w:r>
      <w:r w:rsidR="00B21CC0">
        <w:t>imi</w:t>
      </w:r>
      <w:r w:rsidR="001E0D3F">
        <w:t>t</w:t>
      </w:r>
      <w:r w:rsidR="00B21CC0">
        <w:t>e</w:t>
      </w:r>
      <w:r w:rsidR="001E0D3F">
        <w:t>d. 2015]</w:t>
      </w:r>
    </w:p>
    <w:p w14:paraId="1F8DC74D" w14:textId="77777777" w:rsidR="00E34E84" w:rsidRDefault="00DB352D" w:rsidP="00E34E84">
      <w:pPr>
        <w:pStyle w:val="ListParagraph"/>
        <w:numPr>
          <w:ilvl w:val="0"/>
          <w:numId w:val="26"/>
        </w:numPr>
        <w:rPr>
          <w:rFonts w:ascii="Arial" w:hAnsi="Arial" w:cs="Arial"/>
        </w:rPr>
      </w:pPr>
      <w:r w:rsidRPr="00E34E84">
        <w:rPr>
          <w:rFonts w:ascii="Arial" w:hAnsi="Arial" w:cs="Arial"/>
        </w:rPr>
        <w:t xml:space="preserve">Pros: </w:t>
      </w:r>
      <w:r w:rsidR="00892A72" w:rsidRPr="00E34E84">
        <w:rPr>
          <w:rFonts w:ascii="Arial" w:hAnsi="Arial" w:cs="Arial"/>
        </w:rPr>
        <w:t xml:space="preserve">Had clear images of every section of the museum </w:t>
      </w:r>
      <w:r w:rsidR="00892A72" w:rsidRPr="00E34E84">
        <w:rPr>
          <w:rFonts w:ascii="Arial" w:hAnsi="Arial" w:cs="Arial"/>
          <w:b/>
        </w:rPr>
        <w:t>(NH1)</w:t>
      </w:r>
      <w:r w:rsidR="00892A72" w:rsidRPr="00E34E84">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E34E84">
        <w:rPr>
          <w:rFonts w:ascii="Arial" w:hAnsi="Arial" w:cs="Arial"/>
          <w:b/>
        </w:rPr>
        <w:t>(NH1)</w:t>
      </w:r>
      <w:r w:rsidR="00892A72" w:rsidRPr="00E34E84">
        <w:rPr>
          <w:rFonts w:ascii="Arial" w:hAnsi="Arial" w:cs="Arial"/>
        </w:rPr>
        <w:t xml:space="preserve">, such as toilet locations and entrance location. </w:t>
      </w:r>
    </w:p>
    <w:p w14:paraId="1328AD90" w14:textId="795E5C9E" w:rsidR="00892A72" w:rsidRPr="00E34E84" w:rsidRDefault="00892A72" w:rsidP="00E34E84">
      <w:pPr>
        <w:pStyle w:val="ListParagraph"/>
        <w:numPr>
          <w:ilvl w:val="0"/>
          <w:numId w:val="26"/>
        </w:numPr>
        <w:rPr>
          <w:rFonts w:ascii="Arial" w:hAnsi="Arial" w:cs="Arial"/>
        </w:rPr>
      </w:pPr>
      <w:r w:rsidRPr="00E34E84">
        <w:rPr>
          <w:rFonts w:ascii="Arial" w:hAnsi="Arial" w:cs="Arial"/>
        </w:rPr>
        <w:t xml:space="preserve">Cons: but it provided no information about each part and how to get to it </w:t>
      </w:r>
      <w:r w:rsidRPr="00E34E84">
        <w:rPr>
          <w:rFonts w:ascii="Arial" w:hAnsi="Arial" w:cs="Arial"/>
          <w:b/>
        </w:rPr>
        <w:t>(NH1)</w:t>
      </w:r>
      <w:r w:rsidRPr="00E34E84">
        <w:rPr>
          <w:rFonts w:ascii="Arial" w:hAnsi="Arial" w:cs="Arial"/>
        </w:rPr>
        <w:t xml:space="preserve">, on the floor pan some images might be a bit unclear what they represent (each image is a silhouette, so not always clear what an image is) </w:t>
      </w:r>
      <w:r w:rsidRPr="00E34E84">
        <w:rPr>
          <w:rFonts w:ascii="Arial" w:hAnsi="Arial" w:cs="Arial"/>
          <w:b/>
        </w:rPr>
        <w:t>(NH2)</w:t>
      </w:r>
      <w:r w:rsidRPr="00E34E84">
        <w:rPr>
          <w:rFonts w:ascii="Arial" w:hAnsi="Arial" w:cs="Arial"/>
        </w:rPr>
        <w:t xml:space="preserve"> and Other than the shape of the room, there is not much information about the contents of the room. The search bar was not integrated well and was hard to use making it not easy to find a specific room</w:t>
      </w:r>
      <w:r w:rsidRPr="00E34E84">
        <w:rPr>
          <w:rFonts w:ascii="Arial" w:hAnsi="Arial" w:cs="Arial"/>
          <w:b/>
        </w:rPr>
        <w:t>(NH3)</w:t>
      </w:r>
      <w:r w:rsidRPr="00E34E84">
        <w:rPr>
          <w:rFonts w:ascii="Arial" w:hAnsi="Arial" w:cs="Arial"/>
        </w:rPr>
        <w:t>.</w:t>
      </w:r>
    </w:p>
    <w:p w14:paraId="1A97207E" w14:textId="77777777" w:rsidR="00892A72" w:rsidRPr="00892A72" w:rsidRDefault="00892A72" w:rsidP="00CF3A54">
      <w:pPr>
        <w:pStyle w:val="ListParagraph"/>
        <w:ind w:left="360"/>
        <w:rPr>
          <w:rFonts w:ascii="Arial" w:hAnsi="Arial" w:cs="Arial"/>
        </w:rPr>
      </w:pPr>
    </w:p>
    <w:p w14:paraId="7595D91B" w14:textId="77777777" w:rsidR="00E34E84" w:rsidRDefault="00DB352D" w:rsidP="00E34E84">
      <w:pPr>
        <w:rPr>
          <w:rFonts w:ascii="Arial" w:hAnsi="Arial" w:cs="Arial"/>
        </w:rPr>
      </w:pPr>
      <w:r w:rsidRPr="00E34E84">
        <w:rPr>
          <w:rFonts w:ascii="Arial" w:hAnsi="Arial" w:cs="Arial"/>
        </w:rPr>
        <w:t xml:space="preserve">Newcastle Castle </w:t>
      </w:r>
      <w:r w:rsidR="00A62F9E">
        <w:t>[</w:t>
      </w:r>
      <w:proofErr w:type="spellStart"/>
      <w:r w:rsidR="00A62F9E">
        <w:t>Activ</w:t>
      </w:r>
      <w:proofErr w:type="spellEnd"/>
      <w:r w:rsidR="00A62F9E">
        <w:t>, Hello 2018]</w:t>
      </w:r>
    </w:p>
    <w:p w14:paraId="429DED7F" w14:textId="77777777" w:rsidR="00E34E84" w:rsidRDefault="00DB352D" w:rsidP="00E34E84">
      <w:pPr>
        <w:pStyle w:val="ListParagraph"/>
        <w:numPr>
          <w:ilvl w:val="0"/>
          <w:numId w:val="27"/>
        </w:numPr>
        <w:rPr>
          <w:rFonts w:ascii="Arial" w:hAnsi="Arial" w:cs="Arial"/>
        </w:rPr>
      </w:pPr>
      <w:r w:rsidRPr="00E34E84">
        <w:rPr>
          <w:rFonts w:ascii="Arial" w:hAnsi="Arial" w:cs="Arial"/>
        </w:rPr>
        <w:t xml:space="preserve">Pros: </w:t>
      </w:r>
      <w:r w:rsidR="00892A72" w:rsidRPr="00E34E84">
        <w:rPr>
          <w:rFonts w:ascii="Arial" w:hAnsi="Arial" w:cs="Arial"/>
        </w:rPr>
        <w:t>Avoids having too much information in one place, has a clear image of the certain area and a lot of information for the user to read, the transport links</w:t>
      </w:r>
      <w:r w:rsidR="00892A72" w:rsidRPr="00E34E84">
        <w:rPr>
          <w:rFonts w:ascii="Arial" w:hAnsi="Arial" w:cs="Arial"/>
          <w:b/>
        </w:rPr>
        <w:t xml:space="preserve"> (NC1)</w:t>
      </w:r>
      <w:r w:rsidR="00892A72" w:rsidRPr="00E34E84">
        <w:rPr>
          <w:rFonts w:ascii="Arial" w:hAnsi="Arial" w:cs="Arial"/>
        </w:rPr>
        <w:t xml:space="preserve"> were useful to anyone looking to plan trips and it has a thumbnail to give a bit more information/understanding of the event.</w:t>
      </w:r>
      <w:r w:rsidR="00892A72" w:rsidRPr="00E34E84">
        <w:rPr>
          <w:rFonts w:ascii="Arial" w:hAnsi="Arial" w:cs="Arial"/>
          <w:b/>
        </w:rPr>
        <w:t>(NC2)</w:t>
      </w:r>
      <w:r w:rsidR="00892A72" w:rsidRPr="00E34E84">
        <w:rPr>
          <w:rFonts w:ascii="Arial" w:hAnsi="Arial" w:cs="Arial"/>
        </w:rPr>
        <w:t xml:space="preserve"> </w:t>
      </w:r>
    </w:p>
    <w:p w14:paraId="41008F3F" w14:textId="5E5A2081" w:rsidR="00DB352D" w:rsidRPr="00E34E84" w:rsidRDefault="00892A72" w:rsidP="00E34E84">
      <w:pPr>
        <w:pStyle w:val="ListParagraph"/>
        <w:numPr>
          <w:ilvl w:val="0"/>
          <w:numId w:val="27"/>
        </w:numPr>
        <w:rPr>
          <w:rFonts w:ascii="Arial" w:hAnsi="Arial" w:cs="Arial"/>
        </w:rPr>
      </w:pPr>
      <w:r w:rsidRPr="00E34E84">
        <w:rPr>
          <w:rFonts w:ascii="Arial" w:hAnsi="Arial" w:cs="Arial"/>
        </w:rPr>
        <w:t>Cons:</w:t>
      </w:r>
      <w:r w:rsidRPr="00E34E84">
        <w:rPr>
          <w:rFonts w:ascii="Arial" w:hAnsi="Arial" w:cs="Arial"/>
          <w:b/>
        </w:rPr>
        <w:t xml:space="preserve"> </w:t>
      </w:r>
      <w:r w:rsidRPr="00E34E84">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CF3A54">
      <w:pPr>
        <w:pStyle w:val="ListParagraph"/>
        <w:ind w:left="360"/>
        <w:rPr>
          <w:rFonts w:ascii="Arial" w:hAnsi="Arial" w:cs="Arial"/>
        </w:rPr>
      </w:pPr>
    </w:p>
    <w:p w14:paraId="3E3B4007" w14:textId="77777777" w:rsidR="00892A72" w:rsidRPr="00892A72" w:rsidRDefault="00892A72" w:rsidP="00CF3A54">
      <w:pPr>
        <w:pStyle w:val="ListParagraph"/>
        <w:ind w:left="360"/>
        <w:rPr>
          <w:rFonts w:ascii="Arial" w:hAnsi="Arial" w:cs="Arial"/>
        </w:rPr>
      </w:pPr>
    </w:p>
    <w:p w14:paraId="682302B1" w14:textId="104C36A1" w:rsidR="00892A72" w:rsidRPr="00CF3A54" w:rsidRDefault="00DB352D" w:rsidP="00CF3A54">
      <w:pPr>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2067EF33" w14:textId="77777777" w:rsidR="00CF3A54" w:rsidRDefault="00CF3A54">
      <w:pPr>
        <w:rPr>
          <w:rFonts w:ascii="Arial" w:hAnsi="Arial" w:cs="Arial"/>
          <w:b/>
        </w:rPr>
      </w:pPr>
      <w:r>
        <w:rPr>
          <w:rFonts w:ascii="Arial" w:hAnsi="Arial" w:cs="Arial"/>
          <w:b/>
        </w:rPr>
        <w:br w:type="page"/>
      </w:r>
    </w:p>
    <w:p w14:paraId="1FE967A6" w14:textId="3482FE70" w:rsidR="00892A72" w:rsidRPr="0014113F" w:rsidRDefault="00892A72" w:rsidP="00CF3A54">
      <w:pPr>
        <w:spacing w:after="160" w:line="259" w:lineRule="auto"/>
        <w:rPr>
          <w:rFonts w:ascii="Arial" w:hAnsi="Arial" w:cs="Arial"/>
          <w:b/>
        </w:rPr>
      </w:pPr>
      <w:r w:rsidRPr="00CF4744">
        <w:rPr>
          <w:rFonts w:ascii="Arial" w:hAnsi="Arial" w:cs="Arial"/>
          <w:b/>
        </w:rPr>
        <w:lastRenderedPageBreak/>
        <w:t>Appendix for App research:</w:t>
      </w:r>
    </w:p>
    <w:p w14:paraId="5839FB7C" w14:textId="77777777" w:rsidR="00892A72" w:rsidRDefault="00892A72" w:rsidP="00CF3A54">
      <w:pPr>
        <w:ind w:left="720"/>
        <w:rPr>
          <w:rFonts w:ascii="Arial" w:hAnsi="Arial" w:cs="Arial"/>
          <w:b/>
        </w:rPr>
      </w:pPr>
      <w:r>
        <w:rPr>
          <w:rFonts w:ascii="Arial" w:hAnsi="Arial" w:cs="Arial"/>
          <w:b/>
        </w:rPr>
        <w:t>Natural History Museum (NH):</w:t>
      </w:r>
    </w:p>
    <w:p w14:paraId="43719605" w14:textId="77777777" w:rsidR="00892A72" w:rsidRDefault="00892A72" w:rsidP="00CF3A54">
      <w:pPr>
        <w:ind w:left="720"/>
        <w:rPr>
          <w:rFonts w:ascii="Arial" w:hAnsi="Arial" w:cs="Arial"/>
          <w:b/>
        </w:rPr>
      </w:pPr>
    </w:p>
    <w:p w14:paraId="77950CB6" w14:textId="77777777" w:rsidR="00892A72" w:rsidRDefault="00892A72" w:rsidP="00CF3A54">
      <w:pPr>
        <w:ind w:left="720"/>
        <w:rPr>
          <w:rFonts w:ascii="Arial" w:hAnsi="Arial" w:cs="Arial"/>
          <w:b/>
        </w:rPr>
      </w:pPr>
      <w:r>
        <w:rPr>
          <w:rFonts w:ascii="Arial" w:hAnsi="Arial" w:cs="Arial"/>
          <w:b/>
        </w:rPr>
        <w:t>1)</w:t>
      </w:r>
    </w:p>
    <w:p w14:paraId="2C15AC96" w14:textId="77777777" w:rsidR="00892A72" w:rsidRDefault="00892A72" w:rsidP="00CF3A54">
      <w:pPr>
        <w:ind w:left="720"/>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CF3A54">
      <w:pPr>
        <w:ind w:left="720"/>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CF3A54">
      <w:pPr>
        <w:ind w:left="720"/>
        <w:rPr>
          <w:rFonts w:ascii="Arial" w:hAnsi="Arial" w:cs="Arial"/>
          <w:b/>
        </w:rPr>
      </w:pPr>
    </w:p>
    <w:p w14:paraId="7ED662FA" w14:textId="77777777" w:rsidR="00892A72" w:rsidRPr="007147D9" w:rsidRDefault="00892A72" w:rsidP="00CF3A54">
      <w:pPr>
        <w:ind w:left="720"/>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CF3A54">
      <w:pPr>
        <w:ind w:left="720"/>
        <w:rPr>
          <w:rFonts w:ascii="Arial" w:hAnsi="Arial" w:cs="Arial"/>
          <w:b/>
        </w:rPr>
      </w:pPr>
    </w:p>
    <w:p w14:paraId="750D4119" w14:textId="77777777" w:rsidR="00892A72" w:rsidRDefault="00892A72" w:rsidP="00CF3A54">
      <w:pPr>
        <w:ind w:left="720"/>
        <w:rPr>
          <w:rFonts w:ascii="Arial" w:hAnsi="Arial" w:cs="Arial"/>
          <w:b/>
        </w:rPr>
      </w:pPr>
    </w:p>
    <w:p w14:paraId="1887576B" w14:textId="77777777" w:rsidR="00892A72" w:rsidRDefault="00892A72" w:rsidP="00CF3A54">
      <w:pPr>
        <w:ind w:left="720"/>
        <w:rPr>
          <w:rFonts w:ascii="Arial" w:hAnsi="Arial" w:cs="Arial"/>
          <w:b/>
        </w:rPr>
      </w:pPr>
    </w:p>
    <w:p w14:paraId="1B316224" w14:textId="77777777" w:rsidR="00892A72" w:rsidRDefault="00892A72" w:rsidP="00CF3A54">
      <w:pPr>
        <w:ind w:left="720"/>
        <w:rPr>
          <w:rFonts w:ascii="Arial" w:hAnsi="Arial" w:cs="Arial"/>
          <w:b/>
        </w:rPr>
      </w:pPr>
    </w:p>
    <w:p w14:paraId="508EB061" w14:textId="77777777" w:rsidR="00892A72" w:rsidRDefault="00892A72" w:rsidP="00CF3A54">
      <w:pPr>
        <w:ind w:left="720"/>
        <w:rPr>
          <w:rFonts w:ascii="Arial" w:hAnsi="Arial" w:cs="Arial"/>
          <w:b/>
        </w:rPr>
      </w:pPr>
    </w:p>
    <w:p w14:paraId="0D116703" w14:textId="77777777" w:rsidR="00892A72" w:rsidRDefault="00892A72" w:rsidP="00CF3A54">
      <w:pPr>
        <w:ind w:left="720"/>
        <w:rPr>
          <w:rFonts w:ascii="Arial" w:hAnsi="Arial" w:cs="Arial"/>
          <w:b/>
        </w:rPr>
      </w:pPr>
    </w:p>
    <w:p w14:paraId="6FA99589" w14:textId="77777777" w:rsidR="00892A72" w:rsidRDefault="00892A72" w:rsidP="00CF3A54">
      <w:pPr>
        <w:ind w:left="720"/>
        <w:rPr>
          <w:rFonts w:ascii="Arial" w:hAnsi="Arial" w:cs="Arial"/>
          <w:b/>
        </w:rPr>
      </w:pPr>
    </w:p>
    <w:p w14:paraId="57DA927E" w14:textId="77777777" w:rsidR="00892A72" w:rsidRDefault="00892A72" w:rsidP="00CF3A54">
      <w:pPr>
        <w:ind w:left="720"/>
        <w:rPr>
          <w:rFonts w:ascii="Arial" w:hAnsi="Arial" w:cs="Arial"/>
          <w:b/>
        </w:rPr>
      </w:pPr>
    </w:p>
    <w:p w14:paraId="7732D100" w14:textId="77777777" w:rsidR="00892A72" w:rsidRDefault="00892A72" w:rsidP="00CF3A54">
      <w:pPr>
        <w:ind w:left="720"/>
        <w:rPr>
          <w:rFonts w:ascii="Arial" w:hAnsi="Arial" w:cs="Arial"/>
          <w:b/>
        </w:rPr>
      </w:pPr>
    </w:p>
    <w:p w14:paraId="7388D60C" w14:textId="77777777" w:rsidR="00892A72" w:rsidRDefault="00892A72" w:rsidP="00CF3A54">
      <w:pPr>
        <w:ind w:left="720"/>
        <w:rPr>
          <w:rFonts w:ascii="Arial" w:hAnsi="Arial" w:cs="Arial"/>
          <w:b/>
        </w:rPr>
      </w:pPr>
    </w:p>
    <w:p w14:paraId="63887DAC" w14:textId="77777777" w:rsidR="00892A72" w:rsidRDefault="00892A72" w:rsidP="00CF3A54">
      <w:pPr>
        <w:ind w:left="720"/>
        <w:rPr>
          <w:rFonts w:ascii="Arial" w:hAnsi="Arial" w:cs="Arial"/>
          <w:b/>
        </w:rPr>
      </w:pPr>
    </w:p>
    <w:p w14:paraId="064A1E4F" w14:textId="77777777" w:rsidR="00892A72" w:rsidRDefault="00892A72" w:rsidP="00CF3A54">
      <w:pPr>
        <w:ind w:left="720"/>
        <w:rPr>
          <w:rFonts w:ascii="Arial" w:hAnsi="Arial" w:cs="Arial"/>
          <w:b/>
        </w:rPr>
      </w:pPr>
      <w:r>
        <w:rPr>
          <w:rFonts w:ascii="Arial" w:hAnsi="Arial" w:cs="Arial"/>
          <w:b/>
        </w:rPr>
        <w:t>2)</w:t>
      </w:r>
    </w:p>
    <w:p w14:paraId="6479629C" w14:textId="77777777" w:rsidR="00892A72" w:rsidRDefault="00892A72" w:rsidP="00CF3A54">
      <w:pPr>
        <w:ind w:left="720"/>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CF3A54">
      <w:pPr>
        <w:ind w:left="720"/>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CF3A54">
      <w:pPr>
        <w:ind w:left="720"/>
        <w:rPr>
          <w:rFonts w:ascii="Arial" w:hAnsi="Arial" w:cs="Arial"/>
          <w:b/>
        </w:rPr>
      </w:pPr>
    </w:p>
    <w:p w14:paraId="6851DFC7" w14:textId="77777777" w:rsidR="00892A72" w:rsidRDefault="00892A72" w:rsidP="00CF3A54">
      <w:pPr>
        <w:ind w:left="720"/>
        <w:rPr>
          <w:rFonts w:ascii="Arial" w:hAnsi="Arial" w:cs="Arial"/>
          <w:b/>
        </w:rPr>
      </w:pPr>
    </w:p>
    <w:p w14:paraId="2802B8B9" w14:textId="77777777" w:rsidR="00892A72" w:rsidRDefault="00892A72" w:rsidP="00CF3A54">
      <w:pPr>
        <w:ind w:left="720"/>
        <w:rPr>
          <w:rFonts w:ascii="Arial" w:hAnsi="Arial" w:cs="Arial"/>
          <w:b/>
        </w:rPr>
      </w:pPr>
    </w:p>
    <w:p w14:paraId="0B756C79" w14:textId="77777777" w:rsidR="00892A72" w:rsidRDefault="00892A72" w:rsidP="00CF3A54">
      <w:pPr>
        <w:ind w:left="720"/>
        <w:rPr>
          <w:rFonts w:ascii="Arial" w:hAnsi="Arial" w:cs="Arial"/>
          <w:b/>
        </w:rPr>
      </w:pPr>
    </w:p>
    <w:p w14:paraId="32CF1A93" w14:textId="77777777" w:rsidR="00892A72" w:rsidRDefault="00892A72" w:rsidP="00CF3A54">
      <w:pPr>
        <w:ind w:left="720"/>
        <w:rPr>
          <w:rFonts w:ascii="Arial" w:hAnsi="Arial" w:cs="Arial"/>
          <w:b/>
        </w:rPr>
      </w:pPr>
    </w:p>
    <w:p w14:paraId="4E3B5138" w14:textId="77777777" w:rsidR="00892A72" w:rsidRDefault="00892A72" w:rsidP="00CF3A54">
      <w:pPr>
        <w:ind w:left="720"/>
        <w:rPr>
          <w:rFonts w:ascii="Arial" w:hAnsi="Arial" w:cs="Arial"/>
          <w:b/>
        </w:rPr>
      </w:pPr>
    </w:p>
    <w:p w14:paraId="54A7A6B0" w14:textId="77777777" w:rsidR="00892A72" w:rsidRDefault="00892A72" w:rsidP="00CF3A54">
      <w:pPr>
        <w:ind w:left="720"/>
        <w:rPr>
          <w:rFonts w:ascii="Arial" w:hAnsi="Arial" w:cs="Arial"/>
          <w:b/>
        </w:rPr>
      </w:pPr>
    </w:p>
    <w:p w14:paraId="3EB28382" w14:textId="77777777" w:rsidR="00892A72" w:rsidRDefault="00892A72" w:rsidP="00CF3A54">
      <w:pPr>
        <w:ind w:left="720"/>
        <w:rPr>
          <w:rFonts w:ascii="Arial" w:hAnsi="Arial" w:cs="Arial"/>
          <w:b/>
        </w:rPr>
      </w:pPr>
    </w:p>
    <w:p w14:paraId="616BD656" w14:textId="77777777" w:rsidR="00892A72" w:rsidRDefault="00892A72" w:rsidP="00CF3A54">
      <w:pPr>
        <w:ind w:left="720"/>
        <w:rPr>
          <w:rFonts w:ascii="Arial" w:hAnsi="Arial" w:cs="Arial"/>
          <w:b/>
        </w:rPr>
      </w:pPr>
    </w:p>
    <w:p w14:paraId="010A7F5B" w14:textId="77777777" w:rsidR="00892A72" w:rsidRDefault="00892A72" w:rsidP="00CF3A54">
      <w:pPr>
        <w:ind w:left="720"/>
        <w:rPr>
          <w:rFonts w:ascii="Arial" w:hAnsi="Arial" w:cs="Arial"/>
          <w:b/>
        </w:rPr>
      </w:pPr>
    </w:p>
    <w:p w14:paraId="0AC47EEF" w14:textId="77777777" w:rsidR="00892A72" w:rsidRDefault="00892A72" w:rsidP="00CF3A54">
      <w:pPr>
        <w:rPr>
          <w:rFonts w:ascii="Arial" w:hAnsi="Arial" w:cs="Arial"/>
          <w:b/>
        </w:rPr>
      </w:pPr>
    </w:p>
    <w:p w14:paraId="2F464522" w14:textId="77777777" w:rsidR="00892A72" w:rsidRDefault="00892A72" w:rsidP="00CF3A54">
      <w:pPr>
        <w:rPr>
          <w:rFonts w:ascii="Arial" w:hAnsi="Arial" w:cs="Arial"/>
          <w:b/>
        </w:rPr>
      </w:pPr>
    </w:p>
    <w:p w14:paraId="35D6F212" w14:textId="77777777" w:rsidR="00892A72" w:rsidRDefault="00892A72" w:rsidP="00CF3A54">
      <w:pPr>
        <w:ind w:left="720"/>
        <w:rPr>
          <w:rFonts w:ascii="Arial" w:hAnsi="Arial" w:cs="Arial"/>
          <w:b/>
        </w:rPr>
      </w:pPr>
      <w:r>
        <w:rPr>
          <w:rFonts w:ascii="Arial" w:hAnsi="Arial" w:cs="Arial"/>
          <w:b/>
        </w:rPr>
        <w:t>3)</w:t>
      </w:r>
    </w:p>
    <w:p w14:paraId="12116E07" w14:textId="77777777" w:rsidR="00892A72" w:rsidRDefault="00892A72" w:rsidP="00CF3A54">
      <w:pPr>
        <w:ind w:left="720"/>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CF3A54">
      <w:pPr>
        <w:ind w:left="720"/>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CF3A54">
      <w:pPr>
        <w:ind w:left="720"/>
        <w:rPr>
          <w:rFonts w:ascii="Arial" w:hAnsi="Arial" w:cs="Arial"/>
          <w:b/>
        </w:rPr>
      </w:pPr>
    </w:p>
    <w:p w14:paraId="0C132FF2" w14:textId="77777777" w:rsidR="00892A72" w:rsidRDefault="00892A72" w:rsidP="00CF3A54">
      <w:pPr>
        <w:ind w:left="720"/>
        <w:rPr>
          <w:rFonts w:ascii="Arial" w:hAnsi="Arial" w:cs="Arial"/>
          <w:b/>
        </w:rPr>
      </w:pPr>
    </w:p>
    <w:p w14:paraId="57230525" w14:textId="77777777" w:rsidR="00892A72" w:rsidRDefault="00892A72" w:rsidP="00CF3A54">
      <w:pPr>
        <w:ind w:left="720"/>
        <w:rPr>
          <w:rFonts w:ascii="Arial" w:hAnsi="Arial" w:cs="Arial"/>
          <w:b/>
        </w:rPr>
      </w:pPr>
    </w:p>
    <w:p w14:paraId="7589390D" w14:textId="77777777" w:rsidR="00892A72" w:rsidRDefault="00892A72" w:rsidP="00CF3A54">
      <w:pPr>
        <w:ind w:left="720"/>
        <w:rPr>
          <w:rFonts w:ascii="Arial" w:hAnsi="Arial" w:cs="Arial"/>
          <w:b/>
        </w:rPr>
      </w:pPr>
    </w:p>
    <w:p w14:paraId="2C5E950B" w14:textId="77777777" w:rsidR="00892A72" w:rsidRDefault="00892A72" w:rsidP="00CF3A54">
      <w:pPr>
        <w:ind w:left="720"/>
        <w:rPr>
          <w:rFonts w:ascii="Arial" w:hAnsi="Arial" w:cs="Arial"/>
          <w:b/>
        </w:rPr>
      </w:pPr>
    </w:p>
    <w:p w14:paraId="4388A16F" w14:textId="77777777" w:rsidR="00892A72" w:rsidRDefault="00892A72" w:rsidP="00CF3A54">
      <w:pPr>
        <w:ind w:left="720"/>
        <w:rPr>
          <w:rFonts w:ascii="Arial" w:hAnsi="Arial" w:cs="Arial"/>
          <w:b/>
        </w:rPr>
      </w:pPr>
    </w:p>
    <w:p w14:paraId="6BA60261" w14:textId="77777777" w:rsidR="00892A72" w:rsidRDefault="00892A72" w:rsidP="00CF3A54">
      <w:pPr>
        <w:ind w:left="720"/>
        <w:rPr>
          <w:rFonts w:ascii="Arial" w:hAnsi="Arial" w:cs="Arial"/>
          <w:b/>
        </w:rPr>
      </w:pPr>
    </w:p>
    <w:p w14:paraId="5AB62205" w14:textId="77777777" w:rsidR="00892A72" w:rsidRDefault="00892A72" w:rsidP="00CF3A54">
      <w:pPr>
        <w:ind w:left="720"/>
        <w:rPr>
          <w:rFonts w:ascii="Arial" w:hAnsi="Arial" w:cs="Arial"/>
          <w:b/>
        </w:rPr>
      </w:pPr>
    </w:p>
    <w:p w14:paraId="1844117B" w14:textId="77777777" w:rsidR="00892A72" w:rsidRDefault="00892A72" w:rsidP="00CF3A54">
      <w:pPr>
        <w:ind w:left="720"/>
        <w:rPr>
          <w:rFonts w:ascii="Arial" w:hAnsi="Arial" w:cs="Arial"/>
          <w:b/>
        </w:rPr>
      </w:pPr>
    </w:p>
    <w:p w14:paraId="065F523C" w14:textId="77777777" w:rsidR="00892A72" w:rsidRDefault="00892A72" w:rsidP="00CF3A54">
      <w:pPr>
        <w:ind w:left="720"/>
        <w:rPr>
          <w:rFonts w:ascii="Arial" w:hAnsi="Arial" w:cs="Arial"/>
          <w:b/>
        </w:rPr>
      </w:pPr>
    </w:p>
    <w:p w14:paraId="11E28444" w14:textId="77777777" w:rsidR="00892A72" w:rsidRDefault="00892A72" w:rsidP="00CF3A54">
      <w:pPr>
        <w:rPr>
          <w:rFonts w:ascii="Arial" w:hAnsi="Arial" w:cs="Arial"/>
          <w:b/>
        </w:rPr>
      </w:pPr>
    </w:p>
    <w:p w14:paraId="39F8EE95" w14:textId="77777777" w:rsidR="00892A72" w:rsidRDefault="00892A72" w:rsidP="00CF3A54">
      <w:pPr>
        <w:ind w:left="720"/>
        <w:rPr>
          <w:rFonts w:ascii="Arial" w:hAnsi="Arial" w:cs="Arial"/>
          <w:b/>
        </w:rPr>
      </w:pPr>
    </w:p>
    <w:p w14:paraId="1DE5A7B7" w14:textId="77777777" w:rsidR="00892A72" w:rsidRDefault="00892A72" w:rsidP="00CF3A54">
      <w:pPr>
        <w:ind w:left="720"/>
        <w:rPr>
          <w:rFonts w:ascii="Arial" w:hAnsi="Arial" w:cs="Arial"/>
          <w:b/>
        </w:rPr>
      </w:pPr>
    </w:p>
    <w:p w14:paraId="0E5FEC4D" w14:textId="77777777" w:rsidR="00892A72" w:rsidRDefault="00892A72" w:rsidP="00CF3A54">
      <w:pPr>
        <w:ind w:left="720"/>
        <w:rPr>
          <w:rFonts w:ascii="Arial" w:hAnsi="Arial" w:cs="Arial"/>
          <w:b/>
        </w:rPr>
      </w:pPr>
      <w:commentRangeStart w:id="9"/>
      <w:r>
        <w:rPr>
          <w:rFonts w:ascii="Arial" w:hAnsi="Arial" w:cs="Arial"/>
          <w:b/>
        </w:rPr>
        <w:t xml:space="preserve">Newcastle Castle (NC): </w:t>
      </w:r>
      <w:commentRangeEnd w:id="9"/>
      <w:r w:rsidR="005F5C45">
        <w:rPr>
          <w:rStyle w:val="CommentReference"/>
        </w:rPr>
        <w:commentReference w:id="9"/>
      </w:r>
    </w:p>
    <w:p w14:paraId="10F91121" w14:textId="77777777" w:rsidR="00892A72" w:rsidRDefault="00892A72" w:rsidP="00CF3A54">
      <w:pPr>
        <w:ind w:left="720"/>
        <w:rPr>
          <w:rFonts w:ascii="Arial" w:hAnsi="Arial" w:cs="Arial"/>
          <w:b/>
        </w:rPr>
      </w:pPr>
    </w:p>
    <w:p w14:paraId="3E12D995" w14:textId="77777777" w:rsidR="00892A72" w:rsidRDefault="00892A72" w:rsidP="00CF3A54">
      <w:pPr>
        <w:ind w:left="720"/>
        <w:rPr>
          <w:rFonts w:ascii="Arial" w:hAnsi="Arial" w:cs="Arial"/>
          <w:b/>
        </w:rPr>
      </w:pPr>
      <w:r>
        <w:rPr>
          <w:rFonts w:ascii="Arial" w:hAnsi="Arial" w:cs="Arial"/>
          <w:b/>
        </w:rPr>
        <w:t>1)</w:t>
      </w:r>
    </w:p>
    <w:p w14:paraId="7432049D" w14:textId="77777777" w:rsidR="00892A72" w:rsidRDefault="00892A72" w:rsidP="00CF3A54">
      <w:pPr>
        <w:ind w:left="720"/>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CF3A54">
      <w:pPr>
        <w:ind w:left="720"/>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CF3A54">
      <w:pPr>
        <w:ind w:left="720"/>
        <w:rPr>
          <w:rFonts w:ascii="Arial" w:hAnsi="Arial" w:cs="Arial"/>
        </w:rPr>
      </w:pPr>
    </w:p>
    <w:p w14:paraId="086FEEE9" w14:textId="77777777" w:rsidR="00892A72" w:rsidRDefault="00892A72" w:rsidP="00CF3A54">
      <w:pPr>
        <w:ind w:left="720"/>
        <w:rPr>
          <w:rFonts w:ascii="Arial" w:hAnsi="Arial" w:cs="Arial"/>
        </w:rPr>
      </w:pPr>
    </w:p>
    <w:p w14:paraId="492D0549" w14:textId="77777777" w:rsidR="00892A72" w:rsidRDefault="00892A72" w:rsidP="00CF3A54">
      <w:pPr>
        <w:ind w:left="720"/>
        <w:rPr>
          <w:rFonts w:ascii="Arial" w:hAnsi="Arial" w:cs="Arial"/>
        </w:rPr>
      </w:pPr>
    </w:p>
    <w:p w14:paraId="5F30948A" w14:textId="77777777" w:rsidR="00892A72" w:rsidRDefault="00892A72" w:rsidP="00CF3A54">
      <w:pPr>
        <w:ind w:left="720"/>
        <w:rPr>
          <w:rFonts w:ascii="Arial" w:hAnsi="Arial" w:cs="Arial"/>
        </w:rPr>
      </w:pPr>
    </w:p>
    <w:p w14:paraId="65BF55DC" w14:textId="77777777" w:rsidR="00892A72" w:rsidRDefault="00892A72" w:rsidP="00CF3A54">
      <w:pPr>
        <w:ind w:left="720"/>
        <w:rPr>
          <w:rFonts w:ascii="Arial" w:hAnsi="Arial" w:cs="Arial"/>
        </w:rPr>
      </w:pPr>
    </w:p>
    <w:p w14:paraId="784DD00E" w14:textId="77777777" w:rsidR="00892A72" w:rsidRDefault="00892A72" w:rsidP="00CF3A54">
      <w:pPr>
        <w:ind w:left="720"/>
        <w:rPr>
          <w:rFonts w:ascii="Arial" w:hAnsi="Arial" w:cs="Arial"/>
        </w:rPr>
      </w:pPr>
    </w:p>
    <w:p w14:paraId="5C33A1F2" w14:textId="77777777" w:rsidR="00892A72" w:rsidRDefault="00892A72" w:rsidP="00CF3A54">
      <w:pPr>
        <w:ind w:left="720"/>
        <w:rPr>
          <w:rFonts w:ascii="Arial" w:hAnsi="Arial" w:cs="Arial"/>
        </w:rPr>
      </w:pPr>
    </w:p>
    <w:p w14:paraId="43D89A4E" w14:textId="77777777" w:rsidR="00892A72" w:rsidRDefault="00892A72" w:rsidP="00CF3A54">
      <w:pPr>
        <w:ind w:left="720"/>
        <w:rPr>
          <w:rFonts w:ascii="Arial" w:hAnsi="Arial" w:cs="Arial"/>
        </w:rPr>
      </w:pPr>
    </w:p>
    <w:p w14:paraId="67A4708F" w14:textId="77777777" w:rsidR="00892A72" w:rsidRDefault="00892A72" w:rsidP="00CF3A54">
      <w:pPr>
        <w:ind w:left="720"/>
        <w:rPr>
          <w:rFonts w:ascii="Arial" w:hAnsi="Arial" w:cs="Arial"/>
        </w:rPr>
      </w:pPr>
    </w:p>
    <w:p w14:paraId="2A7F1011" w14:textId="77777777" w:rsidR="00892A72" w:rsidRDefault="00892A72" w:rsidP="00CF3A54">
      <w:pPr>
        <w:ind w:left="720"/>
        <w:rPr>
          <w:rFonts w:ascii="Arial" w:hAnsi="Arial" w:cs="Arial"/>
        </w:rPr>
      </w:pPr>
    </w:p>
    <w:p w14:paraId="67982827" w14:textId="77777777" w:rsidR="00892A72" w:rsidRDefault="00892A72" w:rsidP="00CF3A54">
      <w:pPr>
        <w:ind w:left="720"/>
        <w:rPr>
          <w:rFonts w:ascii="Arial" w:hAnsi="Arial" w:cs="Arial"/>
        </w:rPr>
      </w:pPr>
    </w:p>
    <w:p w14:paraId="5349410D" w14:textId="77777777" w:rsidR="00892A72" w:rsidRDefault="00892A72" w:rsidP="00CF3A54">
      <w:pPr>
        <w:ind w:left="720"/>
        <w:rPr>
          <w:rFonts w:ascii="Arial" w:hAnsi="Arial" w:cs="Arial"/>
        </w:rPr>
      </w:pPr>
    </w:p>
    <w:p w14:paraId="3C51643E" w14:textId="77777777" w:rsidR="00892A72" w:rsidRDefault="00892A72" w:rsidP="00CF3A54">
      <w:pPr>
        <w:ind w:left="720"/>
        <w:rPr>
          <w:rFonts w:ascii="Arial" w:hAnsi="Arial" w:cs="Arial"/>
          <w:b/>
        </w:rPr>
      </w:pPr>
      <w:r>
        <w:rPr>
          <w:rFonts w:ascii="Arial" w:hAnsi="Arial" w:cs="Arial"/>
          <w:b/>
        </w:rPr>
        <w:t>2)</w:t>
      </w:r>
    </w:p>
    <w:p w14:paraId="197F742B" w14:textId="77777777" w:rsidR="00892A72" w:rsidRDefault="00892A72" w:rsidP="00CF3A54">
      <w:pPr>
        <w:ind w:left="720"/>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CF3A54">
      <w:pPr>
        <w:ind w:left="720"/>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CF3A54">
      <w:pPr>
        <w:rPr>
          <w:rFonts w:ascii="Arial" w:hAnsi="Arial" w:cs="Arial"/>
          <w:b/>
        </w:rPr>
      </w:pPr>
    </w:p>
    <w:p w14:paraId="43A8B210" w14:textId="77777777" w:rsidR="00892A72" w:rsidRDefault="00892A72" w:rsidP="00CF3A54">
      <w:pPr>
        <w:rPr>
          <w:rFonts w:ascii="Arial" w:hAnsi="Arial" w:cs="Arial"/>
          <w:b/>
        </w:rPr>
      </w:pPr>
    </w:p>
    <w:p w14:paraId="39C3E0F6" w14:textId="77777777" w:rsidR="00892A72" w:rsidRDefault="00892A72" w:rsidP="00CF3A54">
      <w:pPr>
        <w:rPr>
          <w:rFonts w:ascii="Arial" w:hAnsi="Arial" w:cs="Arial"/>
          <w:b/>
        </w:rPr>
      </w:pPr>
    </w:p>
    <w:p w14:paraId="2A9A0C58" w14:textId="77777777" w:rsidR="00892A72" w:rsidRDefault="00892A72" w:rsidP="00CF3A54">
      <w:pPr>
        <w:rPr>
          <w:rFonts w:ascii="Arial" w:hAnsi="Arial" w:cs="Arial"/>
          <w:b/>
        </w:rPr>
      </w:pPr>
    </w:p>
    <w:p w14:paraId="72D850AD" w14:textId="77777777" w:rsidR="00892A72" w:rsidRDefault="00892A72" w:rsidP="00CF3A54">
      <w:pPr>
        <w:rPr>
          <w:rFonts w:ascii="Arial" w:hAnsi="Arial" w:cs="Arial"/>
          <w:b/>
        </w:rPr>
      </w:pPr>
    </w:p>
    <w:p w14:paraId="6F9BEC57" w14:textId="77777777" w:rsidR="00892A72" w:rsidRDefault="00892A72" w:rsidP="00CF3A54">
      <w:pPr>
        <w:rPr>
          <w:rFonts w:ascii="Arial" w:hAnsi="Arial" w:cs="Arial"/>
          <w:b/>
        </w:rPr>
      </w:pPr>
    </w:p>
    <w:p w14:paraId="4BC6AA3C" w14:textId="77777777" w:rsidR="00892A72" w:rsidRDefault="00892A72" w:rsidP="00CF3A54">
      <w:pPr>
        <w:rPr>
          <w:rFonts w:ascii="Arial" w:hAnsi="Arial" w:cs="Arial"/>
          <w:b/>
        </w:rPr>
      </w:pPr>
    </w:p>
    <w:p w14:paraId="1F7D978A" w14:textId="77777777" w:rsidR="00892A72" w:rsidRPr="00CF4744" w:rsidRDefault="00892A72" w:rsidP="00CF3A54">
      <w:pPr>
        <w:rPr>
          <w:rFonts w:ascii="Arial" w:hAnsi="Arial" w:cs="Arial"/>
          <w:b/>
          <w:sz w:val="18"/>
        </w:rPr>
      </w:pPr>
    </w:p>
    <w:p w14:paraId="302B5782" w14:textId="77777777" w:rsidR="00892A72" w:rsidRDefault="00892A72" w:rsidP="00CF3A54">
      <w:pPr>
        <w:rPr>
          <w:rFonts w:ascii="Arial" w:hAnsi="Arial" w:cs="Arial"/>
          <w:b/>
        </w:rPr>
      </w:pPr>
    </w:p>
    <w:p w14:paraId="09C8EFEB" w14:textId="77777777" w:rsidR="00892A72" w:rsidRDefault="00892A72" w:rsidP="00CF3A54">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CAEBD43" w14:textId="77777777" w:rsidR="00E34E84" w:rsidRDefault="00E34E84">
      <w:pPr>
        <w:rPr>
          <w:rFonts w:ascii="Arial" w:hAnsi="Arial" w:cs="Arial"/>
          <w:b/>
          <w:sz w:val="22"/>
        </w:rPr>
      </w:pPr>
      <w:bookmarkStart w:id="10" w:name="_Toc2776758"/>
      <w:r>
        <w:rPr>
          <w:rFonts w:ascii="Arial" w:hAnsi="Arial" w:cs="Arial"/>
        </w:rPr>
        <w:br w:type="page"/>
      </w:r>
    </w:p>
    <w:p w14:paraId="6699CAB9" w14:textId="3FAD0BE9" w:rsidR="00DB352D" w:rsidRPr="004C131D" w:rsidRDefault="00DB352D" w:rsidP="00591B90">
      <w:pPr>
        <w:pStyle w:val="Heading3"/>
        <w:numPr>
          <w:ilvl w:val="1"/>
          <w:numId w:val="11"/>
        </w:numPr>
        <w:rPr>
          <w:rFonts w:ascii="Arial" w:hAnsi="Arial" w:cs="Arial"/>
        </w:rPr>
      </w:pPr>
      <w:r w:rsidRPr="004C131D">
        <w:rPr>
          <w:rFonts w:ascii="Arial" w:hAnsi="Arial" w:cs="Arial"/>
        </w:rPr>
        <w:lastRenderedPageBreak/>
        <w:t>Analysis</w:t>
      </w:r>
      <w:bookmarkEnd w:id="10"/>
    </w:p>
    <w:p w14:paraId="4E0F5890" w14:textId="77777777" w:rsidR="00DB352D" w:rsidRPr="004C131D" w:rsidRDefault="00DB352D" w:rsidP="00CF3A54">
      <w:pPr>
        <w:ind w:left="360"/>
        <w:rPr>
          <w:rFonts w:ascii="Arial" w:hAnsi="Arial" w:cs="Arial"/>
        </w:rPr>
      </w:pPr>
    </w:p>
    <w:p w14:paraId="3DC57DD4" w14:textId="77777777" w:rsidR="00DB352D" w:rsidRPr="004C131D" w:rsidRDefault="00DB352D" w:rsidP="00CF3A54">
      <w:pPr>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CF3A54">
      <w:pPr>
        <w:rPr>
          <w:rFonts w:ascii="Arial" w:hAnsi="Arial" w:cs="Arial"/>
        </w:rPr>
      </w:pPr>
    </w:p>
    <w:p w14:paraId="29803E24" w14:textId="4D09D8E3" w:rsidR="00DB352D" w:rsidRPr="004C131D" w:rsidRDefault="00DB352D" w:rsidP="00CF3A54">
      <w:pPr>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CF3A54">
      <w:pPr>
        <w:rPr>
          <w:rFonts w:ascii="Arial" w:hAnsi="Arial" w:cs="Arial"/>
        </w:rPr>
      </w:pPr>
    </w:p>
    <w:p w14:paraId="2AF9E2DD" w14:textId="77777777" w:rsidR="00DB352D" w:rsidRPr="004C131D" w:rsidRDefault="00DB352D" w:rsidP="00CF3A54">
      <w:pPr>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CF3A54">
      <w:pPr>
        <w:rPr>
          <w:rFonts w:ascii="Arial" w:hAnsi="Arial" w:cs="Arial"/>
        </w:rPr>
      </w:pPr>
    </w:p>
    <w:p w14:paraId="5937C4AA" w14:textId="249B9311" w:rsidR="0013320A" w:rsidRPr="004C131D" w:rsidRDefault="00DB352D" w:rsidP="00CF3A54">
      <w:pPr>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1" w:name="_Toc2776759"/>
      <w:r w:rsidRPr="004C131D">
        <w:rPr>
          <w:rFonts w:ascii="Arial" w:hAnsi="Arial" w:cs="Arial"/>
        </w:rPr>
        <w:t>Project purpose</w:t>
      </w:r>
      <w:bookmarkEnd w:id="11"/>
    </w:p>
    <w:p w14:paraId="1721E370" w14:textId="77777777" w:rsidR="00AD47E0" w:rsidRPr="004C131D" w:rsidRDefault="00AD47E0" w:rsidP="00CF3A54">
      <w:pPr>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CF3A54">
      <w:pPr>
        <w:rPr>
          <w:rFonts w:ascii="Arial" w:hAnsi="Arial" w:cs="Arial"/>
        </w:rPr>
      </w:pPr>
    </w:p>
    <w:p w14:paraId="636E60E1" w14:textId="77777777" w:rsidR="00AD47E0" w:rsidRPr="004C131D" w:rsidRDefault="00AD47E0" w:rsidP="00CF3A54">
      <w:pPr>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CF3A54">
      <w:pPr>
        <w:rPr>
          <w:rFonts w:ascii="Arial" w:hAnsi="Arial" w:cs="Arial"/>
        </w:rPr>
      </w:pPr>
    </w:p>
    <w:p w14:paraId="1827B25F" w14:textId="324B54EB" w:rsidR="00AD47E0" w:rsidRPr="004C131D" w:rsidRDefault="00AD47E0" w:rsidP="00CF3A54">
      <w:pPr>
        <w:rPr>
          <w:rFonts w:ascii="Arial" w:hAnsi="Arial" w:cs="Arial"/>
        </w:rPr>
      </w:pPr>
      <w:r w:rsidRPr="004C131D">
        <w:rPr>
          <w:rFonts w:ascii="Arial" w:hAnsi="Arial" w:cs="Arial"/>
        </w:rPr>
        <w:t>The application will run on all devices running Android 5.0 Lollipop and above. By using Android 5.0, over 85%</w:t>
      </w:r>
      <w:r w:rsidR="0030226C">
        <w:rPr>
          <w:rFonts w:ascii="Arial" w:hAnsi="Arial" w:cs="Arial"/>
        </w:rPr>
        <w:t xml:space="preserve"> </w:t>
      </w:r>
      <w:r w:rsidR="00A62F9E">
        <w:rPr>
          <w:rFonts w:ascii="Arial" w:hAnsi="Arial" w:cs="Arial"/>
        </w:rPr>
        <w:t>[</w:t>
      </w:r>
      <w:r w:rsidR="0030226C">
        <w:rPr>
          <w:rFonts w:ascii="Arial" w:hAnsi="Arial" w:cs="Arial"/>
        </w:rPr>
        <w:t>Google</w:t>
      </w:r>
      <w:r w:rsidR="00A62F9E">
        <w:rPr>
          <w:rFonts w:ascii="Arial" w:hAnsi="Arial" w:cs="Arial"/>
        </w:rPr>
        <w:t xml:space="preserve"> 2019]</w:t>
      </w:r>
      <w:r w:rsidRPr="004C131D">
        <w:rPr>
          <w:rFonts w:ascii="Arial" w:hAnsi="Arial" w:cs="Arial"/>
        </w:rPr>
        <w:t xml:space="preserve"> 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CF3A54">
      <w:pPr>
        <w:rPr>
          <w:rFonts w:ascii="Arial" w:hAnsi="Arial" w:cs="Arial"/>
        </w:rPr>
      </w:pPr>
    </w:p>
    <w:p w14:paraId="0B62BE89" w14:textId="7BD11B94" w:rsidR="00AD47E0" w:rsidRPr="0030226C" w:rsidRDefault="00AD47E0" w:rsidP="00CF3A54">
      <w:pPr>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CF3A54">
      <w:pPr>
        <w:rPr>
          <w:rFonts w:ascii="Arial" w:hAnsi="Arial" w:cs="Arial"/>
        </w:rPr>
      </w:pPr>
    </w:p>
    <w:p w14:paraId="001C2404" w14:textId="77777777" w:rsidR="00AD47E0" w:rsidRPr="004C131D" w:rsidRDefault="00AD47E0" w:rsidP="00CF3A54">
      <w:pPr>
        <w:rPr>
          <w:rFonts w:ascii="Arial" w:hAnsi="Arial" w:cs="Arial"/>
        </w:rPr>
      </w:pPr>
      <w:r w:rsidRPr="004C131D">
        <w:rPr>
          <w:rFonts w:ascii="Arial" w:hAnsi="Arial" w:cs="Arial"/>
        </w:rPr>
        <w:lastRenderedPageBreak/>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CF3A54">
      <w:pPr>
        <w:rPr>
          <w:rFonts w:ascii="Arial" w:hAnsi="Arial" w:cs="Arial"/>
        </w:rPr>
      </w:pPr>
    </w:p>
    <w:p w14:paraId="21977506" w14:textId="30B965C9" w:rsidR="00AD47E0" w:rsidRPr="004C131D" w:rsidRDefault="00AD47E0" w:rsidP="00CF3A54">
      <w:pPr>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800D17">
        <w:rPr>
          <w:rFonts w:ascii="Arial" w:hAnsi="Arial" w:cs="Arial"/>
        </w:rPr>
        <w:t>[</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00800D17">
        <w:rPr>
          <w:rFonts w:ascii="Arial" w:hAnsi="Arial" w:cs="Arial"/>
          <w:color w:val="000000"/>
          <w:shd w:val="clear" w:color="auto" w:fill="FFFFFF"/>
        </w:rPr>
        <w:t xml:space="preserve"> 2017]</w:t>
      </w:r>
      <w:r w:rsidR="00913158">
        <w:rPr>
          <w:rFonts w:ascii="Arial" w:hAnsi="Arial" w:cs="Arial"/>
          <w:color w:val="000000"/>
          <w:shd w:val="clear" w:color="auto" w:fill="FFFFFF"/>
        </w:rPr>
        <w:t>.</w:t>
      </w:r>
    </w:p>
    <w:p w14:paraId="4A712C1D" w14:textId="77777777" w:rsidR="00AD47E0" w:rsidRPr="004C131D" w:rsidRDefault="00AD47E0" w:rsidP="00CF3A54">
      <w:pPr>
        <w:rPr>
          <w:rFonts w:ascii="Arial" w:hAnsi="Arial" w:cs="Arial"/>
        </w:rPr>
      </w:pPr>
    </w:p>
    <w:p w14:paraId="72B63291" w14:textId="77777777" w:rsidR="00AD47E0" w:rsidRPr="004C131D" w:rsidRDefault="00AD47E0" w:rsidP="00CF3A54">
      <w:pPr>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CF3A54">
      <w:pPr>
        <w:rPr>
          <w:rFonts w:ascii="Arial" w:hAnsi="Arial" w:cs="Arial"/>
        </w:rPr>
      </w:pPr>
    </w:p>
    <w:p w14:paraId="0DAFC2D1" w14:textId="00230048" w:rsidR="00CB1ECE" w:rsidRPr="004C131D" w:rsidRDefault="00AD47E0" w:rsidP="00CF3A54">
      <w:pPr>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2" w:name="_Toc2776760"/>
      <w:r w:rsidRPr="004C131D">
        <w:rPr>
          <w:rFonts w:ascii="Arial" w:hAnsi="Arial" w:cs="Arial"/>
        </w:rPr>
        <w:t>Roles and Deliverables</w:t>
      </w:r>
      <w:bookmarkEnd w:id="12"/>
    </w:p>
    <w:p w14:paraId="255BD630" w14:textId="79D7EC46" w:rsidR="00946B54" w:rsidRPr="004C131D" w:rsidRDefault="00CF7D5E" w:rsidP="00591B90">
      <w:pPr>
        <w:pStyle w:val="Heading3"/>
        <w:numPr>
          <w:ilvl w:val="1"/>
          <w:numId w:val="11"/>
        </w:numPr>
        <w:rPr>
          <w:rFonts w:ascii="Arial" w:hAnsi="Arial" w:cs="Arial"/>
        </w:rPr>
      </w:pPr>
      <w:bookmarkStart w:id="13" w:name="_Toc2776761"/>
      <w:r w:rsidRPr="004C131D">
        <w:rPr>
          <w:rFonts w:ascii="Arial" w:hAnsi="Arial" w:cs="Arial"/>
        </w:rPr>
        <w:t>Roles</w:t>
      </w:r>
      <w:bookmarkEnd w:id="13"/>
    </w:p>
    <w:p w14:paraId="693919B6" w14:textId="5C93CB0D" w:rsidR="004C131D" w:rsidRDefault="009C53E7" w:rsidP="00CF3A54">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 xml:space="preserve">T. </w:t>
      </w:r>
      <w:proofErr w:type="spellStart"/>
      <w:r w:rsidRPr="004C131D">
        <w:rPr>
          <w:rFonts w:ascii="Arial" w:hAnsi="Arial" w:cs="Arial"/>
        </w:rPr>
        <w:t>Alvikas</w:t>
      </w:r>
      <w:proofErr w:type="spellEnd"/>
      <w:r w:rsidRPr="004C131D">
        <w:rPr>
          <w:rFonts w:ascii="Arial" w:hAnsi="Arial" w:cs="Arial"/>
        </w:rPr>
        <w:t xml:space="preserve">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035BFC43" w14:textId="2AA38088" w:rsidR="001253DD" w:rsidRDefault="009C53E7" w:rsidP="00CF3A54">
      <w:pPr>
        <w:pStyle w:val="ListParagraph"/>
        <w:numPr>
          <w:ilvl w:val="0"/>
          <w:numId w:val="12"/>
        </w:numPr>
        <w:ind w:left="360"/>
        <w:rPr>
          <w:rFonts w:ascii="Arial" w:hAnsi="Arial" w:cs="Arial"/>
        </w:rPr>
      </w:pPr>
      <w:r w:rsidRPr="004C131D">
        <w:rPr>
          <w:rFonts w:ascii="Arial" w:hAnsi="Arial" w:cs="Arial"/>
        </w:rPr>
        <w:t xml:space="preserve">Team Leader – Oversees all the different areas to make sure everything is on track, also organises meetings for the team outside of our scheduled weekly meeting and ensures </w:t>
      </w:r>
      <w:r w:rsidR="00CF3A54">
        <w:rPr>
          <w:rFonts w:ascii="Arial" w:hAnsi="Arial" w:cs="Arial"/>
        </w:rPr>
        <w:t xml:space="preserve">each </w:t>
      </w:r>
      <w:r w:rsidRPr="004C131D">
        <w:rPr>
          <w:rFonts w:ascii="Arial" w:hAnsi="Arial" w:cs="Arial"/>
        </w:rPr>
        <w:t>team member is doing their part.</w:t>
      </w:r>
    </w:p>
    <w:p w14:paraId="0D4E13E0" w14:textId="77777777" w:rsidR="00CF3A54" w:rsidRPr="00CF3A54" w:rsidRDefault="00CF3A54" w:rsidP="00CF3A54">
      <w:pPr>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4" w:name="_Toc2776762"/>
      <w:r w:rsidRPr="004C131D">
        <w:rPr>
          <w:rFonts w:ascii="Arial" w:hAnsi="Arial" w:cs="Arial"/>
        </w:rPr>
        <w:t>Deliverables</w:t>
      </w:r>
      <w:bookmarkEnd w:id="14"/>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Documentation on how the application functions on a technical level and a user level. This should be in depth, </w:t>
      </w:r>
      <w:commentRangeStart w:id="15"/>
      <w:r w:rsidRPr="004C131D">
        <w:rPr>
          <w:rFonts w:ascii="Arial" w:hAnsi="Arial" w:cs="Arial"/>
        </w:rPr>
        <w:t xml:space="preserve">covering every method within the app </w:t>
      </w:r>
      <w:commentRangeEnd w:id="15"/>
      <w:r w:rsidR="00AD18C4">
        <w:rPr>
          <w:rStyle w:val="CommentReference"/>
        </w:rPr>
        <w:commentReference w:id="15"/>
      </w:r>
      <w:r w:rsidRPr="004C131D">
        <w:rPr>
          <w:rFonts w:ascii="Arial" w:hAnsi="Arial" w:cs="Arial"/>
        </w:rPr>
        <w:t>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8" w:name="_Toc277676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8"/>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9" w:name="_Toc277676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9"/>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20" w:name="_Toc2776765"/>
      <w:r w:rsidRPr="004C131D">
        <w:rPr>
          <w:rFonts w:ascii="Arial" w:hAnsi="Arial" w:cs="Arial"/>
        </w:rPr>
        <w:t>Solution requirements</w:t>
      </w:r>
      <w:bookmarkEnd w:id="20"/>
    </w:p>
    <w:p w14:paraId="56EB5309" w14:textId="32E85D3D" w:rsidR="00A6227C" w:rsidRPr="004C131D" w:rsidRDefault="00837A16" w:rsidP="00591B90">
      <w:pPr>
        <w:pStyle w:val="Heading3"/>
        <w:numPr>
          <w:ilvl w:val="1"/>
          <w:numId w:val="11"/>
        </w:numPr>
        <w:rPr>
          <w:rFonts w:ascii="Arial" w:hAnsi="Arial" w:cs="Arial"/>
        </w:rPr>
      </w:pPr>
      <w:bookmarkStart w:id="21" w:name="_Toc510366071"/>
      <w:bookmarkStart w:id="22" w:name="_Toc8535685"/>
      <w:bookmarkStart w:id="23" w:name="_Toc139682816"/>
      <w:bookmarkStart w:id="24" w:name="_Toc2776766"/>
      <w:r w:rsidRPr="004C131D">
        <w:rPr>
          <w:rFonts w:ascii="Arial" w:hAnsi="Arial" w:cs="Arial"/>
        </w:rPr>
        <w:t>F</w:t>
      </w:r>
      <w:r w:rsidR="00A6227C" w:rsidRPr="004C131D">
        <w:rPr>
          <w:rFonts w:ascii="Arial" w:hAnsi="Arial" w:cs="Arial"/>
        </w:rPr>
        <w:t>unctional Requirements</w:t>
      </w:r>
      <w:bookmarkEnd w:id="21"/>
      <w:bookmarkEnd w:id="22"/>
      <w:bookmarkEnd w:id="23"/>
      <w:bookmarkEnd w:id="24"/>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034FCB6C" w14:textId="77777777" w:rsidR="005A5B63" w:rsidRPr="005A5B63" w:rsidRDefault="005A5B63" w:rsidP="005A5B63">
      <w:pPr>
        <w:pStyle w:val="Heading3"/>
        <w:rPr>
          <w:rFonts w:ascii="Arial" w:hAnsi="Arial" w:cs="Arial"/>
        </w:rPr>
      </w:pPr>
      <w:bookmarkStart w:id="25" w:name="_Toc510366070"/>
      <w:bookmarkStart w:id="26" w:name="_Toc8535684"/>
      <w:bookmarkStart w:id="27" w:name="_Toc139682818"/>
      <w:r w:rsidRPr="005A5B63">
        <w:rPr>
          <w:rFonts w:ascii="Arial" w:hAnsi="Arial" w:cs="Arial"/>
        </w:rPr>
        <w:br w:type="page"/>
      </w:r>
    </w:p>
    <w:p w14:paraId="462E94EF" w14:textId="740BC9F6" w:rsidR="00A6227C" w:rsidRPr="004C131D" w:rsidRDefault="00A6227C" w:rsidP="00591B90">
      <w:pPr>
        <w:pStyle w:val="Heading3"/>
        <w:numPr>
          <w:ilvl w:val="1"/>
          <w:numId w:val="11"/>
        </w:numPr>
        <w:rPr>
          <w:rFonts w:ascii="Arial" w:hAnsi="Arial" w:cs="Arial"/>
        </w:rPr>
      </w:pPr>
      <w:bookmarkStart w:id="28" w:name="_Toc2776767"/>
      <w:r w:rsidRPr="004C131D">
        <w:rPr>
          <w:rFonts w:ascii="Arial" w:hAnsi="Arial" w:cs="Arial"/>
        </w:rPr>
        <w:lastRenderedPageBreak/>
        <w:t>Non-Functional Requirements</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50E5E019" w14:textId="77777777" w:rsidTr="006F2B46">
        <w:tc>
          <w:tcPr>
            <w:tcW w:w="2586" w:type="pct"/>
          </w:tcPr>
          <w:p w14:paraId="4225602F" w14:textId="041DB7F5" w:rsidR="006F2B46" w:rsidRDefault="006F2B46" w:rsidP="006F2B46">
            <w:pPr>
              <w:rPr>
                <w:rFonts w:ascii="Arial" w:hAnsi="Arial" w:cs="Arial"/>
              </w:rPr>
            </w:pPr>
            <w:r>
              <w:rPr>
                <w:rFonts w:ascii="Arial" w:hAnsi="Arial" w:cs="Arial"/>
              </w:rPr>
              <w:t>3.</w:t>
            </w:r>
            <w:r w:rsidR="00214598">
              <w:rPr>
                <w:rFonts w:ascii="Arial" w:hAnsi="Arial" w:cs="Arial"/>
              </w:rPr>
              <w:t>1</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08E7B2B5" w:rsidR="006F2B46" w:rsidRPr="004C131D" w:rsidRDefault="006F2B46" w:rsidP="006F2B46">
            <w:pPr>
              <w:rPr>
                <w:rFonts w:ascii="Arial" w:hAnsi="Arial" w:cs="Arial"/>
              </w:rPr>
            </w:pPr>
            <w:r>
              <w:rPr>
                <w:rFonts w:ascii="Arial" w:hAnsi="Arial" w:cs="Arial"/>
              </w:rPr>
              <w:t>3.</w:t>
            </w:r>
            <w:r w:rsidR="00214598">
              <w:rPr>
                <w:rFonts w:ascii="Arial" w:hAnsi="Arial" w:cs="Arial"/>
              </w:rPr>
              <w:t>2</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3F3F260D" w:rsidR="006F2B46" w:rsidRPr="004C131D" w:rsidRDefault="006F2B46" w:rsidP="006F2B46">
            <w:pPr>
              <w:rPr>
                <w:rFonts w:ascii="Arial" w:hAnsi="Arial" w:cs="Arial"/>
              </w:rPr>
            </w:pPr>
            <w:r>
              <w:rPr>
                <w:rFonts w:ascii="Arial" w:hAnsi="Arial" w:cs="Arial"/>
              </w:rPr>
              <w:t>3.</w:t>
            </w:r>
            <w:r w:rsidR="00214598">
              <w:rPr>
                <w:rFonts w:ascii="Arial" w:hAnsi="Arial" w:cs="Arial"/>
              </w:rPr>
              <w:t>3</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44D1C7F3" w:rsidR="006F2B46" w:rsidRPr="004C131D" w:rsidRDefault="006F2B46" w:rsidP="006F2B46">
            <w:pPr>
              <w:rPr>
                <w:rFonts w:ascii="Arial" w:hAnsi="Arial" w:cs="Arial"/>
              </w:rPr>
            </w:pPr>
            <w:r>
              <w:rPr>
                <w:rFonts w:ascii="Arial" w:hAnsi="Arial" w:cs="Arial"/>
              </w:rPr>
              <w:t>3.</w:t>
            </w:r>
            <w:r w:rsidR="00214598">
              <w:rPr>
                <w:rFonts w:ascii="Arial" w:hAnsi="Arial" w:cs="Arial"/>
              </w:rPr>
              <w:t>4</w:t>
            </w:r>
            <w:r w:rsidRPr="004C131D">
              <w:rPr>
                <w:rFonts w:ascii="Arial" w:hAnsi="Arial" w:cs="Arial"/>
              </w:rPr>
              <w:t>: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2BCC594C" w:rsidR="006F2B46" w:rsidRPr="004C131D" w:rsidRDefault="006F2B46" w:rsidP="006F2B46">
            <w:pPr>
              <w:rPr>
                <w:rFonts w:ascii="Arial" w:hAnsi="Arial" w:cs="Arial"/>
              </w:rPr>
            </w:pPr>
            <w:r>
              <w:rPr>
                <w:rFonts w:ascii="Arial" w:hAnsi="Arial" w:cs="Arial"/>
              </w:rPr>
              <w:t>3.</w:t>
            </w:r>
            <w:r w:rsidR="00214598">
              <w:rPr>
                <w:rFonts w:ascii="Arial" w:hAnsi="Arial" w:cs="Arial"/>
              </w:rPr>
              <w:t>5</w:t>
            </w:r>
            <w:r w:rsidRPr="004C131D">
              <w:rPr>
                <w:rFonts w:ascii="Arial" w:hAnsi="Arial" w:cs="Arial"/>
              </w:rPr>
              <w:t>: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3454D51F" w:rsidR="006F2B46" w:rsidRPr="004C131D" w:rsidRDefault="006F2B46" w:rsidP="006F2B46">
            <w:pPr>
              <w:rPr>
                <w:rFonts w:ascii="Arial" w:hAnsi="Arial" w:cs="Arial"/>
              </w:rPr>
            </w:pPr>
            <w:r>
              <w:rPr>
                <w:rFonts w:ascii="Arial" w:hAnsi="Arial" w:cs="Arial"/>
              </w:rPr>
              <w:t>3.</w:t>
            </w:r>
            <w:r w:rsidR="00214598">
              <w:rPr>
                <w:rFonts w:ascii="Arial" w:hAnsi="Arial" w:cs="Arial"/>
              </w:rPr>
              <w:t>6</w:t>
            </w:r>
            <w:r w:rsidRPr="004C131D">
              <w:rPr>
                <w:rFonts w:ascii="Arial" w:hAnsi="Arial" w:cs="Arial"/>
              </w:rPr>
              <w:t>: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4BB9095" w14:textId="77777777" w:rsidR="00CD0F26" w:rsidRPr="00CD0F26" w:rsidRDefault="00CD0F26" w:rsidP="00CD0F26">
      <w:pPr>
        <w:pStyle w:val="Heading2"/>
        <w:ind w:left="360"/>
        <w:rPr>
          <w:rFonts w:ascii="Arial" w:hAnsi="Arial" w:cs="Arial"/>
        </w:rPr>
      </w:pPr>
      <w:bookmarkStart w:id="29" w:name="_Toc2776768"/>
      <w:bookmarkEnd w:id="25"/>
      <w:bookmarkEnd w:id="26"/>
      <w:bookmarkEnd w:id="27"/>
      <w:r w:rsidRPr="00CD0F26">
        <w:rPr>
          <w:rFonts w:ascii="Arial" w:hAnsi="Arial" w:cs="Arial"/>
        </w:rPr>
        <w:br w:type="page"/>
      </w:r>
    </w:p>
    <w:p w14:paraId="5F43DCEA" w14:textId="4460E846" w:rsidR="009E1AE2" w:rsidRPr="004C131D" w:rsidRDefault="00CF7D5E" w:rsidP="00591B90">
      <w:pPr>
        <w:pStyle w:val="Heading2"/>
        <w:numPr>
          <w:ilvl w:val="0"/>
          <w:numId w:val="11"/>
        </w:numPr>
        <w:rPr>
          <w:rFonts w:ascii="Arial" w:hAnsi="Arial" w:cs="Arial"/>
        </w:rPr>
      </w:pPr>
      <w:r w:rsidRPr="004C131D">
        <w:rPr>
          <w:rFonts w:ascii="Arial" w:hAnsi="Arial" w:cs="Arial"/>
        </w:rPr>
        <w:lastRenderedPageBreak/>
        <w:t>Other considerations</w:t>
      </w:r>
      <w:bookmarkStart w:id="30" w:name="_Toc460095617"/>
      <w:bookmarkStart w:id="31" w:name="_Toc464640786"/>
      <w:bookmarkStart w:id="32" w:name="_Toc464655401"/>
      <w:bookmarkStart w:id="33" w:name="_Toc139682826"/>
      <w:bookmarkEnd w:id="6"/>
      <w:bookmarkEnd w:id="29"/>
    </w:p>
    <w:p w14:paraId="497EDAE5" w14:textId="6DF43342" w:rsidR="009E1AE2" w:rsidRDefault="00DE6693" w:rsidP="00591B90">
      <w:pPr>
        <w:pStyle w:val="Heading3"/>
        <w:numPr>
          <w:ilvl w:val="1"/>
          <w:numId w:val="11"/>
        </w:numPr>
        <w:rPr>
          <w:rFonts w:ascii="Arial" w:hAnsi="Arial" w:cs="Arial"/>
        </w:rPr>
      </w:pPr>
      <w:bookmarkStart w:id="34" w:name="_Toc2776769"/>
      <w:r w:rsidRPr="004C131D">
        <w:rPr>
          <w:rFonts w:ascii="Arial" w:hAnsi="Arial" w:cs="Arial"/>
        </w:rPr>
        <w:t>Assumptions</w:t>
      </w:r>
      <w:bookmarkStart w:id="35" w:name="_Toc464640787"/>
      <w:bookmarkStart w:id="36" w:name="_Toc464655402"/>
      <w:bookmarkStart w:id="37" w:name="_Toc139682827"/>
      <w:bookmarkEnd w:id="30"/>
      <w:bookmarkEnd w:id="31"/>
      <w:bookmarkEnd w:id="32"/>
      <w:bookmarkEnd w:id="33"/>
      <w:bookmarkEnd w:id="34"/>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628387B5" w:rsidR="00DE6693" w:rsidRDefault="009E1AE2" w:rsidP="00591B90">
      <w:pPr>
        <w:pStyle w:val="Heading3"/>
        <w:numPr>
          <w:ilvl w:val="1"/>
          <w:numId w:val="11"/>
        </w:numPr>
        <w:rPr>
          <w:rFonts w:ascii="Arial" w:hAnsi="Arial" w:cs="Arial"/>
        </w:rPr>
      </w:pPr>
      <w:bookmarkStart w:id="38" w:name="_Toc2776770"/>
      <w:r w:rsidRPr="004C131D">
        <w:rPr>
          <w:rFonts w:ascii="Arial" w:hAnsi="Arial" w:cs="Arial"/>
        </w:rPr>
        <w:t>C</w:t>
      </w:r>
      <w:r w:rsidR="00DE6693" w:rsidRPr="004C131D">
        <w:rPr>
          <w:rFonts w:ascii="Arial" w:hAnsi="Arial" w:cs="Arial"/>
        </w:rPr>
        <w:t>onstraints and Dependencies</w:t>
      </w:r>
      <w:bookmarkEnd w:id="35"/>
      <w:bookmarkEnd w:id="36"/>
      <w:bookmarkEnd w:id="37"/>
      <w:bookmarkEnd w:id="38"/>
    </w:p>
    <w:p w14:paraId="6AFA2436" w14:textId="77777777" w:rsidR="00CD0F26" w:rsidRPr="00CD0F26" w:rsidRDefault="00CD0F26" w:rsidP="00CD0F26"/>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r>
              <w:rPr>
                <w:rFonts w:asciiTheme="minorBidi" w:hAnsiTheme="minorBidi" w:cstheme="minorBidi"/>
              </w:rPr>
              <w:t>This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not enough time is given to development, some planned features may have to be scrapped as they </w:t>
            </w:r>
            <w:proofErr w:type="spellStart"/>
            <w:r>
              <w:rPr>
                <w:rFonts w:asciiTheme="minorBidi" w:hAnsiTheme="minorBidi" w:cstheme="minorBidi"/>
              </w:rPr>
              <w:t>can not</w:t>
            </w:r>
            <w:proofErr w:type="spellEnd"/>
            <w:r>
              <w:rPr>
                <w:rFonts w:asciiTheme="minorBidi" w:hAnsiTheme="minorBidi" w:cstheme="minorBidi"/>
              </w:rPr>
              <w:t xml:space="preserve">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9" w:name="_Toc2776771"/>
      <w:r w:rsidRPr="004C131D">
        <w:rPr>
          <w:rFonts w:ascii="Arial" w:hAnsi="Arial" w:cs="Arial"/>
        </w:rPr>
        <w:lastRenderedPageBreak/>
        <w:t>Software Design</w:t>
      </w:r>
      <w:bookmarkEnd w:id="39"/>
    </w:p>
    <w:p w14:paraId="51142615" w14:textId="77777777" w:rsidR="004D389E" w:rsidRPr="004C131D" w:rsidRDefault="004D389E" w:rsidP="00591B90">
      <w:pPr>
        <w:pStyle w:val="Heading3"/>
        <w:numPr>
          <w:ilvl w:val="1"/>
          <w:numId w:val="11"/>
        </w:numPr>
        <w:rPr>
          <w:rFonts w:ascii="Arial" w:hAnsi="Arial" w:cs="Arial"/>
        </w:rPr>
      </w:pPr>
      <w:bookmarkStart w:id="40" w:name="_Toc2776772"/>
      <w:r w:rsidRPr="004C131D">
        <w:rPr>
          <w:rFonts w:ascii="Arial" w:hAnsi="Arial" w:cs="Arial"/>
        </w:rPr>
        <w:t>Overview of what the software will do and not do.</w:t>
      </w:r>
      <w:bookmarkEnd w:id="40"/>
    </w:p>
    <w:p w14:paraId="42E7C8EE" w14:textId="77777777" w:rsidR="004D389E" w:rsidRPr="004C131D" w:rsidRDefault="004D389E" w:rsidP="004D389E">
      <w:pPr>
        <w:rPr>
          <w:rFonts w:ascii="Arial" w:hAnsi="Arial" w:cs="Arial"/>
        </w:rPr>
      </w:pPr>
    </w:p>
    <w:p w14:paraId="1D741BAA" w14:textId="26A7D419" w:rsidR="004D389E" w:rsidRPr="004C131D" w:rsidRDefault="004D389E" w:rsidP="00AD18C4">
      <w:pPr>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495977EA" w:rsidR="004D389E" w:rsidRPr="004C131D" w:rsidRDefault="004D389E" w:rsidP="00AD18C4">
      <w:pPr>
        <w:rPr>
          <w:rFonts w:ascii="Arial" w:hAnsi="Arial" w:cs="Arial"/>
        </w:rPr>
      </w:pPr>
      <w:r w:rsidRPr="004C131D">
        <w:rPr>
          <w:rFonts w:ascii="Arial" w:hAnsi="Arial" w:cs="Arial"/>
        </w:rPr>
        <w:t>We are programming the App for Android targeting versions 5.0 and up as our research showed that 18.3% of Android users are still on version 5.0</w:t>
      </w:r>
      <w:r w:rsidR="006B3F14">
        <w:rPr>
          <w:rFonts w:ascii="Arial" w:hAnsi="Arial" w:cs="Arial"/>
        </w:rPr>
        <w:t xml:space="preserve">. </w:t>
      </w:r>
      <w:r w:rsidR="009C2FEE">
        <w:rPr>
          <w:rFonts w:ascii="Arial" w:hAnsi="Arial" w:cs="Arial"/>
        </w:rPr>
        <w:t>[</w:t>
      </w:r>
      <w:r w:rsidR="006B3F14">
        <w:rPr>
          <w:rFonts w:ascii="Arial" w:hAnsi="Arial" w:cs="Arial"/>
        </w:rPr>
        <w:t>Google 2019</w:t>
      </w:r>
      <w:r w:rsidR="009C2FEE">
        <w:rPr>
          <w:rFonts w:ascii="Arial" w:hAnsi="Arial" w:cs="Arial"/>
        </w:rPr>
        <w:t>]</w:t>
      </w:r>
    </w:p>
    <w:p w14:paraId="5AE9CE86" w14:textId="77777777" w:rsidR="004D389E" w:rsidRPr="004C131D" w:rsidRDefault="004D389E" w:rsidP="00AD18C4">
      <w:pPr>
        <w:rPr>
          <w:rFonts w:ascii="Arial" w:hAnsi="Arial" w:cs="Arial"/>
        </w:rPr>
      </w:pPr>
    </w:p>
    <w:p w14:paraId="56A4C69E" w14:textId="77777777" w:rsidR="004D389E" w:rsidRPr="004C131D" w:rsidRDefault="004D389E" w:rsidP="00AD18C4">
      <w:pPr>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AD18C4">
      <w:pPr>
        <w:rPr>
          <w:rFonts w:ascii="Arial" w:hAnsi="Arial" w:cs="Arial"/>
        </w:rPr>
      </w:pPr>
    </w:p>
    <w:p w14:paraId="4A379F3D" w14:textId="77777777" w:rsidR="004D389E" w:rsidRPr="004C131D" w:rsidRDefault="004D389E" w:rsidP="00AD18C4">
      <w:pPr>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AD18C4">
      <w:pPr>
        <w:rPr>
          <w:rFonts w:ascii="Arial" w:hAnsi="Arial" w:cs="Arial"/>
        </w:rPr>
      </w:pPr>
    </w:p>
    <w:p w14:paraId="2CA1D09D" w14:textId="4D402432" w:rsidR="004D389E" w:rsidRPr="004C131D" w:rsidRDefault="004D389E" w:rsidP="00AD18C4">
      <w:pPr>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913158">
        <w:rPr>
          <w:rFonts w:ascii="Arial" w:hAnsi="Arial" w:cs="Arial"/>
        </w:rPr>
        <w:t>[</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913158">
        <w:rPr>
          <w:rFonts w:ascii="Arial" w:hAnsi="Arial" w:cs="Arial"/>
          <w:color w:val="000000"/>
          <w:shd w:val="clear" w:color="auto" w:fill="FFFFFF"/>
        </w:rPr>
        <w:t xml:space="preserve"> 2017]</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6E80428B" w:rsidR="004D389E" w:rsidRDefault="004D389E" w:rsidP="00AD18C4">
      <w:pPr>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4985BED0" w14:textId="77777777" w:rsidR="005A5B63" w:rsidRPr="004C131D" w:rsidRDefault="005A5B63" w:rsidP="00B964B3">
      <w:pPr>
        <w:ind w:left="360"/>
        <w:rPr>
          <w:rFonts w:ascii="Arial" w:hAnsi="Arial" w:cs="Arial"/>
        </w:rPr>
      </w:pPr>
    </w:p>
    <w:p w14:paraId="31DAD73B" w14:textId="561F49EB" w:rsidR="00CE5DCE" w:rsidRDefault="00E46313" w:rsidP="00591B90">
      <w:pPr>
        <w:pStyle w:val="Heading3"/>
        <w:numPr>
          <w:ilvl w:val="1"/>
          <w:numId w:val="11"/>
        </w:numPr>
        <w:rPr>
          <w:rFonts w:ascii="Arial" w:hAnsi="Arial" w:cs="Arial"/>
        </w:rPr>
      </w:pPr>
      <w:bookmarkStart w:id="41" w:name="_Toc2776773"/>
      <w:r w:rsidRPr="004C131D">
        <w:rPr>
          <w:rFonts w:ascii="Arial" w:hAnsi="Arial" w:cs="Arial"/>
        </w:rPr>
        <w:t>Modifications in light of comments made or changes deemed necessary</w:t>
      </w:r>
      <w:bookmarkEnd w:id="41"/>
    </w:p>
    <w:p w14:paraId="1C38FD20" w14:textId="0837DA56" w:rsidR="00122DBB" w:rsidRDefault="00122DBB" w:rsidP="00AD18C4">
      <w:pPr>
        <w:rPr>
          <w:rFonts w:ascii="Arial" w:hAnsi="Arial" w:cs="Arial"/>
        </w:rPr>
      </w:pPr>
      <w:r>
        <w:rPr>
          <w:rFonts w:ascii="Arial" w:hAnsi="Arial" w:cs="Arial"/>
        </w:rPr>
        <w:t>Based on the feedback given after our Dragons Den presentation we made a number of changes to the design of our application.</w:t>
      </w:r>
    </w:p>
    <w:p w14:paraId="61BFC93E" w14:textId="15982B9D" w:rsidR="00122DBB" w:rsidRDefault="00122DBB" w:rsidP="00AD18C4">
      <w:pPr>
        <w:rPr>
          <w:rFonts w:ascii="Arial" w:hAnsi="Arial" w:cs="Arial"/>
        </w:rPr>
      </w:pPr>
    </w:p>
    <w:p w14:paraId="36F815E8" w14:textId="6BD1C824" w:rsidR="00122DBB" w:rsidRDefault="00122DBB" w:rsidP="00AD18C4">
      <w:pPr>
        <w:pStyle w:val="CommentText"/>
        <w:rPr>
          <w:rFonts w:ascii="Arial" w:hAnsi="Arial" w:cs="Arial"/>
        </w:rPr>
      </w:pPr>
      <w:r>
        <w:rPr>
          <w:rFonts w:ascii="Arial" w:hAnsi="Arial" w:cs="Arial"/>
        </w:rPr>
        <w:t>Firstly is the use of a database. Originally we had planned to attempt to use text files to interact with data, however based on the feedback given we did research into the use of a database and decided it was the best option. We chose to use SQLite for android studio.</w:t>
      </w:r>
    </w:p>
    <w:p w14:paraId="69F80ABB" w14:textId="6BC0994C" w:rsidR="00122DBB" w:rsidRDefault="00122DBB" w:rsidP="00AD18C4">
      <w:pPr>
        <w:pStyle w:val="CommentText"/>
        <w:rPr>
          <w:rFonts w:ascii="Arial" w:hAnsi="Arial" w:cs="Arial"/>
        </w:rPr>
      </w:pPr>
    </w:p>
    <w:p w14:paraId="56C5F1FE" w14:textId="0608C83B" w:rsidR="00122DBB" w:rsidRDefault="00122DBB" w:rsidP="00AD18C4">
      <w:pPr>
        <w:pStyle w:val="CommentText"/>
        <w:rPr>
          <w:rFonts w:ascii="Arial" w:hAnsi="Arial" w:cs="Arial"/>
        </w:rPr>
      </w:pPr>
      <w:r>
        <w:rPr>
          <w:rFonts w:ascii="Arial" w:hAnsi="Arial" w:cs="Arial"/>
        </w:rPr>
        <w:t xml:space="preserve">Secondly was the incorporation of walking routes to the local transport links. This will be done by integrating Google Maps into the tour guide section of our app. </w:t>
      </w:r>
    </w:p>
    <w:p w14:paraId="3908C154" w14:textId="77777777" w:rsidR="00122DBB" w:rsidRDefault="00122DBB" w:rsidP="00AD18C4">
      <w:pPr>
        <w:pStyle w:val="CommentText"/>
        <w:rPr>
          <w:rFonts w:ascii="Arial" w:hAnsi="Arial" w:cs="Arial"/>
        </w:rPr>
      </w:pPr>
    </w:p>
    <w:p w14:paraId="722CAEA8" w14:textId="166EE3A6" w:rsidR="005A5B63" w:rsidRDefault="00122DBB" w:rsidP="00AD18C4">
      <w:pPr>
        <w:pStyle w:val="CommentText"/>
      </w:pPr>
      <w:r>
        <w:t xml:space="preserve">The final change made was based on the feedback that our room finder UI needed polish. Based on this feedback we have redesigned the page to be easier to use and more professional in its appearance. </w:t>
      </w:r>
    </w:p>
    <w:p w14:paraId="37200636" w14:textId="77777777" w:rsidR="005A5B63" w:rsidRPr="005A5B63" w:rsidRDefault="005A5B63" w:rsidP="005A5B63">
      <w:pPr>
        <w:pStyle w:val="CommentText"/>
        <w:ind w:left="360"/>
      </w:pPr>
    </w:p>
    <w:p w14:paraId="0CA75B99" w14:textId="77777777" w:rsidR="00AD18C4" w:rsidRDefault="00AD18C4">
      <w:pPr>
        <w:rPr>
          <w:rFonts w:ascii="Arial" w:hAnsi="Arial" w:cs="Arial"/>
          <w:b/>
          <w:sz w:val="22"/>
        </w:rPr>
      </w:pPr>
      <w:r>
        <w:rPr>
          <w:rFonts w:ascii="Arial" w:hAnsi="Arial" w:cs="Arial"/>
        </w:rPr>
        <w:br w:type="page"/>
      </w:r>
    </w:p>
    <w:p w14:paraId="7D1BAE65" w14:textId="7343D74B" w:rsidR="00CE5DCE" w:rsidRDefault="00ED5CC0" w:rsidP="00591B90">
      <w:pPr>
        <w:pStyle w:val="Heading3"/>
        <w:numPr>
          <w:ilvl w:val="1"/>
          <w:numId w:val="11"/>
        </w:numPr>
        <w:rPr>
          <w:rFonts w:ascii="Arial" w:hAnsi="Arial" w:cs="Arial"/>
        </w:rPr>
      </w:pPr>
      <w:bookmarkStart w:id="42" w:name="_Toc2776774"/>
      <w:commentRangeStart w:id="43"/>
      <w:r w:rsidRPr="004C131D">
        <w:rPr>
          <w:rFonts w:ascii="Arial" w:hAnsi="Arial" w:cs="Arial"/>
        </w:rPr>
        <w:lastRenderedPageBreak/>
        <w:t>System Architecture – describe design decisions (Architecture diagram)</w:t>
      </w:r>
      <w:bookmarkEnd w:id="42"/>
      <w:commentRangeEnd w:id="43"/>
      <w:r w:rsidR="00007369">
        <w:rPr>
          <w:rStyle w:val="CommentReference"/>
          <w:b w:val="0"/>
        </w:rPr>
        <w:commentReference w:id="43"/>
      </w:r>
    </w:p>
    <w:p w14:paraId="2D72745C" w14:textId="50CA1BCE" w:rsidR="00F20508" w:rsidRDefault="00F20508" w:rsidP="00F20508">
      <w:pPr>
        <w:ind w:left="720"/>
        <w:rPr>
          <w:b/>
        </w:rPr>
      </w:pPr>
      <w:commentRangeStart w:id="44"/>
      <w:r w:rsidRPr="008F79B5">
        <w:rPr>
          <w:b/>
        </w:rPr>
        <w:t>Architecture Diagram</w:t>
      </w:r>
      <w:commentRangeEnd w:id="44"/>
      <w:r w:rsidR="00AD18C4">
        <w:rPr>
          <w:rStyle w:val="CommentReference"/>
        </w:rPr>
        <w:commentReference w:id="44"/>
      </w:r>
    </w:p>
    <w:p w14:paraId="44DCB339" w14:textId="25E32572" w:rsidR="00ED600A" w:rsidRDefault="00ED600A">
      <w:pPr>
        <w:rPr>
          <w:rFonts w:ascii="Arial" w:hAnsi="Arial" w:cs="Arial"/>
          <w:b/>
          <w:sz w:val="22"/>
        </w:rPr>
      </w:pPr>
    </w:p>
    <w:p w14:paraId="16206042" w14:textId="73196F48" w:rsidR="00AD18C4" w:rsidRDefault="00AD18C4">
      <w:pPr>
        <w:rPr>
          <w:rFonts w:ascii="Arial" w:hAnsi="Arial" w:cs="Arial"/>
          <w:b/>
          <w:sz w:val="22"/>
        </w:rPr>
      </w:pPr>
    </w:p>
    <w:p w14:paraId="31CF1CE9" w14:textId="7B793711" w:rsidR="00AD18C4" w:rsidRDefault="00AD18C4">
      <w:pPr>
        <w:rPr>
          <w:rFonts w:ascii="Arial" w:hAnsi="Arial" w:cs="Arial"/>
          <w:b/>
          <w:sz w:val="22"/>
        </w:rPr>
      </w:pPr>
    </w:p>
    <w:p w14:paraId="35E6B20C" w14:textId="77777777" w:rsidR="00AD18C4" w:rsidRDefault="00AD18C4">
      <w:pPr>
        <w:rPr>
          <w:rFonts w:ascii="Arial" w:hAnsi="Arial" w:cs="Arial"/>
          <w:b/>
          <w:sz w:val="22"/>
        </w:rPr>
      </w:pPr>
    </w:p>
    <w:p w14:paraId="5026213D" w14:textId="017A1DFA" w:rsidR="00CE5DCE" w:rsidRDefault="00ED5CC0" w:rsidP="00591B90">
      <w:pPr>
        <w:pStyle w:val="Heading3"/>
        <w:numPr>
          <w:ilvl w:val="1"/>
          <w:numId w:val="11"/>
        </w:numPr>
        <w:rPr>
          <w:rFonts w:ascii="Arial" w:hAnsi="Arial" w:cs="Arial"/>
        </w:rPr>
      </w:pPr>
      <w:bookmarkStart w:id="45" w:name="_Toc2776775"/>
      <w:r w:rsidRPr="004C131D">
        <w:rPr>
          <w:rFonts w:ascii="Arial" w:hAnsi="Arial" w:cs="Arial"/>
        </w:rPr>
        <w:t>High level overview of how the functionality and responsibilities of the system are partitioned and assigned to components (deployment diagram, component diagram)</w:t>
      </w:r>
      <w:bookmarkEnd w:id="45"/>
    </w:p>
    <w:p w14:paraId="6718CE6B" w14:textId="60BF89FB" w:rsidR="00F20508" w:rsidRDefault="00F20508" w:rsidP="00F20508"/>
    <w:p w14:paraId="2F1D57F9" w14:textId="7266C7E2" w:rsidR="00F20508" w:rsidRPr="008F79B5" w:rsidRDefault="00F20508" w:rsidP="00F20508">
      <w:pPr>
        <w:ind w:firstLine="720"/>
        <w:rPr>
          <w:b/>
        </w:rPr>
      </w:pPr>
      <w:r w:rsidRPr="008F79B5">
        <w:rPr>
          <w:b/>
        </w:rPr>
        <w:t>Deployment Diagram</w:t>
      </w:r>
    </w:p>
    <w:p w14:paraId="7973D28C" w14:textId="77777777" w:rsidR="008F79B5" w:rsidRDefault="008F79B5" w:rsidP="00F20508"/>
    <w:p w14:paraId="11FF31C3" w14:textId="2A4A24D5" w:rsidR="00F20508" w:rsidRPr="00F20508" w:rsidRDefault="008F79B5" w:rsidP="00F20508">
      <w:pPr>
        <w:rPr>
          <w:highlight w:val="yellow"/>
        </w:rPr>
      </w:pPr>
      <w:r>
        <w:rPr>
          <w:noProof/>
        </w:rPr>
        <w:drawing>
          <wp:anchor distT="0" distB="0" distL="114300" distR="114300" simplePos="0" relativeHeight="251669504" behindDoc="0" locked="0" layoutInCell="1" allowOverlap="1" wp14:anchorId="597485CE" wp14:editId="2BFF597F">
            <wp:simplePos x="0" y="0"/>
            <wp:positionH relativeFrom="column">
              <wp:posOffset>1374775</wp:posOffset>
            </wp:positionH>
            <wp:positionV relativeFrom="paragraph">
              <wp:posOffset>5080</wp:posOffset>
            </wp:positionV>
            <wp:extent cx="3977640" cy="231330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805" t="36569" r="25059" b="20890"/>
                    <a:stretch/>
                  </pic:blipFill>
                  <pic:spPr bwMode="auto">
                    <a:xfrm>
                      <a:off x="0" y="0"/>
                      <a:ext cx="397764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2AEA111F" w14:textId="77777777" w:rsidR="00ED600A" w:rsidRDefault="00ED600A" w:rsidP="00F20508">
      <w:pPr>
        <w:ind w:firstLine="720"/>
        <w:rPr>
          <w:b/>
        </w:rPr>
      </w:pPr>
    </w:p>
    <w:p w14:paraId="359AB5A6" w14:textId="77777777" w:rsidR="00ED600A" w:rsidRDefault="00ED600A" w:rsidP="00F20508">
      <w:pPr>
        <w:ind w:firstLine="720"/>
        <w:rPr>
          <w:b/>
        </w:rPr>
      </w:pPr>
    </w:p>
    <w:p w14:paraId="288724AF" w14:textId="77777777" w:rsidR="00ED600A" w:rsidRDefault="00ED600A" w:rsidP="00F20508">
      <w:pPr>
        <w:ind w:firstLine="720"/>
        <w:rPr>
          <w:b/>
        </w:rPr>
      </w:pPr>
    </w:p>
    <w:p w14:paraId="35D90153" w14:textId="77777777" w:rsidR="00ED600A" w:rsidRDefault="00ED600A" w:rsidP="00F20508">
      <w:pPr>
        <w:ind w:firstLine="720"/>
        <w:rPr>
          <w:b/>
        </w:rPr>
      </w:pPr>
    </w:p>
    <w:p w14:paraId="6C971B23" w14:textId="77777777" w:rsidR="00ED600A" w:rsidRDefault="00ED600A" w:rsidP="00F20508">
      <w:pPr>
        <w:ind w:firstLine="720"/>
        <w:rPr>
          <w:b/>
        </w:rPr>
      </w:pPr>
    </w:p>
    <w:p w14:paraId="1BD44AEA" w14:textId="77777777" w:rsidR="00ED600A" w:rsidRDefault="00ED600A" w:rsidP="00F20508">
      <w:pPr>
        <w:ind w:firstLine="720"/>
        <w:rPr>
          <w:b/>
        </w:rPr>
      </w:pPr>
    </w:p>
    <w:p w14:paraId="00381F9E" w14:textId="7BF908D2" w:rsidR="00F20508" w:rsidRDefault="00F20508" w:rsidP="00F20508">
      <w:pPr>
        <w:ind w:firstLine="720"/>
        <w:rPr>
          <w:b/>
        </w:rPr>
      </w:pPr>
      <w:r w:rsidRPr="008F79B5">
        <w:rPr>
          <w:b/>
        </w:rPr>
        <w:t>Component Diagram</w:t>
      </w:r>
    </w:p>
    <w:p w14:paraId="0C5F28AF" w14:textId="0A2F8B43" w:rsidR="00F20508" w:rsidRPr="00F20508" w:rsidRDefault="00F20508" w:rsidP="00F20508">
      <w:pPr>
        <w:ind w:firstLine="720"/>
        <w:rPr>
          <w:b/>
        </w:rPr>
      </w:pPr>
    </w:p>
    <w:p w14:paraId="03E30E3D" w14:textId="5CFE3792" w:rsidR="008F79B5" w:rsidRDefault="00ED600A" w:rsidP="00D47594">
      <w:pPr>
        <w:pStyle w:val="Caption"/>
        <w:rPr>
          <w:rFonts w:ascii="Arial" w:hAnsi="Arial" w:cs="Arial"/>
        </w:rPr>
      </w:pPr>
      <w:r>
        <w:rPr>
          <w:noProof/>
        </w:rPr>
        <w:drawing>
          <wp:anchor distT="0" distB="0" distL="114300" distR="114300" simplePos="0" relativeHeight="251670528" behindDoc="0" locked="0" layoutInCell="1" allowOverlap="1" wp14:anchorId="6FFF9E2A" wp14:editId="57591172">
            <wp:simplePos x="0" y="0"/>
            <wp:positionH relativeFrom="column">
              <wp:posOffset>437515</wp:posOffset>
            </wp:positionH>
            <wp:positionV relativeFrom="paragraph">
              <wp:posOffset>73025</wp:posOffset>
            </wp:positionV>
            <wp:extent cx="2606040" cy="3021965"/>
            <wp:effectExtent l="0" t="0" r="381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161" r="67111"/>
                    <a:stretch/>
                  </pic:blipFill>
                  <pic:spPr bwMode="auto">
                    <a:xfrm>
                      <a:off x="0" y="0"/>
                      <a:ext cx="2606040"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B3752" w14:textId="2133F2C2" w:rsidR="008F79B5" w:rsidRDefault="008F79B5" w:rsidP="008F79B5">
      <w:r>
        <w:rPr>
          <w:noProof/>
        </w:rPr>
        <w:drawing>
          <wp:inline distT="0" distB="0" distL="0" distR="0" wp14:anchorId="7D593E94" wp14:editId="4BEDFAF5">
            <wp:extent cx="3041650" cy="1763944"/>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1650" cy="1763944"/>
                    </a:xfrm>
                    <a:prstGeom prst="rect">
                      <a:avLst/>
                    </a:prstGeom>
                    <a:noFill/>
                    <a:ln>
                      <a:noFill/>
                    </a:ln>
                  </pic:spPr>
                </pic:pic>
              </a:graphicData>
            </a:graphic>
          </wp:inline>
        </w:drawing>
      </w:r>
    </w:p>
    <w:p w14:paraId="1D1E163D" w14:textId="4A53A66D" w:rsidR="008F79B5" w:rsidRDefault="008F79B5" w:rsidP="008F79B5">
      <w:r>
        <w:rPr>
          <w:noProof/>
        </w:rPr>
        <w:lastRenderedPageBreak/>
        <w:drawing>
          <wp:anchor distT="0" distB="0" distL="114300" distR="114300" simplePos="0" relativeHeight="251671552" behindDoc="0" locked="0" layoutInCell="1" allowOverlap="1" wp14:anchorId="0EEA3725" wp14:editId="31DF61F9">
            <wp:simplePos x="0" y="0"/>
            <wp:positionH relativeFrom="column">
              <wp:posOffset>3512609</wp:posOffset>
            </wp:positionH>
            <wp:positionV relativeFrom="paragraph">
              <wp:posOffset>359833</wp:posOffset>
            </wp:positionV>
            <wp:extent cx="1950085" cy="2876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00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7AFA96" wp14:editId="796A9EBA">
            <wp:extent cx="2584565" cy="2527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722" cy="2541143"/>
                    </a:xfrm>
                    <a:prstGeom prst="rect">
                      <a:avLst/>
                    </a:prstGeom>
                    <a:noFill/>
                    <a:ln>
                      <a:noFill/>
                    </a:ln>
                  </pic:spPr>
                </pic:pic>
              </a:graphicData>
            </a:graphic>
          </wp:inline>
        </w:drawing>
      </w:r>
    </w:p>
    <w:p w14:paraId="30063B6B" w14:textId="5E7BB174" w:rsidR="008F79B5" w:rsidRDefault="008F79B5" w:rsidP="008F79B5"/>
    <w:p w14:paraId="0FE518F8" w14:textId="0CB35984" w:rsidR="008F79B5" w:rsidRDefault="008F79B5" w:rsidP="008F79B5"/>
    <w:p w14:paraId="6735E443" w14:textId="70F88FEA" w:rsidR="008F79B5" w:rsidRDefault="008F79B5" w:rsidP="008F79B5"/>
    <w:p w14:paraId="4B1F1D7F" w14:textId="577DE329" w:rsidR="008F79B5" w:rsidRDefault="008F79B5" w:rsidP="008F79B5">
      <w:r>
        <w:rPr>
          <w:noProof/>
        </w:rPr>
        <w:drawing>
          <wp:anchor distT="0" distB="0" distL="114300" distR="114300" simplePos="0" relativeHeight="251672576" behindDoc="0" locked="0" layoutInCell="1" allowOverlap="1" wp14:anchorId="49396759" wp14:editId="79F2BFDA">
            <wp:simplePos x="0" y="0"/>
            <wp:positionH relativeFrom="column">
              <wp:posOffset>1628775</wp:posOffset>
            </wp:positionH>
            <wp:positionV relativeFrom="paragraph">
              <wp:posOffset>8890</wp:posOffset>
            </wp:positionV>
            <wp:extent cx="1841500" cy="194627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15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73125" w14:textId="130714B9" w:rsidR="008F79B5" w:rsidRDefault="008F79B5" w:rsidP="008F79B5"/>
    <w:p w14:paraId="3EE50A3A" w14:textId="0C548494" w:rsidR="008F79B5" w:rsidRPr="008F79B5" w:rsidRDefault="008F79B5" w:rsidP="008F79B5"/>
    <w:p w14:paraId="5C7C1354" w14:textId="6A2F62FC" w:rsidR="008F79B5" w:rsidRDefault="008F79B5" w:rsidP="00D47594">
      <w:pPr>
        <w:pStyle w:val="Caption"/>
      </w:pPr>
    </w:p>
    <w:p w14:paraId="155A522B" w14:textId="0A59F971" w:rsidR="008F79B5" w:rsidRDefault="008F79B5" w:rsidP="00D47594">
      <w:pPr>
        <w:pStyle w:val="Caption"/>
      </w:pPr>
    </w:p>
    <w:p w14:paraId="38C3077E" w14:textId="2D034364" w:rsidR="008F79B5" w:rsidRDefault="008F79B5" w:rsidP="008F79B5"/>
    <w:p w14:paraId="713D2C44" w14:textId="52D81DD8" w:rsidR="008F79B5" w:rsidRDefault="008F79B5" w:rsidP="008F79B5"/>
    <w:p w14:paraId="47FDCC19" w14:textId="6E8BB2BF" w:rsidR="008F79B5" w:rsidRDefault="008F79B5" w:rsidP="008F79B5"/>
    <w:p w14:paraId="00553729" w14:textId="6031D76A" w:rsidR="008F79B5" w:rsidRDefault="008F79B5" w:rsidP="008F79B5"/>
    <w:p w14:paraId="7321EE33" w14:textId="0CC15AFB" w:rsidR="008F79B5" w:rsidRDefault="008F79B5" w:rsidP="008F79B5"/>
    <w:p w14:paraId="70CC068E" w14:textId="350E5B30" w:rsidR="00ED600A" w:rsidRDefault="00ED600A" w:rsidP="008F79B5"/>
    <w:p w14:paraId="02CD0CA5" w14:textId="0F6ABF01" w:rsidR="00ED600A" w:rsidRDefault="00ED600A" w:rsidP="008F79B5"/>
    <w:p w14:paraId="0D2E5186" w14:textId="44FA4916" w:rsidR="00ED600A" w:rsidRDefault="00ED600A" w:rsidP="008F79B5"/>
    <w:p w14:paraId="50D2AECD" w14:textId="3D88D832" w:rsidR="00ED600A" w:rsidRDefault="00ED600A" w:rsidP="008F79B5"/>
    <w:p w14:paraId="45DADB51" w14:textId="77777777" w:rsidR="00ED600A" w:rsidRPr="008F79B5" w:rsidRDefault="00ED600A" w:rsidP="008F79B5"/>
    <w:p w14:paraId="0E1EDC15" w14:textId="77777777" w:rsidR="00ED600A" w:rsidRDefault="00ED600A">
      <w:pPr>
        <w:rPr>
          <w:rFonts w:ascii="Arial" w:hAnsi="Arial" w:cs="Arial"/>
          <w:b/>
          <w:sz w:val="22"/>
        </w:rPr>
      </w:pPr>
      <w:r>
        <w:rPr>
          <w:rFonts w:ascii="Arial" w:hAnsi="Arial" w:cs="Arial"/>
        </w:rPr>
        <w:br w:type="page"/>
      </w:r>
    </w:p>
    <w:p w14:paraId="2D614AF4" w14:textId="2B3AE98F" w:rsidR="00CE5DCE" w:rsidRPr="00ED600A" w:rsidRDefault="00ED5CC0" w:rsidP="00ED600A">
      <w:pPr>
        <w:pStyle w:val="Heading3"/>
        <w:numPr>
          <w:ilvl w:val="1"/>
          <w:numId w:val="11"/>
        </w:numPr>
        <w:rPr>
          <w:rFonts w:ascii="Arial" w:hAnsi="Arial" w:cs="Arial"/>
        </w:rPr>
      </w:pPr>
      <w:bookmarkStart w:id="46" w:name="_Toc2776776"/>
      <w:r w:rsidRPr="00ED600A">
        <w:rPr>
          <w:rFonts w:ascii="Arial" w:hAnsi="Arial" w:cs="Arial"/>
        </w:rPr>
        <w:lastRenderedPageBreak/>
        <w:t>Package and Class diagrams which show dependencies between components</w:t>
      </w:r>
      <w:bookmarkEnd w:id="46"/>
    </w:p>
    <w:p w14:paraId="1073FE7B" w14:textId="4103B44A"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6A0084A7" w:rsidR="008422C6" w:rsidRDefault="008422C6" w:rsidP="008422C6">
      <w:pPr>
        <w:ind w:left="504" w:firstLine="288"/>
        <w:rPr>
          <w:b/>
        </w:rPr>
      </w:pPr>
    </w:p>
    <w:p w14:paraId="30EDF2C7" w14:textId="645322A6" w:rsidR="008F79B5" w:rsidRDefault="008F79B5" w:rsidP="008422C6">
      <w:pPr>
        <w:ind w:left="504" w:firstLine="288"/>
        <w:rPr>
          <w:b/>
        </w:rPr>
      </w:pPr>
      <w:r>
        <w:rPr>
          <w:noProof/>
        </w:rPr>
        <w:drawing>
          <wp:inline distT="0" distB="0" distL="0" distR="0" wp14:anchorId="3A12FBE8" wp14:editId="3B96B365">
            <wp:extent cx="6308348" cy="3893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2873" cy="3896613"/>
                    </a:xfrm>
                    <a:prstGeom prst="rect">
                      <a:avLst/>
                    </a:prstGeom>
                    <a:noFill/>
                    <a:ln>
                      <a:noFill/>
                    </a:ln>
                  </pic:spPr>
                </pic:pic>
              </a:graphicData>
            </a:graphic>
          </wp:inline>
        </w:drawing>
      </w:r>
    </w:p>
    <w:p w14:paraId="7183D7F3" w14:textId="77777777" w:rsidR="008F79B5" w:rsidRPr="008C78E5" w:rsidRDefault="008F79B5" w:rsidP="008422C6">
      <w:pPr>
        <w:ind w:left="504" w:firstLine="288"/>
        <w:rPr>
          <w:b/>
        </w:rPr>
      </w:pPr>
    </w:p>
    <w:p w14:paraId="2893C7CA" w14:textId="721F1DA9" w:rsidR="008C78E5" w:rsidRDefault="008C78E5" w:rsidP="00A46887">
      <w:pPr>
        <w:ind w:left="360"/>
      </w:pPr>
    </w:p>
    <w:p w14:paraId="3628A337" w14:textId="77777777" w:rsidR="00ED600A" w:rsidRDefault="00ED600A">
      <w:pPr>
        <w:rPr>
          <w:b/>
        </w:rPr>
      </w:pPr>
      <w:r>
        <w:rPr>
          <w:b/>
        </w:rPr>
        <w:br w:type="page"/>
      </w:r>
    </w:p>
    <w:p w14:paraId="2BAE7E72" w14:textId="1F6D10C2" w:rsidR="00474890" w:rsidRPr="00A46887" w:rsidRDefault="00A46887" w:rsidP="00F57DF6">
      <w:pPr>
        <w:ind w:left="432" w:firstLine="360"/>
        <w:rPr>
          <w:b/>
        </w:rPr>
      </w:pPr>
      <w:r w:rsidRPr="00A46887">
        <w:rPr>
          <w:b/>
        </w:rPr>
        <w:lastRenderedPageBreak/>
        <w:t>Package Diagram</w:t>
      </w:r>
    </w:p>
    <w:p w14:paraId="3A7A6B07" w14:textId="50C2D7B3" w:rsidR="009064AB" w:rsidRPr="009064AB" w:rsidRDefault="009064AB" w:rsidP="00A46887"/>
    <w:p w14:paraId="286D647C" w14:textId="5B8D6001" w:rsidR="002868E7" w:rsidRDefault="00D964A6" w:rsidP="00A46887">
      <w:pPr>
        <w:ind w:left="720" w:firstLine="72"/>
      </w:pPr>
      <w:commentRangeStart w:id="47"/>
      <w:r>
        <w:rPr>
          <w:noProof/>
          <w:lang w:eastAsia="en-GB"/>
        </w:rPr>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commentRangeEnd w:id="47"/>
      <w:r w:rsidR="005909B3">
        <w:rPr>
          <w:rStyle w:val="CommentReference"/>
        </w:rPr>
        <w:commentReference w:id="47"/>
      </w:r>
      <w:r w:rsidR="009064AB">
        <w:tab/>
      </w:r>
    </w:p>
    <w:p w14:paraId="00F4C5FF" w14:textId="7FA03EF0" w:rsidR="00D964A6" w:rsidRPr="002868E7" w:rsidRDefault="00D964A6" w:rsidP="00A46887">
      <w:pPr>
        <w:ind w:left="720" w:firstLine="72"/>
      </w:pPr>
    </w:p>
    <w:p w14:paraId="7AE0B044" w14:textId="77777777" w:rsidR="00ED600A" w:rsidRDefault="00ED600A">
      <w:pPr>
        <w:rPr>
          <w:rFonts w:ascii="Arial" w:hAnsi="Arial" w:cs="Arial"/>
          <w:b/>
          <w:sz w:val="22"/>
        </w:rPr>
      </w:pPr>
      <w:r>
        <w:rPr>
          <w:rFonts w:ascii="Arial" w:hAnsi="Arial" w:cs="Arial"/>
        </w:rPr>
        <w:br w:type="page"/>
      </w:r>
    </w:p>
    <w:p w14:paraId="0089E40B" w14:textId="4621E6B5" w:rsidR="00CE5DCE" w:rsidRDefault="0067156E" w:rsidP="00591B90">
      <w:pPr>
        <w:pStyle w:val="Heading3"/>
        <w:numPr>
          <w:ilvl w:val="1"/>
          <w:numId w:val="11"/>
        </w:numPr>
        <w:rPr>
          <w:rFonts w:ascii="Arial" w:hAnsi="Arial" w:cs="Arial"/>
        </w:rPr>
      </w:pPr>
      <w:bookmarkStart w:id="48" w:name="_Toc2776777"/>
      <w:r>
        <w:rPr>
          <w:rFonts w:ascii="Arial" w:hAnsi="Arial" w:cs="Arial"/>
        </w:rPr>
        <w:lastRenderedPageBreak/>
        <w:t>D</w:t>
      </w:r>
      <w:r w:rsidR="00ED5CC0" w:rsidRPr="004C131D">
        <w:rPr>
          <w:rFonts w:ascii="Arial" w:hAnsi="Arial" w:cs="Arial"/>
        </w:rPr>
        <w:t xml:space="preserve">ynamic behaviour of the </w:t>
      </w:r>
      <w:bookmarkEnd w:id="48"/>
      <w:r w:rsidR="002E7911">
        <w:rPr>
          <w:rFonts w:ascii="Arial" w:hAnsi="Arial" w:cs="Arial"/>
        </w:rPr>
        <w:t>system</w:t>
      </w:r>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0F8F1C09" w14:textId="77777777" w:rsidR="00ED600A" w:rsidRDefault="00ED600A">
      <w:pPr>
        <w:rPr>
          <w:b/>
        </w:rPr>
      </w:pPr>
      <w:r>
        <w:rPr>
          <w:b/>
        </w:rPr>
        <w:br w:type="page"/>
      </w:r>
    </w:p>
    <w:p w14:paraId="3139ABBB" w14:textId="18D71D63" w:rsidR="00E80734" w:rsidRPr="00474890" w:rsidRDefault="00C854EB" w:rsidP="00F57DF6">
      <w:pPr>
        <w:ind w:firstLine="720"/>
        <w:rPr>
          <w:b/>
        </w:rPr>
      </w:pPr>
      <w:r w:rsidRPr="00474890">
        <w:rPr>
          <w:b/>
        </w:rPr>
        <w:lastRenderedPageBreak/>
        <w:t>State Machine Diagram</w:t>
      </w:r>
    </w:p>
    <w:p w14:paraId="22439F29" w14:textId="62CDA1DC" w:rsidR="000B5BD2" w:rsidRDefault="000B5BD2" w:rsidP="00C854EB">
      <w:pPr>
        <w:ind w:left="720" w:firstLine="72"/>
      </w:pPr>
    </w:p>
    <w:p w14:paraId="63DFE35C" w14:textId="0DBD0358" w:rsidR="004E077F" w:rsidRDefault="00A06BF4" w:rsidP="004E077F">
      <w:pPr>
        <w:ind w:left="720" w:firstLine="72"/>
        <w:rPr>
          <w:b/>
        </w:rPr>
      </w:pPr>
      <w:r>
        <w:rPr>
          <w:b/>
        </w:rPr>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25pt">
            <v:imagedata r:id="rId34"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84B669A" w14:textId="77777777" w:rsidR="00ED600A" w:rsidRDefault="00ED600A">
      <w:pPr>
        <w:rPr>
          <w:b/>
        </w:rPr>
      </w:pPr>
      <w:r>
        <w:rPr>
          <w:b/>
        </w:rPr>
        <w:br w:type="page"/>
      </w:r>
    </w:p>
    <w:p w14:paraId="4B770408" w14:textId="00333A2C" w:rsidR="006366A2" w:rsidRDefault="006366A2" w:rsidP="00F57DF6">
      <w:pPr>
        <w:ind w:firstLine="720"/>
        <w:rPr>
          <w:b/>
        </w:rPr>
      </w:pPr>
      <w:r w:rsidRPr="006366A2">
        <w:rPr>
          <w:b/>
        </w:rPr>
        <w:lastRenderedPageBreak/>
        <w:t>Activity Diagram for Extended Searching</w:t>
      </w:r>
    </w:p>
    <w:p w14:paraId="0E074A33" w14:textId="77777777" w:rsidR="004E077F" w:rsidRDefault="004E077F" w:rsidP="00BE36B2">
      <w:pPr>
        <w:rPr>
          <w:b/>
        </w:rPr>
      </w:pPr>
    </w:p>
    <w:p w14:paraId="7C130DBE" w14:textId="45725ED0" w:rsidR="00BE36B2" w:rsidRPr="006366A2" w:rsidRDefault="009D2339" w:rsidP="009D2339">
      <w:pPr>
        <w:rPr>
          <w:b/>
        </w:rPr>
      </w:pPr>
      <w:r>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53999192" w14:textId="77777777" w:rsidR="00ED600A" w:rsidRDefault="00ED600A">
      <w:pPr>
        <w:rPr>
          <w:rFonts w:ascii="Arial" w:hAnsi="Arial" w:cs="Arial"/>
          <w:b/>
          <w:sz w:val="22"/>
        </w:rPr>
      </w:pPr>
      <w:r>
        <w:rPr>
          <w:rFonts w:ascii="Arial" w:hAnsi="Arial" w:cs="Arial"/>
        </w:rPr>
        <w:br w:type="page"/>
      </w:r>
    </w:p>
    <w:p w14:paraId="37E86761" w14:textId="7ED87F2C" w:rsidR="00ED5CC0" w:rsidRPr="004C131D" w:rsidRDefault="00ED5CC0" w:rsidP="00591B90">
      <w:pPr>
        <w:pStyle w:val="Heading3"/>
        <w:numPr>
          <w:ilvl w:val="1"/>
          <w:numId w:val="11"/>
        </w:numPr>
        <w:rPr>
          <w:rFonts w:ascii="Arial" w:hAnsi="Arial" w:cs="Arial"/>
        </w:rPr>
      </w:pPr>
      <w:bookmarkStart w:id="49" w:name="_Toc2776778"/>
      <w:commentRangeStart w:id="50"/>
      <w:r w:rsidRPr="004C131D">
        <w:rPr>
          <w:rFonts w:ascii="Arial" w:hAnsi="Arial" w:cs="Arial"/>
        </w:rPr>
        <w:lastRenderedPageBreak/>
        <w:t>GUI, Human Interface Views</w:t>
      </w:r>
      <w:bookmarkEnd w:id="49"/>
      <w:commentRangeEnd w:id="50"/>
      <w:r w:rsidR="006D4612">
        <w:rPr>
          <w:rStyle w:val="CommentReference"/>
          <w:b w:val="0"/>
        </w:rPr>
        <w:commentReference w:id="50"/>
      </w:r>
    </w:p>
    <w:p w14:paraId="154741B3" w14:textId="69B03170" w:rsidR="00D61D2B" w:rsidRDefault="00D61D2B" w:rsidP="00F13D20">
      <w:pPr>
        <w:rPr>
          <w:rFonts w:ascii="Arial" w:hAnsi="Arial" w:cs="Arial"/>
        </w:rPr>
      </w:pPr>
    </w:p>
    <w:p w14:paraId="371FFAD6" w14:textId="279DB291" w:rsidR="00D61D2B" w:rsidRDefault="00D61D2B" w:rsidP="00ED5CC0">
      <w:pPr>
        <w:ind w:left="720"/>
        <w:rPr>
          <w:rFonts w:ascii="Arial" w:hAnsi="Arial" w:cs="Arial"/>
          <w:b/>
        </w:rPr>
      </w:pPr>
      <w:r w:rsidRPr="00D002E3">
        <w:rPr>
          <w:rFonts w:ascii="Arial" w:hAnsi="Arial" w:cs="Arial"/>
          <w:b/>
        </w:rPr>
        <w:t>Home Page:</w:t>
      </w:r>
    </w:p>
    <w:p w14:paraId="67D83DEA" w14:textId="77777777" w:rsidR="00FA04D4" w:rsidRPr="00D002E3" w:rsidRDefault="00FA04D4" w:rsidP="00ED5CC0">
      <w:pPr>
        <w:ind w:left="720"/>
        <w:rPr>
          <w:rFonts w:ascii="Arial" w:hAnsi="Arial" w:cs="Arial"/>
          <w:b/>
        </w:rPr>
      </w:pPr>
    </w:p>
    <w:p w14:paraId="110E3BB6" w14:textId="1F6C59D9" w:rsidR="00D61D2B" w:rsidRDefault="00FA04D4" w:rsidP="00ED5CC0">
      <w:pPr>
        <w:ind w:left="720"/>
        <w:rPr>
          <w:rFonts w:ascii="Arial" w:hAnsi="Arial" w:cs="Arial"/>
        </w:rPr>
      </w:pPr>
      <w:r>
        <w:rPr>
          <w:noProof/>
        </w:rPr>
        <w:drawing>
          <wp:anchor distT="0" distB="0" distL="114300" distR="114300" simplePos="0" relativeHeight="251673600" behindDoc="1" locked="0" layoutInCell="1" allowOverlap="1" wp14:anchorId="7CBA6D28" wp14:editId="744B0366">
            <wp:simplePos x="0" y="0"/>
            <wp:positionH relativeFrom="column">
              <wp:posOffset>285115</wp:posOffset>
            </wp:positionH>
            <wp:positionV relativeFrom="paragraph">
              <wp:posOffset>21590</wp:posOffset>
            </wp:positionV>
            <wp:extent cx="2750820" cy="4142105"/>
            <wp:effectExtent l="0" t="0" r="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0820"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2A00" w14:textId="0DD4D1DA" w:rsidR="00D61D2B" w:rsidRPr="004C131D" w:rsidRDefault="00D61D2B" w:rsidP="00ED5CC0">
      <w:pPr>
        <w:ind w:left="720"/>
        <w:rPr>
          <w:rFonts w:ascii="Arial" w:hAnsi="Arial" w:cs="Arial"/>
        </w:rPr>
      </w:pPr>
    </w:p>
    <w:p w14:paraId="4E5CC8DE" w14:textId="0C970090" w:rsidR="00ED5CC0" w:rsidRPr="004C131D" w:rsidRDefault="00ED5CC0" w:rsidP="00ED5CC0">
      <w:pPr>
        <w:ind w:left="720"/>
        <w:rPr>
          <w:rFonts w:ascii="Arial" w:hAnsi="Arial" w:cs="Arial"/>
        </w:rPr>
      </w:pPr>
    </w:p>
    <w:p w14:paraId="5A9D48AA" w14:textId="75A3CF69" w:rsidR="00CE5DCE" w:rsidRDefault="00CE5DCE" w:rsidP="00ED5CC0">
      <w:pPr>
        <w:ind w:left="720"/>
        <w:rPr>
          <w:rFonts w:ascii="Arial" w:hAnsi="Arial" w:cs="Arial"/>
          <w:b/>
        </w:rPr>
      </w:pPr>
    </w:p>
    <w:p w14:paraId="3B4D0693" w14:textId="1ABF8F69" w:rsidR="00D61D2B" w:rsidRDefault="00AD18C4" w:rsidP="00ED5CC0">
      <w:pPr>
        <w:ind w:left="720"/>
        <w:rPr>
          <w:rFonts w:ascii="Arial" w:hAnsi="Arial" w:cs="Arial"/>
          <w:b/>
        </w:rPr>
      </w:pPr>
      <w:r>
        <w:rPr>
          <w:noProof/>
        </w:rPr>
        <mc:AlternateContent>
          <mc:Choice Requires="wps">
            <w:drawing>
              <wp:anchor distT="0" distB="0" distL="114300" distR="114300" simplePos="0" relativeHeight="251678720" behindDoc="0" locked="0" layoutInCell="1" allowOverlap="1" wp14:anchorId="5F3C8180" wp14:editId="01C253E2">
                <wp:simplePos x="0" y="0"/>
                <wp:positionH relativeFrom="column">
                  <wp:posOffset>3369830</wp:posOffset>
                </wp:positionH>
                <wp:positionV relativeFrom="paragraph">
                  <wp:posOffset>6177</wp:posOffset>
                </wp:positionV>
                <wp:extent cx="3002280" cy="3449782"/>
                <wp:effectExtent l="0" t="0" r="26670" b="17780"/>
                <wp:wrapNone/>
                <wp:docPr id="24" name="Text Box 24"/>
                <wp:cNvGraphicFramePr/>
                <a:graphic xmlns:a="http://schemas.openxmlformats.org/drawingml/2006/main">
                  <a:graphicData uri="http://schemas.microsoft.com/office/word/2010/wordprocessingShape">
                    <wps:wsp>
                      <wps:cNvSpPr txBox="1"/>
                      <wps:spPr>
                        <a:xfrm>
                          <a:off x="0" y="0"/>
                          <a:ext cx="3002280" cy="3449782"/>
                        </a:xfrm>
                        <a:prstGeom prst="rect">
                          <a:avLst/>
                        </a:prstGeom>
                        <a:solidFill>
                          <a:schemeClr val="lt1"/>
                        </a:solidFill>
                        <a:ln w="6350">
                          <a:solidFill>
                            <a:prstClr val="black"/>
                          </a:solidFill>
                        </a:ln>
                      </wps:spPr>
                      <wps:txbx>
                        <w:txbxContent>
                          <w:p w14:paraId="33E8A5FF" w14:textId="36341796" w:rsidR="00A06BF4" w:rsidRDefault="00A06BF4">
                            <w:r>
                              <w:t>This page is the first one that the user will see. It is used to all them to navigate to any other part of the app.</w:t>
                            </w:r>
                          </w:p>
                          <w:p w14:paraId="0779A7FE" w14:textId="612E6E39" w:rsidR="00A06BF4" w:rsidRDefault="00A06BF4"/>
                          <w:p w14:paraId="41E98B89" w14:textId="77777777" w:rsidR="00A06BF4" w:rsidRDefault="00A06BF4">
                            <w:r>
                              <w:t>The page is a selection of buttons which are:</w:t>
                            </w:r>
                          </w:p>
                          <w:p w14:paraId="20A2AB22" w14:textId="1B1A4C44" w:rsidR="00A06BF4" w:rsidRDefault="00A06BF4" w:rsidP="00D80E30">
                            <w:pPr>
                              <w:pStyle w:val="ListParagraph"/>
                              <w:numPr>
                                <w:ilvl w:val="0"/>
                                <w:numId w:val="20"/>
                              </w:numPr>
                            </w:pPr>
                            <w:r>
                              <w:t xml:space="preserve">For each of the floors in the USB that links to the level page. </w:t>
                            </w:r>
                          </w:p>
                          <w:p w14:paraId="1071728C" w14:textId="77777777" w:rsidR="00A06BF4" w:rsidRDefault="00A06BF4" w:rsidP="00D80E30">
                            <w:pPr>
                              <w:pStyle w:val="ListParagraph"/>
                              <w:numPr>
                                <w:ilvl w:val="0"/>
                                <w:numId w:val="20"/>
                              </w:numPr>
                            </w:pPr>
                            <w:r>
                              <w:t xml:space="preserve">A Welcome button that will link to a building information page. </w:t>
                            </w:r>
                          </w:p>
                          <w:p w14:paraId="4D476E54" w14:textId="3458E2E3" w:rsidR="00A06BF4" w:rsidRDefault="00A06BF4" w:rsidP="00D80E30">
                            <w:pPr>
                              <w:pStyle w:val="ListParagraph"/>
                              <w:numPr>
                                <w:ilvl w:val="0"/>
                                <w:numId w:val="20"/>
                              </w:numPr>
                            </w:pPr>
                            <w:r>
                              <w:t>The Find a room button which will link to a searchable list of all the rooms within the USB.</w:t>
                            </w:r>
                          </w:p>
                          <w:p w14:paraId="24B73DDA" w14:textId="550E26E3" w:rsidR="00A06BF4" w:rsidRDefault="00A06BF4" w:rsidP="001C050E"/>
                          <w:p w14:paraId="1AF6C269" w14:textId="16187391" w:rsidR="00A06BF4" w:rsidRDefault="00A06BF4" w:rsidP="001C050E">
                            <w:r>
                              <w:t xml:space="preserve">There is also options for the user to access the side drawer pull out through the hamburger icon. </w:t>
                            </w:r>
                          </w:p>
                          <w:p w14:paraId="309A3891" w14:textId="2778D19E" w:rsidR="00A06BF4" w:rsidRDefault="00A06BF4" w:rsidP="001C050E"/>
                          <w:p w14:paraId="610E640D" w14:textId="43163CDF" w:rsidR="00A06BF4" w:rsidRDefault="00A06BF4" w:rsidP="001C050E">
                            <w:r>
                              <w:t xml:space="preserve">There is also the option to search, which has now been updated to allow the user to search </w:t>
                            </w:r>
                            <w:r w:rsidR="00CE380B">
                              <w:t>a tutor by name.</w:t>
                            </w:r>
                          </w:p>
                          <w:p w14:paraId="4729FD85" w14:textId="30EFAE3C" w:rsidR="00C0004C" w:rsidRDefault="00C0004C" w:rsidP="001C050E"/>
                          <w:p w14:paraId="5FEF0B8B" w14:textId="1370427E" w:rsidR="00C0004C" w:rsidRDefault="00C0004C" w:rsidP="00C0004C">
                            <w:r>
                              <w:t xml:space="preserve">The side menu and search button are </w:t>
                            </w:r>
                            <w:r>
                              <w:t>consistent throughout all pages within the app.</w:t>
                            </w:r>
                          </w:p>
                          <w:p w14:paraId="75FC023E" w14:textId="77777777" w:rsidR="00C0004C" w:rsidRDefault="00C0004C" w:rsidP="001C0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C8180" id="_x0000_t202" coordsize="21600,21600" o:spt="202" path="m,l,21600r21600,l21600,xe">
                <v:stroke joinstyle="miter"/>
                <v:path gradientshapeok="t" o:connecttype="rect"/>
              </v:shapetype>
              <v:shape id="Text Box 24" o:spid="_x0000_s1026" type="#_x0000_t202" style="position:absolute;left:0;text-align:left;margin-left:265.35pt;margin-top:.5pt;width:236.4pt;height:27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" fillcolor="white [3201]" strokeweight=".5pt">
                <v:textbox>
                  <w:txbxContent>
                    <w:p w14:paraId="33E8A5FF" w14:textId="36341796" w:rsidR="00A06BF4" w:rsidRDefault="00A06BF4">
                      <w:r>
                        <w:t>This page is the first one that the user will see. It is used to all them to navigate to any other part of the app.</w:t>
                      </w:r>
                    </w:p>
                    <w:p w14:paraId="0779A7FE" w14:textId="612E6E39" w:rsidR="00A06BF4" w:rsidRDefault="00A06BF4"/>
                    <w:p w14:paraId="41E98B89" w14:textId="77777777" w:rsidR="00A06BF4" w:rsidRDefault="00A06BF4">
                      <w:r>
                        <w:t>The page is a selection of buttons which are:</w:t>
                      </w:r>
                    </w:p>
                    <w:p w14:paraId="20A2AB22" w14:textId="1B1A4C44" w:rsidR="00A06BF4" w:rsidRDefault="00A06BF4" w:rsidP="00D80E30">
                      <w:pPr>
                        <w:pStyle w:val="ListParagraph"/>
                        <w:numPr>
                          <w:ilvl w:val="0"/>
                          <w:numId w:val="20"/>
                        </w:numPr>
                      </w:pPr>
                      <w:r>
                        <w:t xml:space="preserve">For each of the floors in the USB that links to the level page. </w:t>
                      </w:r>
                    </w:p>
                    <w:p w14:paraId="1071728C" w14:textId="77777777" w:rsidR="00A06BF4" w:rsidRDefault="00A06BF4" w:rsidP="00D80E30">
                      <w:pPr>
                        <w:pStyle w:val="ListParagraph"/>
                        <w:numPr>
                          <w:ilvl w:val="0"/>
                          <w:numId w:val="20"/>
                        </w:numPr>
                      </w:pPr>
                      <w:r>
                        <w:t xml:space="preserve">A Welcome button that will link to a building information page. </w:t>
                      </w:r>
                    </w:p>
                    <w:p w14:paraId="4D476E54" w14:textId="3458E2E3" w:rsidR="00A06BF4" w:rsidRDefault="00A06BF4" w:rsidP="00D80E30">
                      <w:pPr>
                        <w:pStyle w:val="ListParagraph"/>
                        <w:numPr>
                          <w:ilvl w:val="0"/>
                          <w:numId w:val="20"/>
                        </w:numPr>
                      </w:pPr>
                      <w:r>
                        <w:t>The Find a room button which will link to a searchable list of all the rooms within the USB.</w:t>
                      </w:r>
                    </w:p>
                    <w:p w14:paraId="24B73DDA" w14:textId="550E26E3" w:rsidR="00A06BF4" w:rsidRDefault="00A06BF4" w:rsidP="001C050E"/>
                    <w:p w14:paraId="1AF6C269" w14:textId="16187391" w:rsidR="00A06BF4" w:rsidRDefault="00A06BF4" w:rsidP="001C050E">
                      <w:r>
                        <w:t xml:space="preserve">There is also options for the user to access the side drawer pull out through the hamburger icon. </w:t>
                      </w:r>
                    </w:p>
                    <w:p w14:paraId="309A3891" w14:textId="2778D19E" w:rsidR="00A06BF4" w:rsidRDefault="00A06BF4" w:rsidP="001C050E"/>
                    <w:p w14:paraId="610E640D" w14:textId="43163CDF" w:rsidR="00A06BF4" w:rsidRDefault="00A06BF4" w:rsidP="001C050E">
                      <w:r>
                        <w:t xml:space="preserve">There is also the option to search, which has now been updated to allow the user to search </w:t>
                      </w:r>
                      <w:r w:rsidR="00CE380B">
                        <w:t>a tutor by name.</w:t>
                      </w:r>
                    </w:p>
                    <w:p w14:paraId="4729FD85" w14:textId="30EFAE3C" w:rsidR="00C0004C" w:rsidRDefault="00C0004C" w:rsidP="001C050E"/>
                    <w:p w14:paraId="5FEF0B8B" w14:textId="1370427E" w:rsidR="00C0004C" w:rsidRDefault="00C0004C" w:rsidP="00C0004C">
                      <w:r>
                        <w:t xml:space="preserve">The side menu and search button are </w:t>
                      </w:r>
                      <w:r>
                        <w:t>consistent throughout all pages within the app.</w:t>
                      </w:r>
                    </w:p>
                    <w:p w14:paraId="75FC023E" w14:textId="77777777" w:rsidR="00C0004C" w:rsidRDefault="00C0004C" w:rsidP="001C050E"/>
                  </w:txbxContent>
                </v:textbox>
              </v:shape>
            </w:pict>
          </mc:Fallback>
        </mc:AlternateContent>
      </w: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709EB7EE" w14:textId="77777777" w:rsidR="00FA04D4" w:rsidRDefault="00FA04D4">
      <w:pPr>
        <w:rPr>
          <w:rFonts w:ascii="Arial" w:hAnsi="Arial" w:cs="Arial"/>
          <w:b/>
        </w:rPr>
      </w:pPr>
      <w:r>
        <w:rPr>
          <w:rFonts w:ascii="Arial" w:hAnsi="Arial" w:cs="Arial"/>
          <w:b/>
        </w:rPr>
        <w:br w:type="page"/>
      </w:r>
    </w:p>
    <w:p w14:paraId="32B23ACB" w14:textId="6E529157" w:rsidR="00D002E3" w:rsidRDefault="00D002E3" w:rsidP="00ED5CC0">
      <w:pPr>
        <w:ind w:left="720"/>
        <w:rPr>
          <w:rFonts w:ascii="Arial" w:hAnsi="Arial" w:cs="Arial"/>
          <w:b/>
        </w:rPr>
      </w:pPr>
      <w:r>
        <w:rPr>
          <w:rFonts w:ascii="Arial" w:hAnsi="Arial" w:cs="Arial"/>
          <w:b/>
        </w:rPr>
        <w:lastRenderedPageBreak/>
        <w:t>Levels:</w:t>
      </w:r>
    </w:p>
    <w:p w14:paraId="6B145038" w14:textId="686DCE6D" w:rsidR="00D002E3" w:rsidRDefault="00F93266" w:rsidP="00CE380B">
      <w:pPr>
        <w:ind w:left="720"/>
        <w:rPr>
          <w:rFonts w:ascii="Arial" w:hAnsi="Arial" w:cs="Arial"/>
          <w:b/>
        </w:rPr>
      </w:pPr>
      <w:r>
        <w:rPr>
          <w:rFonts w:ascii="Arial" w:hAnsi="Arial" w:cs="Arial"/>
          <w:b/>
          <w:noProof/>
        </w:rPr>
        <mc:AlternateContent>
          <mc:Choice Requires="wps">
            <w:drawing>
              <wp:anchor distT="0" distB="0" distL="114300" distR="114300" simplePos="0" relativeHeight="251679744" behindDoc="0" locked="0" layoutInCell="1" allowOverlap="1" wp14:anchorId="58C82F89" wp14:editId="62C412CC">
                <wp:simplePos x="0" y="0"/>
                <wp:positionH relativeFrom="column">
                  <wp:posOffset>3057525</wp:posOffset>
                </wp:positionH>
                <wp:positionV relativeFrom="paragraph">
                  <wp:posOffset>180282</wp:posOffset>
                </wp:positionV>
                <wp:extent cx="3002280" cy="2272146"/>
                <wp:effectExtent l="0" t="0" r="26670" b="13970"/>
                <wp:wrapNone/>
                <wp:docPr id="26" name="Text Box 26"/>
                <wp:cNvGraphicFramePr/>
                <a:graphic xmlns:a="http://schemas.openxmlformats.org/drawingml/2006/main">
                  <a:graphicData uri="http://schemas.microsoft.com/office/word/2010/wordprocessingShape">
                    <wps:wsp>
                      <wps:cNvSpPr txBox="1"/>
                      <wps:spPr>
                        <a:xfrm>
                          <a:off x="0" y="0"/>
                          <a:ext cx="3002280" cy="2272146"/>
                        </a:xfrm>
                        <a:prstGeom prst="rect">
                          <a:avLst/>
                        </a:prstGeom>
                        <a:solidFill>
                          <a:schemeClr val="lt1"/>
                        </a:solidFill>
                        <a:ln w="6350">
                          <a:solidFill>
                            <a:prstClr val="black"/>
                          </a:solidFill>
                        </a:ln>
                      </wps:spPr>
                      <wps:txbx>
                        <w:txbxContent>
                          <w:p w14:paraId="752D7834" w14:textId="6DF008F0" w:rsidR="00A06BF4" w:rsidRDefault="00A06BF4">
                            <w:r>
                              <w:t xml:space="preserve">The levels page is a multi-use page that is updated based on what level the user has selected. </w:t>
                            </w:r>
                            <w:r w:rsidR="00335DD2">
                              <w:t>The colour is also updated based on the USB’s floor colour scheme.</w:t>
                            </w:r>
                            <w:r w:rsidR="00B32646">
                              <w:t xml:space="preserve"> (See section 2.2)</w:t>
                            </w:r>
                          </w:p>
                          <w:p w14:paraId="6F558B21" w14:textId="3FC75684" w:rsidR="00A06BF4" w:rsidRDefault="00A06BF4"/>
                          <w:p w14:paraId="5D4EE496" w14:textId="6433CF91" w:rsidR="00A06BF4" w:rsidRDefault="00A06BF4">
                            <w:r>
                              <w:t>The page consists of 2 areas:</w:t>
                            </w:r>
                          </w:p>
                          <w:p w14:paraId="32AEE2DD" w14:textId="6B1753E7" w:rsidR="00A06BF4" w:rsidRDefault="00A06BF4" w:rsidP="00FA04D4">
                            <w:pPr>
                              <w:pStyle w:val="ListParagraph"/>
                              <w:numPr>
                                <w:ilvl w:val="0"/>
                                <w:numId w:val="21"/>
                              </w:numPr>
                            </w:pPr>
                            <w:r>
                              <w:t xml:space="preserve">The floor plan. This loads an image of the level’s floor plan over the current page as a pop up. </w:t>
                            </w:r>
                          </w:p>
                          <w:p w14:paraId="35660B47" w14:textId="446F9558" w:rsidR="00A06BF4" w:rsidRDefault="00A06BF4" w:rsidP="000D52DB">
                            <w:pPr>
                              <w:pStyle w:val="ListParagraph"/>
                              <w:numPr>
                                <w:ilvl w:val="0"/>
                                <w:numId w:val="21"/>
                              </w:numPr>
                            </w:pPr>
                            <w:r>
                              <w:t xml:space="preserve">The lists of room’s. This is split up into sections to allow for ease of use. The sections shown are Tutor Rooms and Study Spaces, however this has now been updated to include another for Other Rooms.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2F89" id="Text Box 26" o:spid="_x0000_s1027" type="#_x0000_t202" style="position:absolute;left:0;text-align:left;margin-left:240.75pt;margin-top:14.2pt;width:236.4pt;height:17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" fillcolor="white [3201]" strokeweight=".5pt">
                <v:textbox>
                  <w:txbxContent>
                    <w:p w14:paraId="752D7834" w14:textId="6DF008F0" w:rsidR="00A06BF4" w:rsidRDefault="00A06BF4">
                      <w:r>
                        <w:t xml:space="preserve">The levels page is a multi-use page that is updated based on what level the user has selected. </w:t>
                      </w:r>
                      <w:r w:rsidR="00335DD2">
                        <w:t>The colour is also updated based on the USB’s floor colour scheme.</w:t>
                      </w:r>
                      <w:r w:rsidR="00B32646">
                        <w:t xml:space="preserve"> (See section 2.2)</w:t>
                      </w:r>
                    </w:p>
                    <w:p w14:paraId="6F558B21" w14:textId="3FC75684" w:rsidR="00A06BF4" w:rsidRDefault="00A06BF4"/>
                    <w:p w14:paraId="5D4EE496" w14:textId="6433CF91" w:rsidR="00A06BF4" w:rsidRDefault="00A06BF4">
                      <w:r>
                        <w:t>The page consists of 2 areas:</w:t>
                      </w:r>
                    </w:p>
                    <w:p w14:paraId="32AEE2DD" w14:textId="6B1753E7" w:rsidR="00A06BF4" w:rsidRDefault="00A06BF4" w:rsidP="00FA04D4">
                      <w:pPr>
                        <w:pStyle w:val="ListParagraph"/>
                        <w:numPr>
                          <w:ilvl w:val="0"/>
                          <w:numId w:val="21"/>
                        </w:numPr>
                      </w:pPr>
                      <w:r>
                        <w:t xml:space="preserve">The floor plan. This loads an image of the level’s floor plan over the current page as a pop up. </w:t>
                      </w:r>
                    </w:p>
                    <w:p w14:paraId="35660B47" w14:textId="446F9558" w:rsidR="00A06BF4" w:rsidRDefault="00A06BF4" w:rsidP="000D52DB">
                      <w:pPr>
                        <w:pStyle w:val="ListParagraph"/>
                        <w:numPr>
                          <w:ilvl w:val="0"/>
                          <w:numId w:val="21"/>
                        </w:numPr>
                      </w:pPr>
                      <w:r>
                        <w:t xml:space="preserve">The lists of room’s. This is split up into sections to allow for ease of use. The sections shown are Tutor Rooms and Study Spaces, however this has now been updated to include another for Other Rooms. </w:t>
                      </w:r>
                    </w:p>
                  </w:txbxContent>
                </v:textbox>
              </v:shape>
            </w:pict>
          </mc:Fallback>
        </mc:AlternateContent>
      </w:r>
      <w:r w:rsidR="00192E6B">
        <w:rPr>
          <w:rFonts w:ascii="Arial" w:hAnsi="Arial" w:cs="Arial"/>
          <w:b/>
          <w:noProof/>
        </w:rPr>
        <w:drawing>
          <wp:inline distT="0" distB="0" distL="0" distR="0" wp14:anchorId="57951EFC" wp14:editId="6BE8F0FA">
            <wp:extent cx="2453640" cy="3651263"/>
            <wp:effectExtent l="0" t="0" r="3810" b="635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vel x yellow.PNG"/>
                    <pic:cNvPicPr/>
                  </pic:nvPicPr>
                  <pic:blipFill rotWithShape="1">
                    <a:blip r:embed="rId37" cstate="print">
                      <a:extLst>
                        <a:ext uri="{28A0092B-C50C-407E-A947-70E740481C1C}">
                          <a14:useLocalDpi xmlns:a14="http://schemas.microsoft.com/office/drawing/2010/main" val="0"/>
                        </a:ext>
                      </a:extLst>
                    </a:blip>
                    <a:srcRect l="5016" t="3801" r="4965"/>
                    <a:stretch/>
                  </pic:blipFill>
                  <pic:spPr bwMode="auto">
                    <a:xfrm>
                      <a:off x="0" y="0"/>
                      <a:ext cx="2485176" cy="3698192"/>
                    </a:xfrm>
                    <a:prstGeom prst="rect">
                      <a:avLst/>
                    </a:prstGeom>
                    <a:ln>
                      <a:noFill/>
                    </a:ln>
                    <a:extLst>
                      <a:ext uri="{53640926-AAD7-44D8-BBD7-CCE9431645EC}">
                        <a14:shadowObscured xmlns:a14="http://schemas.microsoft.com/office/drawing/2010/main"/>
                      </a:ext>
                    </a:extLst>
                  </pic:spPr>
                </pic:pic>
              </a:graphicData>
            </a:graphic>
          </wp:inline>
        </w:drawing>
      </w:r>
    </w:p>
    <w:p w14:paraId="13307641" w14:textId="57E6093A" w:rsidR="00D002E3" w:rsidRDefault="00D002E3" w:rsidP="00ED5CC0">
      <w:pPr>
        <w:ind w:left="720"/>
        <w:rPr>
          <w:rFonts w:ascii="Arial" w:hAnsi="Arial" w:cs="Arial"/>
          <w:b/>
        </w:rPr>
      </w:pPr>
    </w:p>
    <w:p w14:paraId="248DF72B" w14:textId="42A2C566" w:rsidR="008E5194" w:rsidRDefault="008E5194" w:rsidP="00CE380B">
      <w:pPr>
        <w:ind w:firstLine="720"/>
        <w:rPr>
          <w:rFonts w:ascii="Arial" w:hAnsi="Arial" w:cs="Arial"/>
          <w:b/>
        </w:rPr>
      </w:pPr>
      <w:r>
        <w:rPr>
          <w:rFonts w:ascii="Arial" w:hAnsi="Arial" w:cs="Arial"/>
          <w:b/>
        </w:rPr>
        <w:t>Room finder:</w:t>
      </w:r>
    </w:p>
    <w:p w14:paraId="2E764008" w14:textId="36B4E672" w:rsidR="008E5194" w:rsidRDefault="00CE380B" w:rsidP="00ED5CC0">
      <w:pPr>
        <w:ind w:left="720"/>
        <w:rPr>
          <w:rFonts w:ascii="Arial" w:hAnsi="Arial" w:cs="Arial"/>
          <w:b/>
        </w:rPr>
      </w:pPr>
      <w:commentRangeStart w:id="51"/>
      <w:r>
        <w:rPr>
          <w:noProof/>
        </w:rPr>
        <w:drawing>
          <wp:anchor distT="0" distB="0" distL="114300" distR="114300" simplePos="0" relativeHeight="251675648" behindDoc="0" locked="0" layoutInCell="1" allowOverlap="1" wp14:anchorId="0312278F" wp14:editId="3573C39A">
            <wp:simplePos x="0" y="0"/>
            <wp:positionH relativeFrom="column">
              <wp:posOffset>504190</wp:posOffset>
            </wp:positionH>
            <wp:positionV relativeFrom="paragraph">
              <wp:posOffset>111760</wp:posOffset>
            </wp:positionV>
            <wp:extent cx="2392680" cy="3667760"/>
            <wp:effectExtent l="0" t="0" r="7620" b="8890"/>
            <wp:wrapSquare wrapText="bothSides"/>
            <wp:docPr id="21" name="Picture 21" descr="https://scontent-lhr3-1.xx.fbcdn.net/v/t1.15752-9/46516850_321772381978147_8162737113012371456_n.jpg?_nc_cat=103&amp;_nc_ht=scontent-lhr3-1.xx&amp;oh=fefba46685dc53edddd79491579a4eff&amp;oe=5CE4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lhr3-1.xx.fbcdn.net/v/t1.15752-9/46516850_321772381978147_8162737113012371456_n.jpg?_nc_cat=103&amp;_nc_ht=scontent-lhr3-1.xx&amp;oh=fefba46685dc53edddd79491579a4eff&amp;oe=5CE45C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170" t="4861" r="8094" b="2934"/>
                    <a:stretch/>
                  </pic:blipFill>
                  <pic:spPr bwMode="auto">
                    <a:xfrm>
                      <a:off x="0" y="0"/>
                      <a:ext cx="2392680" cy="3667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51"/>
      <w:r w:rsidR="009D26EF">
        <w:rPr>
          <w:rStyle w:val="CommentReference"/>
        </w:rPr>
        <w:commentReference w:id="51"/>
      </w:r>
    </w:p>
    <w:p w14:paraId="7C60D68A" w14:textId="1545ED7F" w:rsidR="00FA04D4" w:rsidRDefault="005A5B63">
      <w:pPr>
        <w:rPr>
          <w:rFonts w:ascii="Arial" w:hAnsi="Arial" w:cs="Arial"/>
          <w:b/>
        </w:rPr>
      </w:pPr>
      <w:r>
        <w:rPr>
          <w:rFonts w:ascii="Arial" w:hAnsi="Arial" w:cs="Arial"/>
          <w:b/>
          <w:noProof/>
        </w:rPr>
        <mc:AlternateContent>
          <mc:Choice Requires="wps">
            <w:drawing>
              <wp:anchor distT="0" distB="0" distL="114300" distR="114300" simplePos="0" relativeHeight="251680768" behindDoc="0" locked="0" layoutInCell="1" allowOverlap="1" wp14:anchorId="0619712D" wp14:editId="04626710">
                <wp:simplePos x="0" y="0"/>
                <wp:positionH relativeFrom="column">
                  <wp:posOffset>3120448</wp:posOffset>
                </wp:positionH>
                <wp:positionV relativeFrom="paragraph">
                  <wp:posOffset>596323</wp:posOffset>
                </wp:positionV>
                <wp:extent cx="2941320" cy="1704109"/>
                <wp:effectExtent l="0" t="0" r="11430" b="10795"/>
                <wp:wrapNone/>
                <wp:docPr id="27" name="Text Box 27"/>
                <wp:cNvGraphicFramePr/>
                <a:graphic xmlns:a="http://schemas.openxmlformats.org/drawingml/2006/main">
                  <a:graphicData uri="http://schemas.microsoft.com/office/word/2010/wordprocessingShape">
                    <wps:wsp>
                      <wps:cNvSpPr txBox="1"/>
                      <wps:spPr>
                        <a:xfrm>
                          <a:off x="0" y="0"/>
                          <a:ext cx="2941320" cy="1704109"/>
                        </a:xfrm>
                        <a:prstGeom prst="rect">
                          <a:avLst/>
                        </a:prstGeom>
                        <a:solidFill>
                          <a:schemeClr val="lt1"/>
                        </a:solidFill>
                        <a:ln w="6350">
                          <a:solidFill>
                            <a:prstClr val="black"/>
                          </a:solidFill>
                        </a:ln>
                      </wps:spPr>
                      <wps:txbx>
                        <w:txbxContent>
                          <w:p w14:paraId="77EEC264" w14:textId="77777777" w:rsidR="00A06BF4" w:rsidRDefault="00A06BF4">
                            <w:r>
                              <w:t>The room finder is a page used to allow a user to view all of the rooms within the USB.</w:t>
                            </w:r>
                          </w:p>
                          <w:p w14:paraId="242D1B72" w14:textId="77777777" w:rsidR="00A06BF4" w:rsidRDefault="00A06BF4"/>
                          <w:p w14:paraId="43C01175" w14:textId="77777777" w:rsidR="00A06BF4" w:rsidRDefault="00A06BF4">
                            <w:r>
                              <w:t>The user can then choose to either:</w:t>
                            </w:r>
                          </w:p>
                          <w:p w14:paraId="37C74D4C" w14:textId="77777777" w:rsidR="00A06BF4" w:rsidRDefault="00A06BF4" w:rsidP="00AD18C4">
                            <w:pPr>
                              <w:pStyle w:val="ListParagraph"/>
                              <w:numPr>
                                <w:ilvl w:val="0"/>
                                <w:numId w:val="22"/>
                              </w:numPr>
                            </w:pPr>
                            <w:r>
                              <w:t>Get directions which will link to the Get Directions page</w:t>
                            </w:r>
                          </w:p>
                          <w:p w14:paraId="336B347E" w14:textId="5659D149" w:rsidR="00A06BF4" w:rsidRDefault="00A06BF4"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A06BF4" w:rsidRDefault="00A06BF4" w:rsidP="009D26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712D" id="Text Box 27" o:spid="_x0000_s1028" type="#_x0000_t202" style="position:absolute;margin-left:245.7pt;margin-top:46.95pt;width:231.6pt;height:134.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" fillcolor="white [3201]" strokeweight=".5pt">
                <v:textbox>
                  <w:txbxContent>
                    <w:p w14:paraId="77EEC264" w14:textId="77777777" w:rsidR="00A06BF4" w:rsidRDefault="00A06BF4">
                      <w:r>
                        <w:t>The room finder is a page used to allow a user to view all of the rooms within the USB.</w:t>
                      </w:r>
                    </w:p>
                    <w:p w14:paraId="242D1B72" w14:textId="77777777" w:rsidR="00A06BF4" w:rsidRDefault="00A06BF4"/>
                    <w:p w14:paraId="43C01175" w14:textId="77777777" w:rsidR="00A06BF4" w:rsidRDefault="00A06BF4">
                      <w:r>
                        <w:t>The user can then choose to either:</w:t>
                      </w:r>
                    </w:p>
                    <w:p w14:paraId="37C74D4C" w14:textId="77777777" w:rsidR="00A06BF4" w:rsidRDefault="00A06BF4" w:rsidP="00AD18C4">
                      <w:pPr>
                        <w:pStyle w:val="ListParagraph"/>
                        <w:numPr>
                          <w:ilvl w:val="0"/>
                          <w:numId w:val="22"/>
                        </w:numPr>
                      </w:pPr>
                      <w:r>
                        <w:t>Get directions which will link to the Get Directions page</w:t>
                      </w:r>
                    </w:p>
                    <w:p w14:paraId="336B347E" w14:textId="5659D149" w:rsidR="00A06BF4" w:rsidRDefault="00A06BF4"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A06BF4" w:rsidRDefault="00A06BF4" w:rsidP="009D26EF"/>
                  </w:txbxContent>
                </v:textbox>
              </v:shape>
            </w:pict>
          </mc:Fallback>
        </mc:AlternateContent>
      </w:r>
      <w:r w:rsidR="00CE380B">
        <w:rPr>
          <w:rFonts w:ascii="Arial" w:hAnsi="Arial" w:cs="Arial"/>
          <w:b/>
        </w:rPr>
        <w:tab/>
      </w:r>
      <w:r w:rsidR="00FA04D4">
        <w:rPr>
          <w:rFonts w:ascii="Arial" w:hAnsi="Arial" w:cs="Arial"/>
          <w:b/>
        </w:rPr>
        <w:br w:type="page"/>
      </w:r>
    </w:p>
    <w:p w14:paraId="51DBFC88" w14:textId="147A1051" w:rsidR="00FA04D4" w:rsidRDefault="00FA04D4" w:rsidP="00ED5CC0">
      <w:pPr>
        <w:ind w:left="720"/>
        <w:rPr>
          <w:rFonts w:ascii="Arial" w:hAnsi="Arial" w:cs="Arial"/>
          <w:b/>
        </w:rPr>
      </w:pPr>
      <w:r>
        <w:rPr>
          <w:rFonts w:ascii="Arial" w:hAnsi="Arial" w:cs="Arial"/>
          <w:b/>
        </w:rPr>
        <w:lastRenderedPageBreak/>
        <w:t>Building information page:</w:t>
      </w:r>
    </w:p>
    <w:p w14:paraId="1808A98D" w14:textId="77777777" w:rsidR="00FA04D4" w:rsidRDefault="00FA04D4" w:rsidP="00ED5CC0">
      <w:pPr>
        <w:ind w:left="720"/>
        <w:rPr>
          <w:rFonts w:ascii="Arial" w:hAnsi="Arial" w:cs="Arial"/>
          <w:b/>
        </w:rPr>
      </w:pPr>
    </w:p>
    <w:p w14:paraId="1A3210D8" w14:textId="4236AC71" w:rsidR="00FA04D4" w:rsidRDefault="00A06BF4" w:rsidP="00ED5CC0">
      <w:pPr>
        <w:ind w:left="720"/>
        <w:rPr>
          <w:rFonts w:ascii="Arial" w:hAnsi="Arial" w:cs="Arial"/>
          <w:b/>
        </w:rPr>
      </w:pPr>
      <w:r>
        <w:rPr>
          <w:noProof/>
        </w:rPr>
        <mc:AlternateContent>
          <mc:Choice Requires="wps">
            <w:drawing>
              <wp:anchor distT="0" distB="0" distL="114300" distR="114300" simplePos="0" relativeHeight="251681792" behindDoc="0" locked="0" layoutInCell="1" allowOverlap="1" wp14:anchorId="0D6C0CBE" wp14:editId="433F57BC">
                <wp:simplePos x="0" y="0"/>
                <wp:positionH relativeFrom="column">
                  <wp:posOffset>3241675</wp:posOffset>
                </wp:positionH>
                <wp:positionV relativeFrom="paragraph">
                  <wp:posOffset>236220</wp:posOffset>
                </wp:positionV>
                <wp:extent cx="2827020" cy="19202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2827020" cy="1920240"/>
                        </a:xfrm>
                        <a:prstGeom prst="rect">
                          <a:avLst/>
                        </a:prstGeom>
                        <a:solidFill>
                          <a:schemeClr val="lt1"/>
                        </a:solidFill>
                        <a:ln w="6350">
                          <a:solidFill>
                            <a:prstClr val="black"/>
                          </a:solidFill>
                        </a:ln>
                      </wps:spPr>
                      <wps:txbx>
                        <w:txbxContent>
                          <w:p w14:paraId="781B0F71" w14:textId="5FE2DDFA" w:rsidR="00A06BF4" w:rsidRDefault="00A06BF4">
                            <w:r>
                              <w:t>The building information page is used to display information about the USB that is more general such as:</w:t>
                            </w:r>
                          </w:p>
                          <w:p w14:paraId="1D6A9FBB" w14:textId="7CE73EC6" w:rsidR="00A06BF4" w:rsidRDefault="00A06BF4" w:rsidP="00BC1BFA">
                            <w:pPr>
                              <w:pStyle w:val="ListParagraph"/>
                              <w:numPr>
                                <w:ilvl w:val="0"/>
                                <w:numId w:val="23"/>
                              </w:numPr>
                            </w:pPr>
                            <w:r>
                              <w:t>Opening times</w:t>
                            </w:r>
                          </w:p>
                          <w:p w14:paraId="4E603487" w14:textId="283A8D7B" w:rsidR="00A06BF4" w:rsidRDefault="00A06BF4" w:rsidP="00BC1BFA">
                            <w:pPr>
                              <w:pStyle w:val="ListParagraph"/>
                              <w:numPr>
                                <w:ilvl w:val="0"/>
                                <w:numId w:val="23"/>
                              </w:numPr>
                            </w:pPr>
                            <w:r>
                              <w:t>Café location and menu</w:t>
                            </w:r>
                          </w:p>
                          <w:p w14:paraId="69527E4C" w14:textId="13EAF9B1" w:rsidR="00A06BF4" w:rsidRDefault="00A06BF4" w:rsidP="00BC1BFA">
                            <w:pPr>
                              <w:pStyle w:val="ListParagraph"/>
                              <w:numPr>
                                <w:ilvl w:val="0"/>
                                <w:numId w:val="23"/>
                              </w:numPr>
                            </w:pPr>
                            <w:r>
                              <w:t>Building tour guide</w:t>
                            </w:r>
                          </w:p>
                          <w:p w14:paraId="103F7C94" w14:textId="77777777" w:rsidR="00A06BF4" w:rsidRDefault="00A06BF4" w:rsidP="00A06BF4"/>
                          <w:p w14:paraId="3879BF69" w14:textId="0836C891" w:rsidR="00A06BF4" w:rsidRDefault="00A06BF4" w:rsidP="00A06BF4">
                            <w:r>
                              <w:t>This has been extended based on Dragons den feedback to allow the user to get navigation (See section 8.2).</w:t>
                            </w:r>
                          </w:p>
                          <w:p w14:paraId="0B397686" w14:textId="77777777" w:rsidR="00A06BF4" w:rsidRDefault="00A06BF4" w:rsidP="00BC1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C0CBE" id="Text Box 28" o:spid="_x0000_s1029" type="#_x0000_t202" style="position:absolute;left:0;text-align:left;margin-left:255.25pt;margin-top:18.6pt;width:222.6pt;height:15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" fillcolor="white [3201]" strokeweight=".5pt">
                <v:textbox>
                  <w:txbxContent>
                    <w:p w14:paraId="781B0F71" w14:textId="5FE2DDFA" w:rsidR="00A06BF4" w:rsidRDefault="00A06BF4">
                      <w:r>
                        <w:t>The building information page is used to display information about the USB that is more general such as:</w:t>
                      </w:r>
                    </w:p>
                    <w:p w14:paraId="1D6A9FBB" w14:textId="7CE73EC6" w:rsidR="00A06BF4" w:rsidRDefault="00A06BF4" w:rsidP="00BC1BFA">
                      <w:pPr>
                        <w:pStyle w:val="ListParagraph"/>
                        <w:numPr>
                          <w:ilvl w:val="0"/>
                          <w:numId w:val="23"/>
                        </w:numPr>
                      </w:pPr>
                      <w:r>
                        <w:t>Opening times</w:t>
                      </w:r>
                    </w:p>
                    <w:p w14:paraId="4E603487" w14:textId="283A8D7B" w:rsidR="00A06BF4" w:rsidRDefault="00A06BF4" w:rsidP="00BC1BFA">
                      <w:pPr>
                        <w:pStyle w:val="ListParagraph"/>
                        <w:numPr>
                          <w:ilvl w:val="0"/>
                          <w:numId w:val="23"/>
                        </w:numPr>
                      </w:pPr>
                      <w:r>
                        <w:t>Café location and menu</w:t>
                      </w:r>
                    </w:p>
                    <w:p w14:paraId="69527E4C" w14:textId="13EAF9B1" w:rsidR="00A06BF4" w:rsidRDefault="00A06BF4" w:rsidP="00BC1BFA">
                      <w:pPr>
                        <w:pStyle w:val="ListParagraph"/>
                        <w:numPr>
                          <w:ilvl w:val="0"/>
                          <w:numId w:val="23"/>
                        </w:numPr>
                      </w:pPr>
                      <w:r>
                        <w:t>Building tour guide</w:t>
                      </w:r>
                    </w:p>
                    <w:p w14:paraId="103F7C94" w14:textId="77777777" w:rsidR="00A06BF4" w:rsidRDefault="00A06BF4" w:rsidP="00A06BF4"/>
                    <w:p w14:paraId="3879BF69" w14:textId="0836C891" w:rsidR="00A06BF4" w:rsidRDefault="00A06BF4" w:rsidP="00A06BF4">
                      <w:r>
                        <w:t>This has been extended based on Dragons den feedback to allow the user to get navigation (See section 8.2).</w:t>
                      </w:r>
                    </w:p>
                    <w:p w14:paraId="0B397686" w14:textId="77777777" w:rsidR="00A06BF4" w:rsidRDefault="00A06BF4" w:rsidP="00BC1BFA"/>
                  </w:txbxContent>
                </v:textbox>
              </v:shape>
            </w:pict>
          </mc:Fallback>
        </mc:AlternateContent>
      </w:r>
      <w:r>
        <w:rPr>
          <w:noProof/>
        </w:rPr>
        <w:drawing>
          <wp:inline distT="0" distB="0" distL="0" distR="0" wp14:anchorId="7CE850CB" wp14:editId="2CEC124D">
            <wp:extent cx="221742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881" t="3024" r="6318"/>
                    <a:stretch/>
                  </pic:blipFill>
                  <pic:spPr bwMode="auto">
                    <a:xfrm>
                      <a:off x="0" y="0"/>
                      <a:ext cx="2229296" cy="3437789"/>
                    </a:xfrm>
                    <a:prstGeom prst="rect">
                      <a:avLst/>
                    </a:prstGeom>
                    <a:noFill/>
                    <a:ln>
                      <a:noFill/>
                    </a:ln>
                    <a:extLst>
                      <a:ext uri="{53640926-AAD7-44D8-BBD7-CCE9431645EC}">
                        <a14:shadowObscured xmlns:a14="http://schemas.microsoft.com/office/drawing/2010/main"/>
                      </a:ext>
                    </a:extLst>
                  </pic:spPr>
                </pic:pic>
              </a:graphicData>
            </a:graphic>
          </wp:inline>
        </w:drawing>
      </w:r>
    </w:p>
    <w:p w14:paraId="2376CF9B" w14:textId="2EA2B6B3" w:rsidR="00FA04D4" w:rsidRDefault="00FA04D4" w:rsidP="00ED5CC0">
      <w:pPr>
        <w:ind w:left="720"/>
        <w:rPr>
          <w:rFonts w:ascii="Arial" w:hAnsi="Arial" w:cs="Arial"/>
          <w:b/>
        </w:rPr>
      </w:pPr>
    </w:p>
    <w:p w14:paraId="33A8F7AA" w14:textId="35BBC4AE" w:rsidR="008E5194" w:rsidRDefault="008E5194" w:rsidP="00ED5CC0">
      <w:pPr>
        <w:ind w:left="720"/>
        <w:rPr>
          <w:rFonts w:ascii="Arial" w:hAnsi="Arial" w:cs="Arial"/>
          <w:b/>
        </w:rPr>
      </w:pPr>
    </w:p>
    <w:p w14:paraId="39D75132" w14:textId="6A679C53" w:rsidR="008E5194" w:rsidRDefault="008E5194" w:rsidP="00AD18C4">
      <w:pPr>
        <w:rPr>
          <w:rFonts w:ascii="Arial" w:hAnsi="Arial" w:cs="Arial"/>
          <w:b/>
        </w:rPr>
      </w:pPr>
      <w:r>
        <w:rPr>
          <w:rFonts w:ascii="Arial" w:hAnsi="Arial" w:cs="Arial"/>
          <w:b/>
        </w:rPr>
        <w:t>Search/ Search results:</w:t>
      </w:r>
    </w:p>
    <w:p w14:paraId="27CDFD93" w14:textId="79265AFB" w:rsidR="008E5194" w:rsidRDefault="008E5194" w:rsidP="00ED5CC0">
      <w:pPr>
        <w:ind w:left="720"/>
        <w:rPr>
          <w:rFonts w:ascii="Arial" w:hAnsi="Arial" w:cs="Arial"/>
          <w:b/>
        </w:rPr>
      </w:pPr>
    </w:p>
    <w:p w14:paraId="3BBDBD6B" w14:textId="6D5584A2" w:rsidR="008E5194" w:rsidRPr="004C131D" w:rsidRDefault="002E7911"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82816" behindDoc="0" locked="0" layoutInCell="1" allowOverlap="1" wp14:anchorId="45B64805" wp14:editId="7B115763">
                <wp:simplePos x="0" y="0"/>
                <wp:positionH relativeFrom="margin">
                  <wp:posOffset>3211195</wp:posOffset>
                </wp:positionH>
                <wp:positionV relativeFrom="paragraph">
                  <wp:posOffset>452120</wp:posOffset>
                </wp:positionV>
                <wp:extent cx="2834640" cy="2034540"/>
                <wp:effectExtent l="0" t="0" r="22860" b="22860"/>
                <wp:wrapNone/>
                <wp:docPr id="29" name="Text Box 29"/>
                <wp:cNvGraphicFramePr/>
                <a:graphic xmlns:a="http://schemas.openxmlformats.org/drawingml/2006/main">
                  <a:graphicData uri="http://schemas.microsoft.com/office/word/2010/wordprocessingShape">
                    <wps:wsp>
                      <wps:cNvSpPr txBox="1"/>
                      <wps:spPr>
                        <a:xfrm>
                          <a:off x="0" y="0"/>
                          <a:ext cx="2834640" cy="2034540"/>
                        </a:xfrm>
                        <a:prstGeom prst="rect">
                          <a:avLst/>
                        </a:prstGeom>
                        <a:solidFill>
                          <a:schemeClr val="lt1"/>
                        </a:solidFill>
                        <a:ln w="6350">
                          <a:solidFill>
                            <a:prstClr val="black"/>
                          </a:solidFill>
                        </a:ln>
                      </wps:spPr>
                      <wps:txbx>
                        <w:txbxContent>
                          <w:p w14:paraId="0FA78DCA" w14:textId="77777777" w:rsidR="00A06BF4" w:rsidRDefault="00A06BF4">
                            <w:r>
                              <w:t xml:space="preserve">The search results when first loaded displays a list of all tutors that are based in the USB. </w:t>
                            </w:r>
                          </w:p>
                          <w:p w14:paraId="09DF0681" w14:textId="77777777" w:rsidR="00A06BF4" w:rsidRDefault="00A06BF4"/>
                          <w:p w14:paraId="2A5CF10E" w14:textId="29F728A5" w:rsidR="00A06BF4" w:rsidRDefault="00A06BF4">
                            <w:r>
                              <w:t>From this point the user can either:</w:t>
                            </w:r>
                          </w:p>
                          <w:p w14:paraId="13E74612" w14:textId="7D507919" w:rsidR="00A06BF4" w:rsidRDefault="00A06BF4"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A06BF4" w:rsidRDefault="00A06BF4" w:rsidP="00BC1BFA">
                            <w:pPr>
                              <w:pStyle w:val="ListParagraph"/>
                              <w:numPr>
                                <w:ilvl w:val="0"/>
                                <w:numId w:val="24"/>
                              </w:numPr>
                            </w:pPr>
                            <w:r>
                              <w:t>Use the search button to reduce the results by searching for a tutor by name. Any matches would then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4805" id="Text Box 29" o:spid="_x0000_s1030" type="#_x0000_t202" style="position:absolute;left:0;text-align:left;margin-left:252.85pt;margin-top:35.6pt;width:223.2pt;height:16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" fillcolor="white [3201]" strokeweight=".5pt">
                <v:textbox>
                  <w:txbxContent>
                    <w:p w14:paraId="0FA78DCA" w14:textId="77777777" w:rsidR="00A06BF4" w:rsidRDefault="00A06BF4">
                      <w:r>
                        <w:t xml:space="preserve">The search results when first loaded displays a list of all tutors that are based in the USB. </w:t>
                      </w:r>
                    </w:p>
                    <w:p w14:paraId="09DF0681" w14:textId="77777777" w:rsidR="00A06BF4" w:rsidRDefault="00A06BF4"/>
                    <w:p w14:paraId="2A5CF10E" w14:textId="29F728A5" w:rsidR="00A06BF4" w:rsidRDefault="00A06BF4">
                      <w:r>
                        <w:t>From this point the user can either:</w:t>
                      </w:r>
                    </w:p>
                    <w:p w14:paraId="13E74612" w14:textId="7D507919" w:rsidR="00A06BF4" w:rsidRDefault="00A06BF4"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A06BF4" w:rsidRDefault="00A06BF4" w:rsidP="00BC1BFA">
                      <w:pPr>
                        <w:pStyle w:val="ListParagraph"/>
                        <w:numPr>
                          <w:ilvl w:val="0"/>
                          <w:numId w:val="24"/>
                        </w:numPr>
                      </w:pPr>
                      <w:r>
                        <w:t>Use the search button to reduce the results by searching for a tutor by name. Any matches would then be displayed.</w:t>
                      </w:r>
                    </w:p>
                  </w:txbxContent>
                </v:textbox>
                <w10:wrap anchorx="margin"/>
              </v:shape>
            </w:pict>
          </mc:Fallback>
        </mc:AlternateContent>
      </w:r>
      <w:r w:rsidR="00A06BF4">
        <w:rPr>
          <w:rFonts w:ascii="Arial" w:hAnsi="Arial"/>
          <w:noProof/>
          <w:sz w:val="16"/>
        </w:rPr>
        <w:drawing>
          <wp:inline distT="0" distB="0" distL="0" distR="0" wp14:anchorId="04CE240E" wp14:editId="12344CD5">
            <wp:extent cx="2377440" cy="3587727"/>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d a room (1).png"/>
                    <pic:cNvPicPr/>
                  </pic:nvPicPr>
                  <pic:blipFill rotWithShape="1">
                    <a:blip r:embed="rId40" cstate="print">
                      <a:extLst>
                        <a:ext uri="{28A0092B-C50C-407E-A947-70E740481C1C}">
                          <a14:useLocalDpi xmlns:a14="http://schemas.microsoft.com/office/drawing/2010/main" val="0"/>
                        </a:ext>
                      </a:extLst>
                    </a:blip>
                    <a:srcRect l="5696" t="3681" r="5435"/>
                    <a:stretch/>
                  </pic:blipFill>
                  <pic:spPr bwMode="auto">
                    <a:xfrm>
                      <a:off x="0" y="0"/>
                      <a:ext cx="2393469" cy="3611915"/>
                    </a:xfrm>
                    <a:prstGeom prst="rect">
                      <a:avLst/>
                    </a:prstGeom>
                    <a:ln>
                      <a:noFill/>
                    </a:ln>
                    <a:extLst>
                      <a:ext uri="{53640926-AAD7-44D8-BBD7-CCE9431645EC}">
                        <a14:shadowObscured xmlns:a14="http://schemas.microsoft.com/office/drawing/2010/main"/>
                      </a:ext>
                    </a:extLst>
                  </pic:spPr>
                </pic:pic>
              </a:graphicData>
            </a:graphic>
          </wp:inline>
        </w:drawing>
      </w:r>
      <w:r w:rsidR="008E5194" w:rsidRPr="008E5194">
        <w:t xml:space="preserve"> </w:t>
      </w:r>
    </w:p>
    <w:p w14:paraId="329299D5" w14:textId="268868CB" w:rsidR="00A06BF4" w:rsidRDefault="00A06BF4" w:rsidP="00A06BF4">
      <w:pPr>
        <w:rPr>
          <w:rFonts w:ascii="Arial" w:hAnsi="Arial" w:cs="Arial"/>
          <w:b/>
        </w:rPr>
      </w:pPr>
      <w:r>
        <w:rPr>
          <w:rFonts w:ascii="Arial" w:hAnsi="Arial" w:cs="Arial"/>
          <w:b/>
        </w:rPr>
        <w:lastRenderedPageBreak/>
        <w:t>Get Directions:</w:t>
      </w:r>
    </w:p>
    <w:p w14:paraId="3D245EF0" w14:textId="77777777" w:rsidR="00A06BF4" w:rsidRDefault="00A06BF4" w:rsidP="00A06BF4">
      <w:pPr>
        <w:ind w:left="720"/>
        <w:rPr>
          <w:rFonts w:ascii="Arial" w:hAnsi="Arial" w:cs="Arial"/>
          <w:b/>
        </w:rPr>
      </w:pPr>
    </w:p>
    <w:p w14:paraId="375AFFDE" w14:textId="1978ECB1" w:rsidR="00A06BF4" w:rsidRPr="004C131D" w:rsidRDefault="00A06BF4" w:rsidP="00A06BF4">
      <w:pPr>
        <w:ind w:firstLine="360"/>
        <w:rPr>
          <w:rFonts w:ascii="Arial" w:hAnsi="Arial" w:cs="Arial"/>
          <w:b/>
        </w:rPr>
      </w:pPr>
      <w:r>
        <w:rPr>
          <w:rFonts w:ascii="Arial" w:hAnsi="Arial" w:cs="Arial"/>
          <w:b/>
          <w:noProof/>
        </w:rPr>
        <mc:AlternateContent>
          <mc:Choice Requires="wps">
            <w:drawing>
              <wp:anchor distT="0" distB="0" distL="114300" distR="114300" simplePos="0" relativeHeight="251684864" behindDoc="0" locked="0" layoutInCell="1" allowOverlap="1" wp14:anchorId="3916C9F5" wp14:editId="59E0F005">
                <wp:simplePos x="0" y="0"/>
                <wp:positionH relativeFrom="margin">
                  <wp:posOffset>3209925</wp:posOffset>
                </wp:positionH>
                <wp:positionV relativeFrom="paragraph">
                  <wp:posOffset>450850</wp:posOffset>
                </wp:positionV>
                <wp:extent cx="2834640" cy="793750"/>
                <wp:effectExtent l="0" t="0" r="22860" b="25400"/>
                <wp:wrapNone/>
                <wp:docPr id="192" name="Text Box 192"/>
                <wp:cNvGraphicFramePr/>
                <a:graphic xmlns:a="http://schemas.openxmlformats.org/drawingml/2006/main">
                  <a:graphicData uri="http://schemas.microsoft.com/office/word/2010/wordprocessingShape">
                    <wps:wsp>
                      <wps:cNvSpPr txBox="1"/>
                      <wps:spPr>
                        <a:xfrm>
                          <a:off x="0" y="0"/>
                          <a:ext cx="2834640" cy="793750"/>
                        </a:xfrm>
                        <a:prstGeom prst="rect">
                          <a:avLst/>
                        </a:prstGeom>
                        <a:solidFill>
                          <a:schemeClr val="lt1"/>
                        </a:solidFill>
                        <a:ln w="6350">
                          <a:solidFill>
                            <a:prstClr val="black"/>
                          </a:solidFill>
                        </a:ln>
                      </wps:spPr>
                      <wps:txbx>
                        <w:txbxContent>
                          <w:p w14:paraId="17D1B209" w14:textId="3295A30A" w:rsidR="00A06BF4" w:rsidRDefault="00A06BF4" w:rsidP="00A06BF4">
                            <w:r>
                              <w:t xml:space="preserve">Get Directions is the page that allows the user to select two locations and the type of route they need </w:t>
                            </w:r>
                            <w:r w:rsidR="0007672D">
                              <w:t xml:space="preserve">(stairs or </w:t>
                            </w:r>
                            <w:r w:rsidR="0007672D">
                              <w:t>elevator</w:t>
                            </w:r>
                            <w:r w:rsidR="0007672D">
                              <w:t>)</w:t>
                            </w:r>
                            <w:r w:rsidR="0007672D">
                              <w:t xml:space="preserve"> </w:t>
                            </w:r>
                            <w:r>
                              <w:t>and then view the directions for each step of the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6C9F5" id="Text Box 192" o:spid="_x0000_s1031" type="#_x0000_t202" style="position:absolute;left:0;text-align:left;margin-left:252.75pt;margin-top:35.5pt;width:223.2pt;height:6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" fillcolor="white [3201]" strokeweight=".5pt">
                <v:textbox>
                  <w:txbxContent>
                    <w:p w14:paraId="17D1B209" w14:textId="3295A30A" w:rsidR="00A06BF4" w:rsidRDefault="00A06BF4" w:rsidP="00A06BF4">
                      <w:r>
                        <w:t xml:space="preserve">Get Directions is the page that allows the user to select two locations and the type of route they need </w:t>
                      </w:r>
                      <w:r w:rsidR="0007672D">
                        <w:t xml:space="preserve">(stairs or </w:t>
                      </w:r>
                      <w:r w:rsidR="0007672D">
                        <w:t>elevator</w:t>
                      </w:r>
                      <w:r w:rsidR="0007672D">
                        <w:t>)</w:t>
                      </w:r>
                      <w:r w:rsidR="0007672D">
                        <w:t xml:space="preserve"> </w:t>
                      </w:r>
                      <w:r>
                        <w:t>and then view the directions for each step of the route.</w:t>
                      </w:r>
                    </w:p>
                  </w:txbxContent>
                </v:textbox>
                <w10:wrap anchorx="margin"/>
              </v:shape>
            </w:pict>
          </mc:Fallback>
        </mc:AlternateContent>
      </w:r>
      <w:r w:rsidRPr="00A06BF4">
        <w:t xml:space="preserve"> </w:t>
      </w:r>
      <w:r>
        <w:rPr>
          <w:noProof/>
        </w:rPr>
        <w:drawing>
          <wp:inline distT="0" distB="0" distL="0" distR="0" wp14:anchorId="4B8D677A" wp14:editId="64D2B6BC">
            <wp:extent cx="2472690" cy="3625593"/>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442" t="3839" r="3442"/>
                    <a:stretch/>
                  </pic:blipFill>
                  <pic:spPr bwMode="auto">
                    <a:xfrm>
                      <a:off x="0" y="0"/>
                      <a:ext cx="2481813" cy="3638970"/>
                    </a:xfrm>
                    <a:prstGeom prst="rect">
                      <a:avLst/>
                    </a:prstGeom>
                    <a:noFill/>
                    <a:ln>
                      <a:noFill/>
                    </a:ln>
                    <a:extLst>
                      <a:ext uri="{53640926-AAD7-44D8-BBD7-CCE9431645EC}">
                        <a14:shadowObscured xmlns:a14="http://schemas.microsoft.com/office/drawing/2010/main"/>
                      </a:ext>
                    </a:extLst>
                  </pic:spPr>
                </pic:pic>
              </a:graphicData>
            </a:graphic>
          </wp:inline>
        </w:drawing>
      </w:r>
      <w:r w:rsidRPr="008E5194">
        <w:t xml:space="preserve"> </w:t>
      </w:r>
    </w:p>
    <w:p w14:paraId="344892DB" w14:textId="77777777" w:rsidR="00FA04D4" w:rsidRDefault="00FA04D4">
      <w:pPr>
        <w:rPr>
          <w:rFonts w:ascii="Arial" w:hAnsi="Arial" w:cs="Arial"/>
          <w:b/>
          <w:sz w:val="24"/>
        </w:rPr>
      </w:pPr>
      <w:r>
        <w:rPr>
          <w:rFonts w:ascii="Arial" w:hAnsi="Arial" w:cs="Arial"/>
        </w:rPr>
        <w:br w:type="page"/>
      </w:r>
    </w:p>
    <w:p w14:paraId="4F23709A" w14:textId="14E51AFA" w:rsidR="00CE5DCE" w:rsidRPr="00D61D2B" w:rsidRDefault="00CE5DCE" w:rsidP="00D61D2B">
      <w:pPr>
        <w:pStyle w:val="Heading2"/>
        <w:numPr>
          <w:ilvl w:val="0"/>
          <w:numId w:val="11"/>
        </w:numPr>
        <w:rPr>
          <w:rFonts w:ascii="Arial" w:hAnsi="Arial" w:cs="Arial"/>
        </w:rPr>
      </w:pPr>
      <w:bookmarkStart w:id="52" w:name="_Toc2776779"/>
      <w:r w:rsidRPr="00D61D2B">
        <w:rPr>
          <w:rFonts w:ascii="Arial" w:hAnsi="Arial" w:cs="Arial"/>
        </w:rPr>
        <w:lastRenderedPageBreak/>
        <w:t>References</w:t>
      </w:r>
      <w:bookmarkEnd w:id="52"/>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5CBA87D9" w14:textId="50381714" w:rsidR="00AE0B8F" w:rsidRDefault="00AE0B8F" w:rsidP="00AE0B8F">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p>
    <w:p w14:paraId="12DA4172" w14:textId="77777777" w:rsidR="00AE0B8F" w:rsidRPr="00AE0B8F" w:rsidRDefault="00AE0B8F" w:rsidP="00AE0B8F"/>
    <w:p w14:paraId="6B653847" w14:textId="5A0D6A76" w:rsidR="00AE0B8F" w:rsidRDefault="00AE0B8F" w:rsidP="00AE0B8F">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23 </w:t>
      </w:r>
      <w:r>
        <w:rPr>
          <w:rFonts w:ascii="Arial" w:hAnsi="Arial" w:cs="Arial"/>
          <w:color w:val="000000"/>
          <w:shd w:val="clear" w:color="auto" w:fill="FFFFFF"/>
        </w:rPr>
        <w:t>Nov</w:t>
      </w:r>
      <w:r w:rsidRPr="004C131D">
        <w:rPr>
          <w:rFonts w:ascii="Arial" w:hAnsi="Arial" w:cs="Arial"/>
          <w:color w:val="000000"/>
          <w:shd w:val="clear" w:color="auto" w:fill="FFFFFF"/>
        </w:rPr>
        <w:t>. 2018].</w:t>
      </w:r>
    </w:p>
    <w:p w14:paraId="4FBA059C" w14:textId="77777777" w:rsidR="00AE0B8F" w:rsidRPr="00AE0B8F" w:rsidRDefault="00AE0B8F" w:rsidP="00AE0B8F">
      <w:pPr>
        <w:rPr>
          <w:rFonts w:ascii="Arial" w:hAnsi="Arial" w:cs="Arial"/>
          <w:color w:val="000000"/>
          <w:shd w:val="clear" w:color="auto" w:fill="FFFFFF"/>
        </w:rPr>
      </w:pPr>
    </w:p>
    <w:p w14:paraId="2904CC06" w14:textId="26EE1C59" w:rsidR="00DC060A" w:rsidRDefault="0030226C" w:rsidP="00393867">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17C23895" w14:textId="77777777" w:rsidR="00AE0B8F" w:rsidRPr="00AE0B8F" w:rsidRDefault="00AE0B8F" w:rsidP="00AE0B8F">
      <w:pPr>
        <w:rPr>
          <w:rFonts w:ascii="Arial" w:hAnsi="Arial" w:cs="Arial"/>
          <w:color w:val="000000"/>
          <w:shd w:val="clear" w:color="auto" w:fill="FFFFFF"/>
        </w:rPr>
      </w:pPr>
    </w:p>
    <w:p w14:paraId="0AAA777F" w14:textId="20EF6F22" w:rsidR="00DC060A" w:rsidRPr="00AE0B8F"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0A14D5E5" w14:textId="77777777" w:rsidR="00AE0B8F" w:rsidRPr="00AE0B8F" w:rsidRDefault="00AE0B8F" w:rsidP="00AE0B8F">
      <w:pPr>
        <w:pStyle w:val="ListParagraph"/>
        <w:rPr>
          <w:rFonts w:ascii="Arial" w:hAnsi="Arial" w:cs="Arial"/>
        </w:rPr>
      </w:pPr>
    </w:p>
    <w:p w14:paraId="1C87354F" w14:textId="016FC4DA" w:rsidR="00AE0B8F" w:rsidRPr="00AE0B8F" w:rsidRDefault="00AE0B8F" w:rsidP="00AE0B8F">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17B3D453" w14:textId="32175369" w:rsidR="00430A1A" w:rsidRPr="00430A1A" w:rsidRDefault="00430A1A" w:rsidP="00430A1A">
      <w:pPr>
        <w:pStyle w:val="ListParagraph"/>
        <w:rPr>
          <w:rFonts w:ascii="Arial" w:hAnsi="Arial" w:cs="Arial"/>
        </w:rPr>
      </w:pPr>
    </w:p>
    <w:p w14:paraId="10349C6C" w14:textId="1EC5AFA1" w:rsidR="00430A1A" w:rsidRPr="00AE0B8F" w:rsidRDefault="00430A1A" w:rsidP="00AE0B8F">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3" w:name="_Toc2776780"/>
      <w:r w:rsidRPr="004C131D">
        <w:rPr>
          <w:rFonts w:ascii="Arial" w:hAnsi="Arial" w:cs="Arial"/>
        </w:rPr>
        <w:t>Definition of terms</w:t>
      </w:r>
      <w:bookmarkEnd w:id="53"/>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61BE58C2" w:rsidR="00A4134C" w:rsidRPr="004C131D" w:rsidRDefault="00A4134C" w:rsidP="000B5F08">
            <w:pPr>
              <w:rPr>
                <w:rFonts w:ascii="Arial" w:hAnsi="Arial" w:cs="Arial"/>
              </w:rPr>
            </w:pPr>
            <w:bookmarkStart w:id="54" w:name="_GoBack"/>
            <w:bookmarkEnd w:id="54"/>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A06BF4" w:rsidRPr="00830AC9" w:rsidRDefault="00A06BF4" w:rsidP="00A4134C">
                            <w:pPr>
                              <w:rPr>
                                <w:rFonts w:ascii="Arial" w:hAnsi="Arial" w:cs="Arial"/>
                              </w:rPr>
                            </w:pPr>
                            <w:r w:rsidRPr="00830AC9">
                              <w:rPr>
                                <w:rFonts w:ascii="Arial" w:hAnsi="Arial" w:cs="Arial"/>
                              </w:rPr>
                              <w:t>Key:</w:t>
                            </w:r>
                          </w:p>
                          <w:p w14:paraId="6C877FD8" w14:textId="77777777" w:rsidR="00A06BF4" w:rsidRPr="00830AC9" w:rsidRDefault="00A06BF4" w:rsidP="00A4134C">
                            <w:pPr>
                              <w:rPr>
                                <w:rFonts w:ascii="Arial" w:hAnsi="Arial" w:cs="Arial"/>
                              </w:rPr>
                            </w:pPr>
                            <w:r w:rsidRPr="00830AC9">
                              <w:rPr>
                                <w:rFonts w:ascii="Arial" w:hAnsi="Arial" w:cs="Arial"/>
                              </w:rPr>
                              <w:t>C = Create</w:t>
                            </w:r>
                          </w:p>
                          <w:p w14:paraId="2540802D" w14:textId="77777777" w:rsidR="00A06BF4" w:rsidRPr="00830AC9" w:rsidRDefault="00A06BF4" w:rsidP="00A4134C">
                            <w:pPr>
                              <w:rPr>
                                <w:rFonts w:ascii="Arial" w:hAnsi="Arial" w:cs="Arial"/>
                              </w:rPr>
                            </w:pPr>
                            <w:r w:rsidRPr="00830AC9">
                              <w:rPr>
                                <w:rFonts w:ascii="Arial" w:hAnsi="Arial" w:cs="Arial"/>
                              </w:rPr>
                              <w:t>M = Modify</w:t>
                            </w:r>
                          </w:p>
                          <w:p w14:paraId="3681F7D2" w14:textId="77777777" w:rsidR="00A06BF4" w:rsidRPr="00830AC9" w:rsidRDefault="00A06BF4" w:rsidP="00A4134C">
                            <w:pPr>
                              <w:rPr>
                                <w:rFonts w:ascii="Arial" w:hAnsi="Arial" w:cs="Arial"/>
                              </w:rPr>
                            </w:pPr>
                            <w:r w:rsidRPr="00830AC9">
                              <w:rPr>
                                <w:rFonts w:ascii="Arial" w:hAnsi="Arial" w:cs="Arial"/>
                              </w:rPr>
                              <w:t>R = Review</w:t>
                            </w:r>
                          </w:p>
                          <w:p w14:paraId="469C81D6" w14:textId="353E04FE" w:rsidR="00A06BF4" w:rsidRPr="00830AC9" w:rsidRDefault="00A06BF4">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7BBD5" id="Text Box 2" o:spid="_x0000_s1032"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">
                <v:textbox style="mso-fit-shape-to-text:t">
                  <w:txbxContent>
                    <w:p w14:paraId="7FDD6C0F" w14:textId="1B145130" w:rsidR="00A06BF4" w:rsidRPr="00830AC9" w:rsidRDefault="00A06BF4" w:rsidP="00A4134C">
                      <w:pPr>
                        <w:rPr>
                          <w:rFonts w:ascii="Arial" w:hAnsi="Arial" w:cs="Arial"/>
                        </w:rPr>
                      </w:pPr>
                      <w:r w:rsidRPr="00830AC9">
                        <w:rPr>
                          <w:rFonts w:ascii="Arial" w:hAnsi="Arial" w:cs="Arial"/>
                        </w:rPr>
                        <w:t>Key:</w:t>
                      </w:r>
                    </w:p>
                    <w:p w14:paraId="6C877FD8" w14:textId="77777777" w:rsidR="00A06BF4" w:rsidRPr="00830AC9" w:rsidRDefault="00A06BF4" w:rsidP="00A4134C">
                      <w:pPr>
                        <w:rPr>
                          <w:rFonts w:ascii="Arial" w:hAnsi="Arial" w:cs="Arial"/>
                        </w:rPr>
                      </w:pPr>
                      <w:r w:rsidRPr="00830AC9">
                        <w:rPr>
                          <w:rFonts w:ascii="Arial" w:hAnsi="Arial" w:cs="Arial"/>
                        </w:rPr>
                        <w:t>C = Create</w:t>
                      </w:r>
                    </w:p>
                    <w:p w14:paraId="2540802D" w14:textId="77777777" w:rsidR="00A06BF4" w:rsidRPr="00830AC9" w:rsidRDefault="00A06BF4" w:rsidP="00A4134C">
                      <w:pPr>
                        <w:rPr>
                          <w:rFonts w:ascii="Arial" w:hAnsi="Arial" w:cs="Arial"/>
                        </w:rPr>
                      </w:pPr>
                      <w:r w:rsidRPr="00830AC9">
                        <w:rPr>
                          <w:rFonts w:ascii="Arial" w:hAnsi="Arial" w:cs="Arial"/>
                        </w:rPr>
                        <w:t>M = Modify</w:t>
                      </w:r>
                    </w:p>
                    <w:p w14:paraId="3681F7D2" w14:textId="77777777" w:rsidR="00A06BF4" w:rsidRPr="00830AC9" w:rsidRDefault="00A06BF4" w:rsidP="00A4134C">
                      <w:pPr>
                        <w:rPr>
                          <w:rFonts w:ascii="Arial" w:hAnsi="Arial" w:cs="Arial"/>
                        </w:rPr>
                      </w:pPr>
                      <w:r w:rsidRPr="00830AC9">
                        <w:rPr>
                          <w:rFonts w:ascii="Arial" w:hAnsi="Arial" w:cs="Arial"/>
                        </w:rPr>
                        <w:t>R = Review</w:t>
                      </w:r>
                    </w:p>
                    <w:p w14:paraId="469C81D6" w14:textId="353E04FE" w:rsidR="00A06BF4" w:rsidRPr="00830AC9" w:rsidRDefault="00A06BF4">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proofErr w:type="spellStart"/>
            <w:r w:rsidRPr="004C131D">
              <w:rPr>
                <w:rFonts w:ascii="Arial" w:hAnsi="Arial" w:cs="Arial"/>
              </w:rPr>
              <w:t>Titas</w:t>
            </w:r>
            <w:proofErr w:type="spellEnd"/>
            <w:r w:rsidRPr="004C131D">
              <w:rPr>
                <w:rFonts w:ascii="Arial" w:hAnsi="Arial" w:cs="Arial"/>
              </w:rPr>
              <w:t xml:space="preserve"> </w:t>
            </w:r>
            <w:proofErr w:type="spellStart"/>
            <w:r w:rsidRPr="004C131D">
              <w:rPr>
                <w:rFonts w:ascii="Arial" w:hAnsi="Arial" w:cs="Arial"/>
              </w:rPr>
              <w:t>Alvikas</w:t>
            </w:r>
            <w:proofErr w:type="spellEnd"/>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351A2D2E" w14:textId="32DF7F87" w:rsidR="00892A72" w:rsidRPr="00050EC5" w:rsidRDefault="00892A72" w:rsidP="00050EC5">
      <w:pPr>
        <w:pStyle w:val="Caption"/>
        <w:jc w:val="left"/>
      </w:pPr>
    </w:p>
    <w:sectPr w:rsidR="00892A72" w:rsidRPr="00050EC5">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Will Comber" w:date="2019-03-07T10:52:00Z" w:initials="WC">
    <w:p w14:paraId="7E34E29D" w14:textId="473171E5" w:rsidR="005F5C45" w:rsidRDefault="005F5C45">
      <w:pPr>
        <w:pStyle w:val="CommentText"/>
      </w:pPr>
      <w:r>
        <w:rPr>
          <w:rStyle w:val="CommentReference"/>
        </w:rPr>
        <w:annotationRef/>
      </w:r>
      <w:r>
        <w:t>This is still a website</w:t>
      </w:r>
    </w:p>
  </w:comment>
  <w:comment w:id="15" w:author="Will Comber" w:date="2019-03-06T14:32:00Z" w:initials="WC">
    <w:p w14:paraId="591D6B68" w14:textId="5600AEEE" w:rsidR="00A06BF4" w:rsidRDefault="00A06BF4">
      <w:pPr>
        <w:pStyle w:val="CommentText"/>
      </w:pPr>
      <w:r>
        <w:rPr>
          <w:rStyle w:val="CommentReference"/>
        </w:rPr>
        <w:annotationRef/>
      </w:r>
      <w:r>
        <w:t>Are we sure</w:t>
      </w:r>
    </w:p>
  </w:comment>
  <w:comment w:id="43" w:author="Will Comber" w:date="2019-03-07T11:07:00Z" w:initials="WC">
    <w:p w14:paraId="116458F5" w14:textId="2B98E876" w:rsidR="00007369" w:rsidRDefault="00007369">
      <w:pPr>
        <w:pStyle w:val="CommentText"/>
      </w:pPr>
      <w:r>
        <w:rPr>
          <w:rStyle w:val="CommentReference"/>
        </w:rPr>
        <w:annotationRef/>
      </w:r>
      <w:r>
        <w:t>Each diagram also needs explanation</w:t>
      </w:r>
    </w:p>
  </w:comment>
  <w:comment w:id="44" w:author="Will Comber" w:date="2019-03-06T14:33:00Z" w:initials="WC">
    <w:p w14:paraId="6E494688" w14:textId="67F4D097" w:rsidR="00A06BF4" w:rsidRDefault="00A06BF4">
      <w:pPr>
        <w:pStyle w:val="CommentText"/>
      </w:pPr>
      <w:r>
        <w:rPr>
          <w:rStyle w:val="CommentReference"/>
        </w:rPr>
        <w:annotationRef/>
      </w:r>
      <w:r>
        <w:t>Where is this</w:t>
      </w:r>
    </w:p>
  </w:comment>
  <w:comment w:id="47" w:author="Will Comber" w:date="2019-03-06T14:49:00Z" w:initials="WC">
    <w:p w14:paraId="4CF6F021" w14:textId="7FD88980" w:rsidR="00A06BF4" w:rsidRDefault="00A06BF4">
      <w:pPr>
        <w:pStyle w:val="CommentText"/>
      </w:pPr>
      <w:r>
        <w:rPr>
          <w:rStyle w:val="CommentReference"/>
        </w:rPr>
        <w:annotationRef/>
      </w:r>
      <w:r>
        <w:t>This is now slightly different have helper classes instead of database also have table models</w:t>
      </w:r>
    </w:p>
  </w:comment>
  <w:comment w:id="50" w:author="Will Comber" w:date="2019-03-07T11:05:00Z" w:initials="WC">
    <w:p w14:paraId="44A7619B" w14:textId="532D7167" w:rsidR="006D4612" w:rsidRDefault="006D4612">
      <w:pPr>
        <w:pStyle w:val="CommentText"/>
      </w:pPr>
      <w:r>
        <w:rPr>
          <w:rStyle w:val="CommentReference"/>
        </w:rPr>
        <w:annotationRef/>
      </w:r>
      <w:r>
        <w:t xml:space="preserve">Link to which requirement </w:t>
      </w:r>
      <w:r w:rsidR="00007369">
        <w:t>in description</w:t>
      </w:r>
    </w:p>
  </w:comment>
  <w:comment w:id="51" w:author="Will Comber" w:date="2019-03-07T09:31:00Z" w:initials="WC">
    <w:p w14:paraId="63D84BA9" w14:textId="053CCF0B" w:rsidR="00A06BF4" w:rsidRDefault="00A06BF4">
      <w:pPr>
        <w:pStyle w:val="CommentText"/>
      </w:pPr>
      <w:r>
        <w:rPr>
          <w:rStyle w:val="CommentReference"/>
        </w:rPr>
        <w:annotationRef/>
      </w:r>
      <w:r>
        <w:t>A lot has changed here do we need to redo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34E29D" w15:done="0"/>
  <w15:commentEx w15:paraId="591D6B68" w15:done="0"/>
  <w15:commentEx w15:paraId="116458F5" w15:done="0"/>
  <w15:commentEx w15:paraId="6E494688" w15:done="0"/>
  <w15:commentEx w15:paraId="4CF6F021" w15:done="0"/>
  <w15:commentEx w15:paraId="44A7619B" w15:done="0"/>
  <w15:commentEx w15:paraId="63D84B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34E29D" w16cid:durableId="202B7669"/>
  <w16cid:commentId w16cid:paraId="591D6B68" w16cid:durableId="202A587F"/>
  <w16cid:commentId w16cid:paraId="116458F5" w16cid:durableId="202B79DA"/>
  <w16cid:commentId w16cid:paraId="6E494688" w16cid:durableId="202A58CD"/>
  <w16cid:commentId w16cid:paraId="4CF6F021" w16cid:durableId="202A5C60"/>
  <w16cid:commentId w16cid:paraId="44A7619B" w16cid:durableId="202B7993"/>
  <w16cid:commentId w16cid:paraId="63D84BA9" w16cid:durableId="202B63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585CA" w14:textId="77777777" w:rsidR="00A6601A" w:rsidRDefault="00A6601A">
      <w:r>
        <w:separator/>
      </w:r>
    </w:p>
  </w:endnote>
  <w:endnote w:type="continuationSeparator" w:id="0">
    <w:p w14:paraId="2C011171" w14:textId="77777777" w:rsidR="00A6601A" w:rsidRDefault="00A66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A06BF4" w:rsidRDefault="00A06BF4">
    <w:pPr>
      <w:pStyle w:val="Footer"/>
    </w:pPr>
  </w:p>
  <w:p w14:paraId="70B5AA07" w14:textId="77777777" w:rsidR="00A06BF4" w:rsidRDefault="00A06BF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A06BF4" w14:paraId="0C77F786" w14:textId="77777777" w:rsidTr="00314B89">
      <w:tc>
        <w:tcPr>
          <w:tcW w:w="4607" w:type="dxa"/>
        </w:tcPr>
        <w:p w14:paraId="0448BD11" w14:textId="77777777" w:rsidR="00A06BF4" w:rsidRDefault="00A06BF4">
          <w:pPr>
            <w:keepNext/>
            <w:keepLines/>
            <w:spacing w:before="60" w:after="20"/>
            <w:rPr>
              <w:sz w:val="18"/>
            </w:rPr>
          </w:pPr>
        </w:p>
      </w:tc>
      <w:tc>
        <w:tcPr>
          <w:tcW w:w="2323" w:type="dxa"/>
        </w:tcPr>
        <w:p w14:paraId="7589E5A7" w14:textId="77777777" w:rsidR="00A06BF4" w:rsidRDefault="00A06BF4">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A06BF4" w:rsidRDefault="00A06BF4">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A06BF4" w14:paraId="781BF90E" w14:textId="77777777" w:rsidTr="00314B89">
      <w:tc>
        <w:tcPr>
          <w:tcW w:w="4607" w:type="dxa"/>
          <w:tcBorders>
            <w:top w:val="single" w:sz="12" w:space="0" w:color="auto"/>
          </w:tcBorders>
        </w:tcPr>
        <w:p w14:paraId="715F767D" w14:textId="77777777" w:rsidR="00A06BF4" w:rsidRPr="00B653CF" w:rsidRDefault="00A06BF4"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A06BF4" w:rsidRDefault="00A06BF4" w:rsidP="00FE1B98">
          <w:pPr>
            <w:keepNext/>
            <w:keepLines/>
            <w:spacing w:before="40"/>
            <w:jc w:val="center"/>
            <w:rPr>
              <w:snapToGrid w:val="0"/>
              <w:sz w:val="12"/>
            </w:rPr>
          </w:pPr>
        </w:p>
        <w:p w14:paraId="340327D6" w14:textId="77777777" w:rsidR="00A06BF4" w:rsidRDefault="00A06BF4"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A06BF4" w14:paraId="7FA69762" w14:textId="77777777" w:rsidTr="00314B89">
      <w:tc>
        <w:tcPr>
          <w:tcW w:w="4607" w:type="dxa"/>
        </w:tcPr>
        <w:p w14:paraId="653385A2" w14:textId="77777777" w:rsidR="00A06BF4" w:rsidRDefault="00A06BF4">
          <w:pPr>
            <w:keepNext/>
            <w:keepLines/>
            <w:spacing w:before="60" w:after="20"/>
            <w:rPr>
              <w:sz w:val="18"/>
            </w:rPr>
          </w:pPr>
          <w:bookmarkStart w:id="17" w:name="hp_Footer"/>
        </w:p>
      </w:tc>
      <w:tc>
        <w:tcPr>
          <w:tcW w:w="2323" w:type="dxa"/>
        </w:tcPr>
        <w:p w14:paraId="049A83D4" w14:textId="77777777" w:rsidR="00A06BF4" w:rsidRDefault="00A06BF4">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A06BF4" w:rsidRDefault="00A06BF4">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A06BF4" w14:paraId="6E676BD7" w14:textId="77777777" w:rsidTr="00314B89">
      <w:tc>
        <w:tcPr>
          <w:tcW w:w="4607" w:type="dxa"/>
          <w:tcBorders>
            <w:top w:val="single" w:sz="12" w:space="0" w:color="auto"/>
          </w:tcBorders>
        </w:tcPr>
        <w:p w14:paraId="350A8D21" w14:textId="77777777" w:rsidR="00A06BF4" w:rsidRPr="00B653CF" w:rsidRDefault="00A06BF4"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A06BF4" w:rsidRDefault="00A06BF4" w:rsidP="00FE1B98">
          <w:pPr>
            <w:keepNext/>
            <w:keepLines/>
            <w:spacing w:before="40"/>
            <w:jc w:val="center"/>
            <w:rPr>
              <w:snapToGrid w:val="0"/>
              <w:sz w:val="12"/>
            </w:rPr>
          </w:pPr>
        </w:p>
        <w:p w14:paraId="33D430F8" w14:textId="77777777" w:rsidR="00A06BF4" w:rsidRDefault="00A06BF4" w:rsidP="00FE1B98">
          <w:pPr>
            <w:keepNext/>
            <w:keepLines/>
            <w:spacing w:before="40"/>
            <w:jc w:val="center"/>
            <w:rPr>
              <w:i/>
              <w:iCs/>
              <w:sz w:val="12"/>
            </w:rPr>
          </w:pPr>
        </w:p>
      </w:tc>
    </w:tr>
    <w:bookmarkEnd w:id="17"/>
  </w:tbl>
  <w:p w14:paraId="10A0F777" w14:textId="77777777" w:rsidR="00A06BF4" w:rsidRDefault="00A06BF4">
    <w:pPr>
      <w:pStyle w:val="Footer"/>
      <w:rPr>
        <w:sz w:val="4"/>
      </w:rPr>
    </w:pPr>
  </w:p>
  <w:p w14:paraId="0D6D0A07" w14:textId="77777777" w:rsidR="00A06BF4" w:rsidRDefault="00A06BF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A06BF4" w:rsidRDefault="00A06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E0F90" w14:textId="77777777" w:rsidR="00A6601A" w:rsidRDefault="00A6601A">
      <w:r>
        <w:separator/>
      </w:r>
    </w:p>
  </w:footnote>
  <w:footnote w:type="continuationSeparator" w:id="0">
    <w:p w14:paraId="1E1EF08F" w14:textId="77777777" w:rsidR="00A6601A" w:rsidRDefault="00A660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A06BF4" w:rsidRDefault="00A06B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A06BF4" w14:paraId="44BB473D" w14:textId="77777777">
      <w:trPr>
        <w:cantSplit/>
      </w:trPr>
      <w:tc>
        <w:tcPr>
          <w:tcW w:w="2736" w:type="dxa"/>
          <w:tcBorders>
            <w:top w:val="double" w:sz="6" w:space="0" w:color="auto"/>
            <w:bottom w:val="nil"/>
            <w:right w:val="dotted" w:sz="4" w:space="0" w:color="auto"/>
          </w:tcBorders>
        </w:tcPr>
        <w:p w14:paraId="531CFCA4" w14:textId="28AFC19F" w:rsidR="00A06BF4" w:rsidRDefault="00A06BF4"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A06BF4" w:rsidRDefault="00A06BF4">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5725A909" w:rsidR="00A06BF4" w:rsidRDefault="00A06BF4">
          <w:pPr>
            <w:spacing w:before="60" w:after="40"/>
            <w:ind w:right="-72"/>
            <w:jc w:val="center"/>
            <w:rPr>
              <w:rFonts w:ascii="HPlogostd" w:hAnsi="HPlogostd"/>
              <w:sz w:val="32"/>
            </w:rPr>
          </w:pPr>
          <w:r>
            <w:rPr>
              <w:bCs/>
              <w:highlight w:val="lightGray"/>
            </w:rPr>
            <w:t>[06/02/19]</w:t>
          </w:r>
        </w:p>
      </w:tc>
    </w:tr>
    <w:tr w:rsidR="00A06BF4"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A06BF4" w:rsidRDefault="00A06BF4">
          <w:pPr>
            <w:pStyle w:val="Heading4"/>
            <w:spacing w:before="80" w:after="80"/>
          </w:pPr>
          <w:bookmarkStart w:id="16" w:name="hp_Header"/>
        </w:p>
      </w:tc>
      <w:tc>
        <w:tcPr>
          <w:tcW w:w="4334" w:type="dxa"/>
          <w:tcBorders>
            <w:left w:val="nil"/>
            <w:right w:val="nil"/>
          </w:tcBorders>
        </w:tcPr>
        <w:p w14:paraId="67148F1D" w14:textId="77777777" w:rsidR="00A06BF4" w:rsidRDefault="00A06BF4">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A06BF4" w:rsidRDefault="00A06BF4">
          <w:pPr>
            <w:spacing w:before="80" w:after="80"/>
            <w:jc w:val="right"/>
            <w:rPr>
              <w:b/>
            </w:rPr>
          </w:pPr>
        </w:p>
      </w:tc>
    </w:tr>
    <w:bookmarkEnd w:id="16"/>
  </w:tbl>
  <w:p w14:paraId="5D4066F5" w14:textId="77777777" w:rsidR="00A06BF4" w:rsidRDefault="00A06BF4">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A06BF4" w:rsidRDefault="00A06B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4183A"/>
    <w:multiLevelType w:val="hybridMultilevel"/>
    <w:tmpl w:val="1D56B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7E7856"/>
    <w:multiLevelType w:val="hybridMultilevel"/>
    <w:tmpl w:val="9D7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7" w15:restartNumberingAfterBreak="0">
    <w:nsid w:val="379A4ACC"/>
    <w:multiLevelType w:val="hybridMultilevel"/>
    <w:tmpl w:val="737CC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6A24EA"/>
    <w:multiLevelType w:val="hybridMultilevel"/>
    <w:tmpl w:val="99E6B6F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9" w15:restartNumberingAfterBreak="0">
    <w:nsid w:val="3DA63705"/>
    <w:multiLevelType w:val="hybridMultilevel"/>
    <w:tmpl w:val="F53A7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1" w15:restartNumberingAfterBreak="0">
    <w:nsid w:val="4F1650D1"/>
    <w:multiLevelType w:val="hybridMultilevel"/>
    <w:tmpl w:val="6D0E0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D02978"/>
    <w:multiLevelType w:val="hybridMultilevel"/>
    <w:tmpl w:val="4CBAF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4"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6"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7"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9"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20"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3" w15:restartNumberingAfterBreak="0">
    <w:nsid w:val="7A41543B"/>
    <w:multiLevelType w:val="hybridMultilevel"/>
    <w:tmpl w:val="6A2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6"/>
  </w:num>
  <w:num w:numId="4">
    <w:abstractNumId w:val="10"/>
  </w:num>
  <w:num w:numId="5">
    <w:abstractNumId w:val="19"/>
  </w:num>
  <w:num w:numId="6">
    <w:abstractNumId w:val="13"/>
  </w:num>
  <w:num w:numId="7">
    <w:abstractNumId w:val="22"/>
  </w:num>
  <w:num w:numId="8">
    <w:abstractNumId w:val="16"/>
  </w:num>
  <w:num w:numId="9">
    <w:abstractNumId w:val="5"/>
  </w:num>
  <w:num w:numId="10">
    <w:abstractNumId w:val="2"/>
  </w:num>
  <w:num w:numId="11">
    <w:abstractNumId w:val="14"/>
  </w:num>
  <w:num w:numId="12">
    <w:abstractNumId w:val="25"/>
  </w:num>
  <w:num w:numId="13">
    <w:abstractNumId w:val="26"/>
  </w:num>
  <w:num w:numId="14">
    <w:abstractNumId w:val="17"/>
  </w:num>
  <w:num w:numId="15">
    <w:abstractNumId w:val="4"/>
  </w:num>
  <w:num w:numId="16">
    <w:abstractNumId w:val="0"/>
  </w:num>
  <w:num w:numId="17">
    <w:abstractNumId w:val="24"/>
  </w:num>
  <w:num w:numId="18">
    <w:abstractNumId w:val="21"/>
  </w:num>
  <w:num w:numId="19">
    <w:abstractNumId w:val="18"/>
  </w:num>
  <w:num w:numId="20">
    <w:abstractNumId w:val="7"/>
  </w:num>
  <w:num w:numId="21">
    <w:abstractNumId w:val="23"/>
  </w:num>
  <w:num w:numId="22">
    <w:abstractNumId w:val="8"/>
  </w:num>
  <w:num w:numId="23">
    <w:abstractNumId w:val="3"/>
  </w:num>
  <w:num w:numId="24">
    <w:abstractNumId w:val="9"/>
  </w:num>
  <w:num w:numId="25">
    <w:abstractNumId w:val="1"/>
  </w:num>
  <w:num w:numId="26">
    <w:abstractNumId w:val="12"/>
  </w:num>
  <w:num w:numId="27">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07369"/>
    <w:rsid w:val="00017195"/>
    <w:rsid w:val="00027CA7"/>
    <w:rsid w:val="0003420D"/>
    <w:rsid w:val="00041FA7"/>
    <w:rsid w:val="000443AE"/>
    <w:rsid w:val="00050860"/>
    <w:rsid w:val="00050EC5"/>
    <w:rsid w:val="000520B6"/>
    <w:rsid w:val="00056B1B"/>
    <w:rsid w:val="000605A6"/>
    <w:rsid w:val="000679BA"/>
    <w:rsid w:val="00072DDE"/>
    <w:rsid w:val="0007672D"/>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2DB"/>
    <w:rsid w:val="000D5E72"/>
    <w:rsid w:val="000F30D2"/>
    <w:rsid w:val="001040AA"/>
    <w:rsid w:val="00104CC9"/>
    <w:rsid w:val="00105CDB"/>
    <w:rsid w:val="00112EF4"/>
    <w:rsid w:val="001170A5"/>
    <w:rsid w:val="001206B9"/>
    <w:rsid w:val="00122DBB"/>
    <w:rsid w:val="00123E31"/>
    <w:rsid w:val="001252B3"/>
    <w:rsid w:val="001253DD"/>
    <w:rsid w:val="00130BF6"/>
    <w:rsid w:val="00132925"/>
    <w:rsid w:val="00132A77"/>
    <w:rsid w:val="0013320A"/>
    <w:rsid w:val="00134D95"/>
    <w:rsid w:val="001403DE"/>
    <w:rsid w:val="00144EE9"/>
    <w:rsid w:val="00151CAF"/>
    <w:rsid w:val="0015451B"/>
    <w:rsid w:val="001563FE"/>
    <w:rsid w:val="001620BF"/>
    <w:rsid w:val="00163CD3"/>
    <w:rsid w:val="00163F96"/>
    <w:rsid w:val="0016493F"/>
    <w:rsid w:val="00165786"/>
    <w:rsid w:val="00166E47"/>
    <w:rsid w:val="00171D09"/>
    <w:rsid w:val="0018403F"/>
    <w:rsid w:val="0018763B"/>
    <w:rsid w:val="00187684"/>
    <w:rsid w:val="00192E6B"/>
    <w:rsid w:val="00193B9F"/>
    <w:rsid w:val="001A0748"/>
    <w:rsid w:val="001A2BBE"/>
    <w:rsid w:val="001A3C8B"/>
    <w:rsid w:val="001B1287"/>
    <w:rsid w:val="001B2F36"/>
    <w:rsid w:val="001B5B2A"/>
    <w:rsid w:val="001B6AFB"/>
    <w:rsid w:val="001B7368"/>
    <w:rsid w:val="001C050E"/>
    <w:rsid w:val="001C3F55"/>
    <w:rsid w:val="001C7DEA"/>
    <w:rsid w:val="001D5EF1"/>
    <w:rsid w:val="001E0D3F"/>
    <w:rsid w:val="001E1908"/>
    <w:rsid w:val="001E2BB9"/>
    <w:rsid w:val="001E748C"/>
    <w:rsid w:val="001F3D64"/>
    <w:rsid w:val="001F6794"/>
    <w:rsid w:val="0020204C"/>
    <w:rsid w:val="0020252D"/>
    <w:rsid w:val="00202603"/>
    <w:rsid w:val="0021276B"/>
    <w:rsid w:val="00214598"/>
    <w:rsid w:val="002164A7"/>
    <w:rsid w:val="0021731B"/>
    <w:rsid w:val="00224B26"/>
    <w:rsid w:val="00224D66"/>
    <w:rsid w:val="0022523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E7911"/>
    <w:rsid w:val="002F0F77"/>
    <w:rsid w:val="0030226C"/>
    <w:rsid w:val="003046A1"/>
    <w:rsid w:val="003054B6"/>
    <w:rsid w:val="00305B8F"/>
    <w:rsid w:val="00310424"/>
    <w:rsid w:val="0031288A"/>
    <w:rsid w:val="00314B89"/>
    <w:rsid w:val="00316EBF"/>
    <w:rsid w:val="00317D4C"/>
    <w:rsid w:val="00320520"/>
    <w:rsid w:val="00320F06"/>
    <w:rsid w:val="00321E00"/>
    <w:rsid w:val="003242DC"/>
    <w:rsid w:val="0032662D"/>
    <w:rsid w:val="00332325"/>
    <w:rsid w:val="00335DD2"/>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87D19"/>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4EB2"/>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09B3"/>
    <w:rsid w:val="00591B90"/>
    <w:rsid w:val="00591DA4"/>
    <w:rsid w:val="00592D57"/>
    <w:rsid w:val="005940CE"/>
    <w:rsid w:val="0059571C"/>
    <w:rsid w:val="00595943"/>
    <w:rsid w:val="0059762E"/>
    <w:rsid w:val="005A5B63"/>
    <w:rsid w:val="005B64A1"/>
    <w:rsid w:val="005C3501"/>
    <w:rsid w:val="005C76DB"/>
    <w:rsid w:val="005D4B5B"/>
    <w:rsid w:val="005D4C6F"/>
    <w:rsid w:val="005F5C45"/>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156E"/>
    <w:rsid w:val="0067297A"/>
    <w:rsid w:val="006756CE"/>
    <w:rsid w:val="00681AC3"/>
    <w:rsid w:val="00692A58"/>
    <w:rsid w:val="00695E38"/>
    <w:rsid w:val="00696077"/>
    <w:rsid w:val="006A030A"/>
    <w:rsid w:val="006A0B0B"/>
    <w:rsid w:val="006A0BDD"/>
    <w:rsid w:val="006A10B2"/>
    <w:rsid w:val="006A2A1D"/>
    <w:rsid w:val="006B3E0C"/>
    <w:rsid w:val="006B3F14"/>
    <w:rsid w:val="006C202B"/>
    <w:rsid w:val="006D2D1E"/>
    <w:rsid w:val="006D2D9B"/>
    <w:rsid w:val="006D4612"/>
    <w:rsid w:val="006D4BF2"/>
    <w:rsid w:val="006E6CCB"/>
    <w:rsid w:val="006F1BC5"/>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2206"/>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3F50"/>
    <w:rsid w:val="007E6E74"/>
    <w:rsid w:val="00800D17"/>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119"/>
    <w:rsid w:val="008C652C"/>
    <w:rsid w:val="008C6A43"/>
    <w:rsid w:val="008C75B3"/>
    <w:rsid w:val="008C78E5"/>
    <w:rsid w:val="008C7BD1"/>
    <w:rsid w:val="008E06F7"/>
    <w:rsid w:val="008E09A5"/>
    <w:rsid w:val="008E2772"/>
    <w:rsid w:val="008E38B6"/>
    <w:rsid w:val="008E5194"/>
    <w:rsid w:val="008E5DC8"/>
    <w:rsid w:val="008E7B9F"/>
    <w:rsid w:val="008F4397"/>
    <w:rsid w:val="008F716E"/>
    <w:rsid w:val="008F79B5"/>
    <w:rsid w:val="009064AB"/>
    <w:rsid w:val="00910484"/>
    <w:rsid w:val="00913158"/>
    <w:rsid w:val="00921EDC"/>
    <w:rsid w:val="009269A1"/>
    <w:rsid w:val="00927155"/>
    <w:rsid w:val="00933105"/>
    <w:rsid w:val="009335A0"/>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2FEE"/>
    <w:rsid w:val="009C4D9E"/>
    <w:rsid w:val="009C53E7"/>
    <w:rsid w:val="009C5593"/>
    <w:rsid w:val="009D2339"/>
    <w:rsid w:val="009D26EF"/>
    <w:rsid w:val="009D7549"/>
    <w:rsid w:val="009D771D"/>
    <w:rsid w:val="009E16E4"/>
    <w:rsid w:val="009E1AE2"/>
    <w:rsid w:val="009F7E0E"/>
    <w:rsid w:val="00A01AB8"/>
    <w:rsid w:val="00A03B29"/>
    <w:rsid w:val="00A03B4C"/>
    <w:rsid w:val="00A06BF4"/>
    <w:rsid w:val="00A13AC0"/>
    <w:rsid w:val="00A173D0"/>
    <w:rsid w:val="00A2039A"/>
    <w:rsid w:val="00A24123"/>
    <w:rsid w:val="00A37B6A"/>
    <w:rsid w:val="00A4134C"/>
    <w:rsid w:val="00A464A2"/>
    <w:rsid w:val="00A46887"/>
    <w:rsid w:val="00A47899"/>
    <w:rsid w:val="00A5245B"/>
    <w:rsid w:val="00A6227C"/>
    <w:rsid w:val="00A62F9E"/>
    <w:rsid w:val="00A6601A"/>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8C4"/>
    <w:rsid w:val="00AD1C02"/>
    <w:rsid w:val="00AD47E0"/>
    <w:rsid w:val="00AD6B17"/>
    <w:rsid w:val="00AD7117"/>
    <w:rsid w:val="00AD79B5"/>
    <w:rsid w:val="00AE0B8F"/>
    <w:rsid w:val="00AE5AF7"/>
    <w:rsid w:val="00AF2435"/>
    <w:rsid w:val="00AF2899"/>
    <w:rsid w:val="00AF7B1B"/>
    <w:rsid w:val="00B01029"/>
    <w:rsid w:val="00B04E49"/>
    <w:rsid w:val="00B16568"/>
    <w:rsid w:val="00B1716A"/>
    <w:rsid w:val="00B20C3E"/>
    <w:rsid w:val="00B21CC0"/>
    <w:rsid w:val="00B31EFB"/>
    <w:rsid w:val="00B32646"/>
    <w:rsid w:val="00B36590"/>
    <w:rsid w:val="00B41BD7"/>
    <w:rsid w:val="00B63235"/>
    <w:rsid w:val="00B635FB"/>
    <w:rsid w:val="00B653CF"/>
    <w:rsid w:val="00B66DBB"/>
    <w:rsid w:val="00B71473"/>
    <w:rsid w:val="00B7197D"/>
    <w:rsid w:val="00B8654F"/>
    <w:rsid w:val="00B95A1C"/>
    <w:rsid w:val="00B964B3"/>
    <w:rsid w:val="00B97505"/>
    <w:rsid w:val="00BB65E7"/>
    <w:rsid w:val="00BB6938"/>
    <w:rsid w:val="00BC1BFA"/>
    <w:rsid w:val="00BC3E36"/>
    <w:rsid w:val="00BC460C"/>
    <w:rsid w:val="00BC4B27"/>
    <w:rsid w:val="00BE0041"/>
    <w:rsid w:val="00BE36B2"/>
    <w:rsid w:val="00BF1448"/>
    <w:rsid w:val="00BF1725"/>
    <w:rsid w:val="00BF770D"/>
    <w:rsid w:val="00C0004C"/>
    <w:rsid w:val="00C01112"/>
    <w:rsid w:val="00C011E0"/>
    <w:rsid w:val="00C042F8"/>
    <w:rsid w:val="00C06D74"/>
    <w:rsid w:val="00C12054"/>
    <w:rsid w:val="00C136D1"/>
    <w:rsid w:val="00C13708"/>
    <w:rsid w:val="00C17A10"/>
    <w:rsid w:val="00C21C7E"/>
    <w:rsid w:val="00C30335"/>
    <w:rsid w:val="00C4066F"/>
    <w:rsid w:val="00C4427E"/>
    <w:rsid w:val="00C44EFD"/>
    <w:rsid w:val="00C60AE6"/>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5D6A"/>
    <w:rsid w:val="00CC7A19"/>
    <w:rsid w:val="00CD0EEB"/>
    <w:rsid w:val="00CD0F26"/>
    <w:rsid w:val="00CD4BCB"/>
    <w:rsid w:val="00CD5822"/>
    <w:rsid w:val="00CE1EA5"/>
    <w:rsid w:val="00CE353D"/>
    <w:rsid w:val="00CE380B"/>
    <w:rsid w:val="00CE5DCE"/>
    <w:rsid w:val="00CF3A54"/>
    <w:rsid w:val="00CF7D5E"/>
    <w:rsid w:val="00D002E3"/>
    <w:rsid w:val="00D03978"/>
    <w:rsid w:val="00D03B2D"/>
    <w:rsid w:val="00D05CA2"/>
    <w:rsid w:val="00D074C2"/>
    <w:rsid w:val="00D12D90"/>
    <w:rsid w:val="00D317A7"/>
    <w:rsid w:val="00D32DCA"/>
    <w:rsid w:val="00D34C14"/>
    <w:rsid w:val="00D47594"/>
    <w:rsid w:val="00D60C25"/>
    <w:rsid w:val="00D60C76"/>
    <w:rsid w:val="00D61D2B"/>
    <w:rsid w:val="00D63232"/>
    <w:rsid w:val="00D653E8"/>
    <w:rsid w:val="00D72896"/>
    <w:rsid w:val="00D80E30"/>
    <w:rsid w:val="00D83CB3"/>
    <w:rsid w:val="00D83CD2"/>
    <w:rsid w:val="00D8672F"/>
    <w:rsid w:val="00D950E9"/>
    <w:rsid w:val="00D964A6"/>
    <w:rsid w:val="00D97455"/>
    <w:rsid w:val="00DA020D"/>
    <w:rsid w:val="00DA0773"/>
    <w:rsid w:val="00DA715B"/>
    <w:rsid w:val="00DA72F9"/>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DF7C50"/>
    <w:rsid w:val="00E047C0"/>
    <w:rsid w:val="00E0682F"/>
    <w:rsid w:val="00E06DC4"/>
    <w:rsid w:val="00E230F0"/>
    <w:rsid w:val="00E30812"/>
    <w:rsid w:val="00E32D9D"/>
    <w:rsid w:val="00E3420F"/>
    <w:rsid w:val="00E34E84"/>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D600A"/>
    <w:rsid w:val="00EE4BB3"/>
    <w:rsid w:val="00EE6C9A"/>
    <w:rsid w:val="00F000D3"/>
    <w:rsid w:val="00F012EC"/>
    <w:rsid w:val="00F03AD4"/>
    <w:rsid w:val="00F06393"/>
    <w:rsid w:val="00F1022E"/>
    <w:rsid w:val="00F13546"/>
    <w:rsid w:val="00F13D20"/>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266"/>
    <w:rsid w:val="00F93FD8"/>
    <w:rsid w:val="00FA04D4"/>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uiPriority w:val="99"/>
    <w:unhideWhenUsed/>
    <w:rsid w:val="00760573"/>
  </w:style>
  <w:style w:type="character" w:customStyle="1" w:styleId="CommentTextChar">
    <w:name w:val="Comment Text Char"/>
    <w:basedOn w:val="DefaultParagraphFont"/>
    <w:link w:val="CommentText"/>
    <w:uiPriority w:val="99"/>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 w:type="character" w:styleId="Emphasis">
    <w:name w:val="Emphasis"/>
    <w:basedOn w:val="DefaultParagraphFont"/>
    <w:qFormat/>
    <w:rsid w:val="00D47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5B5F5348-7CE2-4BF2-AEFE-44935D03E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29</Pages>
  <Words>4954</Words>
  <Characters>28241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Will Comber</cp:lastModifiedBy>
  <cp:revision>41</cp:revision>
  <cp:lastPrinted>2008-10-13T15:31:00Z</cp:lastPrinted>
  <dcterms:created xsi:type="dcterms:W3CDTF">2019-03-04T11:09:00Z</dcterms:created>
  <dcterms:modified xsi:type="dcterms:W3CDTF">2019-03-07T11:08:00Z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