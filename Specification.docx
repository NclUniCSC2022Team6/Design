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623AFD3"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722206">
              <w:rPr>
                <w:rFonts w:ascii="Arial" w:hAnsi="Arial" w:cs="Arial"/>
                <w:highlight w:val="lightGray"/>
              </w:rPr>
              <w:t>11</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47E57C65" w:rsidR="006F1CB8" w:rsidRPr="004C131D" w:rsidRDefault="00722206"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r>
              <w:rPr>
                <w:rFonts w:ascii="Arial" w:hAnsi="Arial" w:cs="Arial"/>
              </w:rPr>
              <w:t>Titas Alvikas</w:t>
            </w:r>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5C4299" w:rsidRPr="004C131D" w14:paraId="3F127286" w14:textId="77777777" w:rsidTr="0028406B">
        <w:trPr>
          <w:trHeight w:val="269"/>
        </w:trPr>
        <w:tc>
          <w:tcPr>
            <w:tcW w:w="1134" w:type="dxa"/>
          </w:tcPr>
          <w:p w14:paraId="2A94DCD6" w14:textId="2CCC0F9E" w:rsidR="005C4299" w:rsidRDefault="005C4299" w:rsidP="00132A77">
            <w:pPr>
              <w:pStyle w:val="TableMedium"/>
              <w:rPr>
                <w:rFonts w:ascii="Arial" w:hAnsi="Arial" w:cs="Arial"/>
              </w:rPr>
            </w:pPr>
            <w:r>
              <w:rPr>
                <w:rFonts w:ascii="Arial" w:hAnsi="Arial" w:cs="Arial"/>
              </w:rPr>
              <w:t>2.11</w:t>
            </w:r>
          </w:p>
        </w:tc>
        <w:tc>
          <w:tcPr>
            <w:tcW w:w="1116" w:type="dxa"/>
          </w:tcPr>
          <w:p w14:paraId="2BE8B770" w14:textId="043B1491" w:rsidR="005C4299" w:rsidRDefault="005C4299" w:rsidP="00132A77">
            <w:pPr>
              <w:pStyle w:val="TableMedium"/>
              <w:rPr>
                <w:rFonts w:ascii="Arial" w:hAnsi="Arial" w:cs="Arial"/>
              </w:rPr>
            </w:pPr>
            <w:r>
              <w:rPr>
                <w:rFonts w:ascii="Arial" w:hAnsi="Arial" w:cs="Arial"/>
              </w:rPr>
              <w:t>03/03/2019</w:t>
            </w:r>
          </w:p>
        </w:tc>
        <w:tc>
          <w:tcPr>
            <w:tcW w:w="1800" w:type="dxa"/>
          </w:tcPr>
          <w:p w14:paraId="19D21849" w14:textId="6F1D129F" w:rsidR="005C4299" w:rsidRDefault="005C4299" w:rsidP="00132A77">
            <w:pPr>
              <w:pStyle w:val="TableMedium"/>
              <w:rPr>
                <w:rFonts w:ascii="Arial" w:hAnsi="Arial" w:cs="Arial"/>
              </w:rPr>
            </w:pPr>
            <w:r>
              <w:rPr>
                <w:rFonts w:ascii="Arial" w:hAnsi="Arial" w:cs="Arial"/>
              </w:rPr>
              <w:t>James O’Connor</w:t>
            </w:r>
          </w:p>
        </w:tc>
        <w:tc>
          <w:tcPr>
            <w:tcW w:w="5742" w:type="dxa"/>
          </w:tcPr>
          <w:p w14:paraId="2BFA5EC5" w14:textId="053772EB" w:rsidR="005C4299" w:rsidRDefault="005C4299" w:rsidP="00132A77">
            <w:pPr>
              <w:pStyle w:val="TableMedium"/>
              <w:rPr>
                <w:rFonts w:ascii="Arial" w:hAnsi="Arial" w:cs="Arial"/>
              </w:rPr>
            </w:pPr>
            <w:r>
              <w:rPr>
                <w:rFonts w:ascii="Arial" w:hAnsi="Arial" w:cs="Arial"/>
              </w:rPr>
              <w:t>Added GUI designs.</w:t>
            </w:r>
          </w:p>
        </w:tc>
      </w:tr>
      <w:tr w:rsidR="00D97455" w:rsidRPr="004C131D" w14:paraId="1EB34847" w14:textId="77777777" w:rsidTr="0028406B">
        <w:trPr>
          <w:trHeight w:val="269"/>
        </w:trPr>
        <w:tc>
          <w:tcPr>
            <w:tcW w:w="1134" w:type="dxa"/>
          </w:tcPr>
          <w:p w14:paraId="61A4D24C" w14:textId="67A1687A"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sidR="005C4299">
              <w:rPr>
                <w:rFonts w:ascii="Arial" w:hAnsi="Arial" w:cs="Arial"/>
              </w:rPr>
              <w:t>2</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tr w:rsidR="005C4299" w:rsidRPr="004C131D" w14:paraId="5D69D5D9" w14:textId="77777777" w:rsidTr="0028406B">
        <w:trPr>
          <w:trHeight w:val="269"/>
        </w:trPr>
        <w:tc>
          <w:tcPr>
            <w:tcW w:w="1134" w:type="dxa"/>
          </w:tcPr>
          <w:p w14:paraId="59532832" w14:textId="36F635C7" w:rsidR="005C4299" w:rsidRDefault="005C4299" w:rsidP="00132A77">
            <w:pPr>
              <w:pStyle w:val="TableMedium"/>
              <w:rPr>
                <w:rFonts w:ascii="Arial" w:hAnsi="Arial" w:cs="Arial"/>
              </w:rPr>
            </w:pPr>
            <w:r>
              <w:rPr>
                <w:rFonts w:ascii="Arial" w:hAnsi="Arial" w:cs="Arial"/>
              </w:rPr>
              <w:t>2.13</w:t>
            </w:r>
          </w:p>
        </w:tc>
        <w:tc>
          <w:tcPr>
            <w:tcW w:w="1116" w:type="dxa"/>
          </w:tcPr>
          <w:p w14:paraId="6639E0D3" w14:textId="475A4890" w:rsidR="005C4299" w:rsidRDefault="005C4299" w:rsidP="00132A77">
            <w:pPr>
              <w:pStyle w:val="TableMedium"/>
              <w:rPr>
                <w:rFonts w:ascii="Arial" w:hAnsi="Arial" w:cs="Arial"/>
              </w:rPr>
            </w:pPr>
            <w:r>
              <w:rPr>
                <w:rFonts w:ascii="Arial" w:hAnsi="Arial" w:cs="Arial"/>
              </w:rPr>
              <w:t>07/03/2019</w:t>
            </w:r>
          </w:p>
        </w:tc>
        <w:tc>
          <w:tcPr>
            <w:tcW w:w="1800" w:type="dxa"/>
          </w:tcPr>
          <w:p w14:paraId="5572F69D" w14:textId="38FC89B8" w:rsidR="005C4299" w:rsidRDefault="005C4299" w:rsidP="00132A77">
            <w:pPr>
              <w:pStyle w:val="TableMedium"/>
              <w:rPr>
                <w:rFonts w:ascii="Arial" w:hAnsi="Arial" w:cs="Arial"/>
              </w:rPr>
            </w:pPr>
            <w:r>
              <w:rPr>
                <w:rFonts w:ascii="Arial" w:hAnsi="Arial" w:cs="Arial"/>
              </w:rPr>
              <w:t>James O’Connor</w:t>
            </w:r>
          </w:p>
        </w:tc>
        <w:tc>
          <w:tcPr>
            <w:tcW w:w="5742" w:type="dxa"/>
          </w:tcPr>
          <w:p w14:paraId="366BB775" w14:textId="2A1BD19F" w:rsidR="005C4299" w:rsidRDefault="005C4299" w:rsidP="00132A77">
            <w:pPr>
              <w:pStyle w:val="TableMedium"/>
              <w:rPr>
                <w:rFonts w:ascii="Arial" w:hAnsi="Arial" w:cs="Arial"/>
              </w:rPr>
            </w:pPr>
            <w:r>
              <w:rPr>
                <w:rFonts w:ascii="Arial" w:hAnsi="Arial" w:cs="Arial"/>
              </w:rPr>
              <w:t xml:space="preserve">Added </w:t>
            </w:r>
            <w:r w:rsidR="0057485E">
              <w:rPr>
                <w:rFonts w:ascii="Arial" w:hAnsi="Arial" w:cs="Arial"/>
              </w:rPr>
              <w:t>UML descriptions and architecture diagram</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0576486F" w14:textId="1F75C604" w:rsidR="00CD0F26"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776755" w:history="1">
            <w:r w:rsidR="00CD0F26" w:rsidRPr="00E23C3C">
              <w:rPr>
                <w:rStyle w:val="Hyperlink"/>
                <w:rFonts w:ascii="Arial" w:hAnsi="Arial" w:cs="Arial"/>
              </w:rPr>
              <w:t>1.</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Purpose</w:t>
            </w:r>
            <w:r w:rsidR="00CD0F26">
              <w:rPr>
                <w:webHidden/>
              </w:rPr>
              <w:tab/>
            </w:r>
            <w:r w:rsidR="00CD0F26">
              <w:rPr>
                <w:webHidden/>
              </w:rPr>
              <w:fldChar w:fldCharType="begin"/>
            </w:r>
            <w:r w:rsidR="00CD0F26">
              <w:rPr>
                <w:webHidden/>
              </w:rPr>
              <w:instrText xml:space="preserve"> PAGEREF _Toc2776755 \h </w:instrText>
            </w:r>
            <w:r w:rsidR="00CD0F26">
              <w:rPr>
                <w:webHidden/>
              </w:rPr>
            </w:r>
            <w:r w:rsidR="00CD0F26">
              <w:rPr>
                <w:webHidden/>
              </w:rPr>
              <w:fldChar w:fldCharType="separate"/>
            </w:r>
            <w:r w:rsidR="00CD0F26">
              <w:rPr>
                <w:webHidden/>
              </w:rPr>
              <w:t>4</w:t>
            </w:r>
            <w:r w:rsidR="00CD0F26">
              <w:rPr>
                <w:webHidden/>
              </w:rPr>
              <w:fldChar w:fldCharType="end"/>
            </w:r>
          </w:hyperlink>
        </w:p>
        <w:p w14:paraId="25C56B4B" w14:textId="634E2187" w:rsidR="00CD0F26" w:rsidRDefault="00B80C16">
          <w:pPr>
            <w:pStyle w:val="TOC2"/>
            <w:rPr>
              <w:rFonts w:asciiTheme="minorHAnsi" w:eastAsiaTheme="minorEastAsia" w:hAnsiTheme="minorHAnsi" w:cstheme="minorBidi"/>
              <w:sz w:val="22"/>
              <w:szCs w:val="22"/>
              <w:lang w:eastAsia="en-GB"/>
            </w:rPr>
          </w:pPr>
          <w:hyperlink w:anchor="_Toc2776756" w:history="1">
            <w:r w:rsidR="00CD0F26" w:rsidRPr="00E23C3C">
              <w:rPr>
                <w:rStyle w:val="Hyperlink"/>
                <w:rFonts w:ascii="Arial" w:hAnsi="Arial" w:cs="Arial"/>
              </w:rPr>
              <w:t>2.</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Background &amp; Analysis</w:t>
            </w:r>
            <w:r w:rsidR="00CD0F26">
              <w:rPr>
                <w:webHidden/>
              </w:rPr>
              <w:tab/>
            </w:r>
            <w:r w:rsidR="00CD0F26">
              <w:rPr>
                <w:webHidden/>
              </w:rPr>
              <w:fldChar w:fldCharType="begin"/>
            </w:r>
            <w:r w:rsidR="00CD0F26">
              <w:rPr>
                <w:webHidden/>
              </w:rPr>
              <w:instrText xml:space="preserve"> PAGEREF _Toc2776756 \h </w:instrText>
            </w:r>
            <w:r w:rsidR="00CD0F26">
              <w:rPr>
                <w:webHidden/>
              </w:rPr>
            </w:r>
            <w:r w:rsidR="00CD0F26">
              <w:rPr>
                <w:webHidden/>
              </w:rPr>
              <w:fldChar w:fldCharType="separate"/>
            </w:r>
            <w:r w:rsidR="00CD0F26">
              <w:rPr>
                <w:webHidden/>
              </w:rPr>
              <w:t>5</w:t>
            </w:r>
            <w:r w:rsidR="00CD0F26">
              <w:rPr>
                <w:webHidden/>
              </w:rPr>
              <w:fldChar w:fldCharType="end"/>
            </w:r>
          </w:hyperlink>
        </w:p>
        <w:p w14:paraId="21B1F317" w14:textId="39A544A0" w:rsidR="00CD0F26" w:rsidRDefault="00B80C16">
          <w:pPr>
            <w:pStyle w:val="TOC3"/>
            <w:rPr>
              <w:rFonts w:asciiTheme="minorHAnsi" w:eastAsiaTheme="minorEastAsia" w:hAnsiTheme="minorHAnsi" w:cstheme="minorBidi"/>
              <w:i w:val="0"/>
              <w:sz w:val="22"/>
              <w:szCs w:val="22"/>
              <w:lang w:eastAsia="en-GB"/>
            </w:rPr>
          </w:pPr>
          <w:hyperlink w:anchor="_Toc2776757" w:history="1">
            <w:r w:rsidR="00CD0F26" w:rsidRPr="00E23C3C">
              <w:rPr>
                <w:rStyle w:val="Hyperlink"/>
                <w:rFonts w:ascii="Arial" w:hAnsi="Arial" w:cs="Arial"/>
              </w:rPr>
              <w:t>2.1.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 Process</w:t>
            </w:r>
            <w:r w:rsidR="00CD0F26">
              <w:rPr>
                <w:webHidden/>
              </w:rPr>
              <w:tab/>
            </w:r>
            <w:r w:rsidR="00CD0F26">
              <w:rPr>
                <w:webHidden/>
              </w:rPr>
              <w:fldChar w:fldCharType="begin"/>
            </w:r>
            <w:r w:rsidR="00CD0F26">
              <w:rPr>
                <w:webHidden/>
              </w:rPr>
              <w:instrText xml:space="preserve"> PAGEREF _Toc2776757 \h </w:instrText>
            </w:r>
            <w:r w:rsidR="00CD0F26">
              <w:rPr>
                <w:webHidden/>
              </w:rPr>
            </w:r>
            <w:r w:rsidR="00CD0F26">
              <w:rPr>
                <w:webHidden/>
              </w:rPr>
              <w:fldChar w:fldCharType="separate"/>
            </w:r>
            <w:r w:rsidR="00CD0F26">
              <w:rPr>
                <w:webHidden/>
              </w:rPr>
              <w:t>5</w:t>
            </w:r>
            <w:r w:rsidR="00CD0F26">
              <w:rPr>
                <w:webHidden/>
              </w:rPr>
              <w:fldChar w:fldCharType="end"/>
            </w:r>
          </w:hyperlink>
        </w:p>
        <w:p w14:paraId="42C780D6" w14:textId="2C6FBCEB" w:rsidR="00CD0F26" w:rsidRDefault="00B80C16">
          <w:pPr>
            <w:pStyle w:val="TOC3"/>
            <w:rPr>
              <w:rFonts w:asciiTheme="minorHAnsi" w:eastAsiaTheme="minorEastAsia" w:hAnsiTheme="minorHAnsi" w:cstheme="minorBidi"/>
              <w:i w:val="0"/>
              <w:sz w:val="22"/>
              <w:szCs w:val="22"/>
              <w:lang w:eastAsia="en-GB"/>
            </w:rPr>
          </w:pPr>
          <w:hyperlink w:anchor="_Toc2776758" w:history="1">
            <w:r w:rsidR="00CD0F26" w:rsidRPr="00E23C3C">
              <w:rPr>
                <w:rStyle w:val="Hyperlink"/>
                <w:rFonts w:ascii="Arial" w:hAnsi="Arial" w:cs="Arial"/>
              </w:rPr>
              <w:t>2.2.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w:t>
            </w:r>
            <w:r w:rsidR="00CD0F26">
              <w:rPr>
                <w:webHidden/>
              </w:rPr>
              <w:tab/>
            </w:r>
            <w:r w:rsidR="00CD0F26">
              <w:rPr>
                <w:webHidden/>
              </w:rPr>
              <w:fldChar w:fldCharType="begin"/>
            </w:r>
            <w:r w:rsidR="00CD0F26">
              <w:rPr>
                <w:webHidden/>
              </w:rPr>
              <w:instrText xml:space="preserve"> PAGEREF _Toc2776758 \h </w:instrText>
            </w:r>
            <w:r w:rsidR="00CD0F26">
              <w:rPr>
                <w:webHidden/>
              </w:rPr>
            </w:r>
            <w:r w:rsidR="00CD0F26">
              <w:rPr>
                <w:webHidden/>
              </w:rPr>
              <w:fldChar w:fldCharType="separate"/>
            </w:r>
            <w:r w:rsidR="00CD0F26">
              <w:rPr>
                <w:webHidden/>
              </w:rPr>
              <w:t>7</w:t>
            </w:r>
            <w:r w:rsidR="00CD0F26">
              <w:rPr>
                <w:webHidden/>
              </w:rPr>
              <w:fldChar w:fldCharType="end"/>
            </w:r>
          </w:hyperlink>
        </w:p>
        <w:p w14:paraId="7AA67684" w14:textId="3B7569E9" w:rsidR="00CD0F26" w:rsidRDefault="00B80C16">
          <w:pPr>
            <w:pStyle w:val="TOC3"/>
            <w:rPr>
              <w:rFonts w:asciiTheme="minorHAnsi" w:eastAsiaTheme="minorEastAsia" w:hAnsiTheme="minorHAnsi" w:cstheme="minorBidi"/>
              <w:i w:val="0"/>
              <w:sz w:val="22"/>
              <w:szCs w:val="22"/>
              <w:lang w:eastAsia="en-GB"/>
            </w:rPr>
          </w:pPr>
          <w:hyperlink w:anchor="_Toc2776759" w:history="1">
            <w:r w:rsidR="00CD0F26" w:rsidRPr="00E23C3C">
              <w:rPr>
                <w:rStyle w:val="Hyperlink"/>
                <w:rFonts w:ascii="Arial" w:hAnsi="Arial" w:cs="Arial"/>
              </w:rPr>
              <w:t>2.3.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Project purpose</w:t>
            </w:r>
            <w:r w:rsidR="00CD0F26">
              <w:rPr>
                <w:webHidden/>
              </w:rPr>
              <w:tab/>
            </w:r>
            <w:r w:rsidR="00CD0F26">
              <w:rPr>
                <w:webHidden/>
              </w:rPr>
              <w:fldChar w:fldCharType="begin"/>
            </w:r>
            <w:r w:rsidR="00CD0F26">
              <w:rPr>
                <w:webHidden/>
              </w:rPr>
              <w:instrText xml:space="preserve"> PAGEREF _Toc2776759 \h </w:instrText>
            </w:r>
            <w:r w:rsidR="00CD0F26">
              <w:rPr>
                <w:webHidden/>
              </w:rPr>
            </w:r>
            <w:r w:rsidR="00CD0F26">
              <w:rPr>
                <w:webHidden/>
              </w:rPr>
              <w:fldChar w:fldCharType="separate"/>
            </w:r>
            <w:r w:rsidR="00CD0F26">
              <w:rPr>
                <w:webHidden/>
              </w:rPr>
              <w:t>8</w:t>
            </w:r>
            <w:r w:rsidR="00CD0F26">
              <w:rPr>
                <w:webHidden/>
              </w:rPr>
              <w:fldChar w:fldCharType="end"/>
            </w:r>
          </w:hyperlink>
        </w:p>
        <w:p w14:paraId="5F1DB1EB" w14:textId="47C35262" w:rsidR="00CD0F26" w:rsidRDefault="00B80C16">
          <w:pPr>
            <w:pStyle w:val="TOC2"/>
            <w:rPr>
              <w:rFonts w:asciiTheme="minorHAnsi" w:eastAsiaTheme="minorEastAsia" w:hAnsiTheme="minorHAnsi" w:cstheme="minorBidi"/>
              <w:sz w:val="22"/>
              <w:szCs w:val="22"/>
              <w:lang w:eastAsia="en-GB"/>
            </w:rPr>
          </w:pPr>
          <w:hyperlink w:anchor="_Toc2776760" w:history="1">
            <w:r w:rsidR="00CD0F26" w:rsidRPr="00E23C3C">
              <w:rPr>
                <w:rStyle w:val="Hyperlink"/>
                <w:rFonts w:ascii="Arial" w:hAnsi="Arial" w:cs="Arial"/>
              </w:rPr>
              <w:t>3.</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Roles and Deliverables</w:t>
            </w:r>
            <w:r w:rsidR="00CD0F26">
              <w:rPr>
                <w:webHidden/>
              </w:rPr>
              <w:tab/>
            </w:r>
            <w:r w:rsidR="00CD0F26">
              <w:rPr>
                <w:webHidden/>
              </w:rPr>
              <w:fldChar w:fldCharType="begin"/>
            </w:r>
            <w:r w:rsidR="00CD0F26">
              <w:rPr>
                <w:webHidden/>
              </w:rPr>
              <w:instrText xml:space="preserve"> PAGEREF _Toc2776760 \h </w:instrText>
            </w:r>
            <w:r w:rsidR="00CD0F26">
              <w:rPr>
                <w:webHidden/>
              </w:rPr>
            </w:r>
            <w:r w:rsidR="00CD0F26">
              <w:rPr>
                <w:webHidden/>
              </w:rPr>
              <w:fldChar w:fldCharType="separate"/>
            </w:r>
            <w:r w:rsidR="00CD0F26">
              <w:rPr>
                <w:webHidden/>
              </w:rPr>
              <w:t>9</w:t>
            </w:r>
            <w:r w:rsidR="00CD0F26">
              <w:rPr>
                <w:webHidden/>
              </w:rPr>
              <w:fldChar w:fldCharType="end"/>
            </w:r>
          </w:hyperlink>
        </w:p>
        <w:p w14:paraId="113F69E7" w14:textId="4D45D5CF" w:rsidR="00CD0F26" w:rsidRDefault="00B80C16">
          <w:pPr>
            <w:pStyle w:val="TOC3"/>
            <w:rPr>
              <w:rFonts w:asciiTheme="minorHAnsi" w:eastAsiaTheme="minorEastAsia" w:hAnsiTheme="minorHAnsi" w:cstheme="minorBidi"/>
              <w:i w:val="0"/>
              <w:sz w:val="22"/>
              <w:szCs w:val="22"/>
              <w:lang w:eastAsia="en-GB"/>
            </w:rPr>
          </w:pPr>
          <w:hyperlink w:anchor="_Toc2776761" w:history="1">
            <w:r w:rsidR="00CD0F26" w:rsidRPr="00E23C3C">
              <w:rPr>
                <w:rStyle w:val="Hyperlink"/>
                <w:rFonts w:ascii="Arial" w:hAnsi="Arial" w:cs="Arial"/>
              </w:rPr>
              <w:t>3.1.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Roles</w:t>
            </w:r>
            <w:r w:rsidR="00CD0F26">
              <w:rPr>
                <w:webHidden/>
              </w:rPr>
              <w:tab/>
            </w:r>
            <w:r w:rsidR="00CD0F26">
              <w:rPr>
                <w:webHidden/>
              </w:rPr>
              <w:fldChar w:fldCharType="begin"/>
            </w:r>
            <w:r w:rsidR="00CD0F26">
              <w:rPr>
                <w:webHidden/>
              </w:rPr>
              <w:instrText xml:space="preserve"> PAGEREF _Toc2776761 \h </w:instrText>
            </w:r>
            <w:r w:rsidR="00CD0F26">
              <w:rPr>
                <w:webHidden/>
              </w:rPr>
            </w:r>
            <w:r w:rsidR="00CD0F26">
              <w:rPr>
                <w:webHidden/>
              </w:rPr>
              <w:fldChar w:fldCharType="separate"/>
            </w:r>
            <w:r w:rsidR="00CD0F26">
              <w:rPr>
                <w:webHidden/>
              </w:rPr>
              <w:t>9</w:t>
            </w:r>
            <w:r w:rsidR="00CD0F26">
              <w:rPr>
                <w:webHidden/>
              </w:rPr>
              <w:fldChar w:fldCharType="end"/>
            </w:r>
          </w:hyperlink>
        </w:p>
        <w:p w14:paraId="48CE7B1D" w14:textId="56A617BE" w:rsidR="00CD0F26" w:rsidRDefault="00B80C16">
          <w:pPr>
            <w:pStyle w:val="TOC3"/>
            <w:rPr>
              <w:rFonts w:asciiTheme="minorHAnsi" w:eastAsiaTheme="minorEastAsia" w:hAnsiTheme="minorHAnsi" w:cstheme="minorBidi"/>
              <w:i w:val="0"/>
              <w:sz w:val="22"/>
              <w:szCs w:val="22"/>
              <w:lang w:eastAsia="en-GB"/>
            </w:rPr>
          </w:pPr>
          <w:hyperlink w:anchor="_Toc2776762" w:history="1">
            <w:r w:rsidR="00CD0F26" w:rsidRPr="00E23C3C">
              <w:rPr>
                <w:rStyle w:val="Hyperlink"/>
                <w:rFonts w:ascii="Arial" w:hAnsi="Arial" w:cs="Arial"/>
              </w:rPr>
              <w:t>3.2.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Deliverables</w:t>
            </w:r>
            <w:r w:rsidR="00CD0F26">
              <w:rPr>
                <w:webHidden/>
              </w:rPr>
              <w:tab/>
            </w:r>
            <w:r w:rsidR="00CD0F26">
              <w:rPr>
                <w:webHidden/>
              </w:rPr>
              <w:fldChar w:fldCharType="begin"/>
            </w:r>
            <w:r w:rsidR="00CD0F26">
              <w:rPr>
                <w:webHidden/>
              </w:rPr>
              <w:instrText xml:space="preserve"> PAGEREF _Toc2776762 \h </w:instrText>
            </w:r>
            <w:r w:rsidR="00CD0F26">
              <w:rPr>
                <w:webHidden/>
              </w:rPr>
            </w:r>
            <w:r w:rsidR="00CD0F26">
              <w:rPr>
                <w:webHidden/>
              </w:rPr>
              <w:fldChar w:fldCharType="separate"/>
            </w:r>
            <w:r w:rsidR="00CD0F26">
              <w:rPr>
                <w:webHidden/>
              </w:rPr>
              <w:t>10</w:t>
            </w:r>
            <w:r w:rsidR="00CD0F26">
              <w:rPr>
                <w:webHidden/>
              </w:rPr>
              <w:fldChar w:fldCharType="end"/>
            </w:r>
          </w:hyperlink>
        </w:p>
        <w:p w14:paraId="3455EA37" w14:textId="69864BCE" w:rsidR="00CD0F26" w:rsidRDefault="00B80C16">
          <w:pPr>
            <w:pStyle w:val="TOC2"/>
            <w:rPr>
              <w:rFonts w:asciiTheme="minorHAnsi" w:eastAsiaTheme="minorEastAsia" w:hAnsiTheme="minorHAnsi" w:cstheme="minorBidi"/>
              <w:sz w:val="22"/>
              <w:szCs w:val="22"/>
              <w:lang w:eastAsia="en-GB"/>
            </w:rPr>
          </w:pPr>
          <w:hyperlink w:anchor="_Toc2776763" w:history="1">
            <w:r w:rsidR="00CD0F26" w:rsidRPr="00E23C3C">
              <w:rPr>
                <w:rStyle w:val="Hyperlink"/>
                <w:rFonts w:ascii="Arial" w:hAnsi="Arial" w:cs="Arial"/>
              </w:rPr>
              <w:t>4.</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Project Plan</w:t>
            </w:r>
            <w:r w:rsidR="00CD0F26">
              <w:rPr>
                <w:webHidden/>
              </w:rPr>
              <w:tab/>
            </w:r>
            <w:r w:rsidR="00CD0F26">
              <w:rPr>
                <w:webHidden/>
              </w:rPr>
              <w:fldChar w:fldCharType="begin"/>
            </w:r>
            <w:r w:rsidR="00CD0F26">
              <w:rPr>
                <w:webHidden/>
              </w:rPr>
              <w:instrText xml:space="preserve"> PAGEREF _Toc2776763 \h </w:instrText>
            </w:r>
            <w:r w:rsidR="00CD0F26">
              <w:rPr>
                <w:webHidden/>
              </w:rPr>
            </w:r>
            <w:r w:rsidR="00CD0F26">
              <w:rPr>
                <w:webHidden/>
              </w:rPr>
              <w:fldChar w:fldCharType="separate"/>
            </w:r>
            <w:r w:rsidR="00CD0F26">
              <w:rPr>
                <w:webHidden/>
              </w:rPr>
              <w:t>11</w:t>
            </w:r>
            <w:r w:rsidR="00CD0F26">
              <w:rPr>
                <w:webHidden/>
              </w:rPr>
              <w:fldChar w:fldCharType="end"/>
            </w:r>
          </w:hyperlink>
        </w:p>
        <w:p w14:paraId="5F072249" w14:textId="712488E3" w:rsidR="00CD0F26" w:rsidRDefault="00B80C16">
          <w:pPr>
            <w:pStyle w:val="TOC2"/>
            <w:rPr>
              <w:rFonts w:asciiTheme="minorHAnsi" w:eastAsiaTheme="minorEastAsia" w:hAnsiTheme="minorHAnsi" w:cstheme="minorBidi"/>
              <w:sz w:val="22"/>
              <w:szCs w:val="22"/>
              <w:lang w:eastAsia="en-GB"/>
            </w:rPr>
          </w:pPr>
          <w:hyperlink w:anchor="_Toc2776764" w:history="1">
            <w:r w:rsidR="00CD0F26" w:rsidRPr="00E23C3C">
              <w:rPr>
                <w:rStyle w:val="Hyperlink"/>
                <w:rFonts w:ascii="Arial" w:hAnsi="Arial" w:cs="Arial"/>
              </w:rPr>
              <w:t>5.</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Hardware and software platforms to be used for developing and running your solution</w:t>
            </w:r>
            <w:r w:rsidR="00CD0F26">
              <w:rPr>
                <w:webHidden/>
              </w:rPr>
              <w:tab/>
            </w:r>
            <w:r w:rsidR="00CD0F26">
              <w:rPr>
                <w:webHidden/>
              </w:rPr>
              <w:fldChar w:fldCharType="begin"/>
            </w:r>
            <w:r w:rsidR="00CD0F26">
              <w:rPr>
                <w:webHidden/>
              </w:rPr>
              <w:instrText xml:space="preserve"> PAGEREF _Toc2776764 \h </w:instrText>
            </w:r>
            <w:r w:rsidR="00CD0F26">
              <w:rPr>
                <w:webHidden/>
              </w:rPr>
            </w:r>
            <w:r w:rsidR="00CD0F26">
              <w:rPr>
                <w:webHidden/>
              </w:rPr>
              <w:fldChar w:fldCharType="separate"/>
            </w:r>
            <w:r w:rsidR="00CD0F26">
              <w:rPr>
                <w:webHidden/>
              </w:rPr>
              <w:t>12</w:t>
            </w:r>
            <w:r w:rsidR="00CD0F26">
              <w:rPr>
                <w:webHidden/>
              </w:rPr>
              <w:fldChar w:fldCharType="end"/>
            </w:r>
          </w:hyperlink>
        </w:p>
        <w:p w14:paraId="2FBB3059" w14:textId="34948CB4" w:rsidR="00CD0F26" w:rsidRDefault="00B80C16">
          <w:pPr>
            <w:pStyle w:val="TOC2"/>
            <w:rPr>
              <w:rFonts w:asciiTheme="minorHAnsi" w:eastAsiaTheme="minorEastAsia" w:hAnsiTheme="minorHAnsi" w:cstheme="minorBidi"/>
              <w:sz w:val="22"/>
              <w:szCs w:val="22"/>
              <w:lang w:eastAsia="en-GB"/>
            </w:rPr>
          </w:pPr>
          <w:hyperlink w:anchor="_Toc2776765" w:history="1">
            <w:r w:rsidR="00CD0F26" w:rsidRPr="00E23C3C">
              <w:rPr>
                <w:rStyle w:val="Hyperlink"/>
                <w:rFonts w:ascii="Arial" w:hAnsi="Arial" w:cs="Arial"/>
              </w:rPr>
              <w:t>6.</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Solution requirements</w:t>
            </w:r>
            <w:r w:rsidR="00CD0F26">
              <w:rPr>
                <w:webHidden/>
              </w:rPr>
              <w:tab/>
            </w:r>
            <w:r w:rsidR="00CD0F26">
              <w:rPr>
                <w:webHidden/>
              </w:rPr>
              <w:fldChar w:fldCharType="begin"/>
            </w:r>
            <w:r w:rsidR="00CD0F26">
              <w:rPr>
                <w:webHidden/>
              </w:rPr>
              <w:instrText xml:space="preserve"> PAGEREF _Toc2776765 \h </w:instrText>
            </w:r>
            <w:r w:rsidR="00CD0F26">
              <w:rPr>
                <w:webHidden/>
              </w:rPr>
            </w:r>
            <w:r w:rsidR="00CD0F26">
              <w:rPr>
                <w:webHidden/>
              </w:rPr>
              <w:fldChar w:fldCharType="separate"/>
            </w:r>
            <w:r w:rsidR="00CD0F26">
              <w:rPr>
                <w:webHidden/>
              </w:rPr>
              <w:t>12</w:t>
            </w:r>
            <w:r w:rsidR="00CD0F26">
              <w:rPr>
                <w:webHidden/>
              </w:rPr>
              <w:fldChar w:fldCharType="end"/>
            </w:r>
          </w:hyperlink>
        </w:p>
        <w:p w14:paraId="3B3A9A67" w14:textId="534A2AD2" w:rsidR="00CD0F26" w:rsidRDefault="00B80C16">
          <w:pPr>
            <w:pStyle w:val="TOC3"/>
            <w:rPr>
              <w:rFonts w:asciiTheme="minorHAnsi" w:eastAsiaTheme="minorEastAsia" w:hAnsiTheme="minorHAnsi" w:cstheme="minorBidi"/>
              <w:i w:val="0"/>
              <w:sz w:val="22"/>
              <w:szCs w:val="22"/>
              <w:lang w:eastAsia="en-GB"/>
            </w:rPr>
          </w:pPr>
          <w:hyperlink w:anchor="_Toc2776766" w:history="1">
            <w:r w:rsidR="00CD0F26" w:rsidRPr="00E23C3C">
              <w:rPr>
                <w:rStyle w:val="Hyperlink"/>
                <w:rFonts w:ascii="Arial" w:hAnsi="Arial" w:cs="Arial"/>
              </w:rPr>
              <w:t>6.1.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Functional Requirements</w:t>
            </w:r>
            <w:r w:rsidR="00CD0F26">
              <w:rPr>
                <w:webHidden/>
              </w:rPr>
              <w:tab/>
            </w:r>
            <w:r w:rsidR="00CD0F26">
              <w:rPr>
                <w:webHidden/>
              </w:rPr>
              <w:fldChar w:fldCharType="begin"/>
            </w:r>
            <w:r w:rsidR="00CD0F26">
              <w:rPr>
                <w:webHidden/>
              </w:rPr>
              <w:instrText xml:space="preserve"> PAGEREF _Toc2776766 \h </w:instrText>
            </w:r>
            <w:r w:rsidR="00CD0F26">
              <w:rPr>
                <w:webHidden/>
              </w:rPr>
            </w:r>
            <w:r w:rsidR="00CD0F26">
              <w:rPr>
                <w:webHidden/>
              </w:rPr>
              <w:fldChar w:fldCharType="separate"/>
            </w:r>
            <w:r w:rsidR="00CD0F26">
              <w:rPr>
                <w:webHidden/>
              </w:rPr>
              <w:t>12</w:t>
            </w:r>
            <w:r w:rsidR="00CD0F26">
              <w:rPr>
                <w:webHidden/>
              </w:rPr>
              <w:fldChar w:fldCharType="end"/>
            </w:r>
          </w:hyperlink>
        </w:p>
        <w:p w14:paraId="5242339D" w14:textId="4555385A" w:rsidR="00CD0F26" w:rsidRDefault="00B80C16">
          <w:pPr>
            <w:pStyle w:val="TOC3"/>
            <w:rPr>
              <w:rFonts w:asciiTheme="minorHAnsi" w:eastAsiaTheme="minorEastAsia" w:hAnsiTheme="minorHAnsi" w:cstheme="minorBidi"/>
              <w:i w:val="0"/>
              <w:sz w:val="22"/>
              <w:szCs w:val="22"/>
              <w:lang w:eastAsia="en-GB"/>
            </w:rPr>
          </w:pPr>
          <w:hyperlink w:anchor="_Toc2776767" w:history="1">
            <w:r w:rsidR="00CD0F26" w:rsidRPr="00E23C3C">
              <w:rPr>
                <w:rStyle w:val="Hyperlink"/>
                <w:rFonts w:ascii="Arial" w:hAnsi="Arial" w:cs="Arial"/>
              </w:rPr>
              <w:t>6.2.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Non-Functional Requirements</w:t>
            </w:r>
            <w:r w:rsidR="00CD0F26">
              <w:rPr>
                <w:webHidden/>
              </w:rPr>
              <w:tab/>
            </w:r>
            <w:r w:rsidR="00CD0F26">
              <w:rPr>
                <w:webHidden/>
              </w:rPr>
              <w:fldChar w:fldCharType="begin"/>
            </w:r>
            <w:r w:rsidR="00CD0F26">
              <w:rPr>
                <w:webHidden/>
              </w:rPr>
              <w:instrText xml:space="preserve"> PAGEREF _Toc2776767 \h </w:instrText>
            </w:r>
            <w:r w:rsidR="00CD0F26">
              <w:rPr>
                <w:webHidden/>
              </w:rPr>
            </w:r>
            <w:r w:rsidR="00CD0F26">
              <w:rPr>
                <w:webHidden/>
              </w:rPr>
              <w:fldChar w:fldCharType="separate"/>
            </w:r>
            <w:r w:rsidR="00CD0F26">
              <w:rPr>
                <w:webHidden/>
              </w:rPr>
              <w:t>14</w:t>
            </w:r>
            <w:r w:rsidR="00CD0F26">
              <w:rPr>
                <w:webHidden/>
              </w:rPr>
              <w:fldChar w:fldCharType="end"/>
            </w:r>
          </w:hyperlink>
        </w:p>
        <w:p w14:paraId="50C2F1D7" w14:textId="26BF0004" w:rsidR="00CD0F26" w:rsidRDefault="00B80C16">
          <w:pPr>
            <w:pStyle w:val="TOC2"/>
            <w:rPr>
              <w:rFonts w:asciiTheme="minorHAnsi" w:eastAsiaTheme="minorEastAsia" w:hAnsiTheme="minorHAnsi" w:cstheme="minorBidi"/>
              <w:sz w:val="22"/>
              <w:szCs w:val="22"/>
              <w:lang w:eastAsia="en-GB"/>
            </w:rPr>
          </w:pPr>
          <w:hyperlink w:anchor="_Toc2776768" w:history="1">
            <w:r w:rsidR="00CD0F26" w:rsidRPr="00E23C3C">
              <w:rPr>
                <w:rStyle w:val="Hyperlink"/>
                <w:rFonts w:ascii="Arial" w:hAnsi="Arial" w:cs="Arial"/>
              </w:rPr>
              <w:t>7.</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Other considerations</w:t>
            </w:r>
            <w:r w:rsidR="00CD0F26">
              <w:rPr>
                <w:webHidden/>
              </w:rPr>
              <w:tab/>
            </w:r>
            <w:r w:rsidR="00CD0F26">
              <w:rPr>
                <w:webHidden/>
              </w:rPr>
              <w:fldChar w:fldCharType="begin"/>
            </w:r>
            <w:r w:rsidR="00CD0F26">
              <w:rPr>
                <w:webHidden/>
              </w:rPr>
              <w:instrText xml:space="preserve"> PAGEREF _Toc2776768 \h </w:instrText>
            </w:r>
            <w:r w:rsidR="00CD0F26">
              <w:rPr>
                <w:webHidden/>
              </w:rPr>
            </w:r>
            <w:r w:rsidR="00CD0F26">
              <w:rPr>
                <w:webHidden/>
              </w:rPr>
              <w:fldChar w:fldCharType="separate"/>
            </w:r>
            <w:r w:rsidR="00CD0F26">
              <w:rPr>
                <w:webHidden/>
              </w:rPr>
              <w:t>14</w:t>
            </w:r>
            <w:r w:rsidR="00CD0F26">
              <w:rPr>
                <w:webHidden/>
              </w:rPr>
              <w:fldChar w:fldCharType="end"/>
            </w:r>
          </w:hyperlink>
        </w:p>
        <w:p w14:paraId="61C49CD8" w14:textId="27795D22" w:rsidR="00CD0F26" w:rsidRDefault="00B80C16">
          <w:pPr>
            <w:pStyle w:val="TOC3"/>
            <w:rPr>
              <w:rFonts w:asciiTheme="minorHAnsi" w:eastAsiaTheme="minorEastAsia" w:hAnsiTheme="minorHAnsi" w:cstheme="minorBidi"/>
              <w:i w:val="0"/>
              <w:sz w:val="22"/>
              <w:szCs w:val="22"/>
              <w:lang w:eastAsia="en-GB"/>
            </w:rPr>
          </w:pPr>
          <w:hyperlink w:anchor="_Toc2776769" w:history="1">
            <w:r w:rsidR="00CD0F26" w:rsidRPr="00E23C3C">
              <w:rPr>
                <w:rStyle w:val="Hyperlink"/>
                <w:rFonts w:ascii="Arial" w:hAnsi="Arial" w:cs="Arial"/>
              </w:rPr>
              <w:t>7.1.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Assumptions</w:t>
            </w:r>
            <w:r w:rsidR="00CD0F26">
              <w:rPr>
                <w:webHidden/>
              </w:rPr>
              <w:tab/>
            </w:r>
            <w:r w:rsidR="00CD0F26">
              <w:rPr>
                <w:webHidden/>
              </w:rPr>
              <w:fldChar w:fldCharType="begin"/>
            </w:r>
            <w:r w:rsidR="00CD0F26">
              <w:rPr>
                <w:webHidden/>
              </w:rPr>
              <w:instrText xml:space="preserve"> PAGEREF _Toc2776769 \h </w:instrText>
            </w:r>
            <w:r w:rsidR="00CD0F26">
              <w:rPr>
                <w:webHidden/>
              </w:rPr>
            </w:r>
            <w:r w:rsidR="00CD0F26">
              <w:rPr>
                <w:webHidden/>
              </w:rPr>
              <w:fldChar w:fldCharType="separate"/>
            </w:r>
            <w:r w:rsidR="00CD0F26">
              <w:rPr>
                <w:webHidden/>
              </w:rPr>
              <w:t>14</w:t>
            </w:r>
            <w:r w:rsidR="00CD0F26">
              <w:rPr>
                <w:webHidden/>
              </w:rPr>
              <w:fldChar w:fldCharType="end"/>
            </w:r>
          </w:hyperlink>
        </w:p>
        <w:p w14:paraId="4EC1FF35" w14:textId="141BC82A" w:rsidR="00CD0F26" w:rsidRDefault="00B80C16">
          <w:pPr>
            <w:pStyle w:val="TOC3"/>
            <w:rPr>
              <w:rFonts w:asciiTheme="minorHAnsi" w:eastAsiaTheme="minorEastAsia" w:hAnsiTheme="minorHAnsi" w:cstheme="minorBidi"/>
              <w:i w:val="0"/>
              <w:sz w:val="22"/>
              <w:szCs w:val="22"/>
              <w:lang w:eastAsia="en-GB"/>
            </w:rPr>
          </w:pPr>
          <w:hyperlink w:anchor="_Toc2776770" w:history="1">
            <w:r w:rsidR="00CD0F26" w:rsidRPr="00E23C3C">
              <w:rPr>
                <w:rStyle w:val="Hyperlink"/>
                <w:rFonts w:ascii="Arial" w:hAnsi="Arial" w:cs="Arial"/>
              </w:rPr>
              <w:t>7.2.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Constraints and Dependencies</w:t>
            </w:r>
            <w:r w:rsidR="00CD0F26">
              <w:rPr>
                <w:webHidden/>
              </w:rPr>
              <w:tab/>
            </w:r>
            <w:r w:rsidR="00CD0F26">
              <w:rPr>
                <w:webHidden/>
              </w:rPr>
              <w:fldChar w:fldCharType="begin"/>
            </w:r>
            <w:r w:rsidR="00CD0F26">
              <w:rPr>
                <w:webHidden/>
              </w:rPr>
              <w:instrText xml:space="preserve"> PAGEREF _Toc2776770 \h </w:instrText>
            </w:r>
            <w:r w:rsidR="00CD0F26">
              <w:rPr>
                <w:webHidden/>
              </w:rPr>
            </w:r>
            <w:r w:rsidR="00CD0F26">
              <w:rPr>
                <w:webHidden/>
              </w:rPr>
              <w:fldChar w:fldCharType="separate"/>
            </w:r>
            <w:r w:rsidR="00CD0F26">
              <w:rPr>
                <w:webHidden/>
              </w:rPr>
              <w:t>15</w:t>
            </w:r>
            <w:r w:rsidR="00CD0F26">
              <w:rPr>
                <w:webHidden/>
              </w:rPr>
              <w:fldChar w:fldCharType="end"/>
            </w:r>
          </w:hyperlink>
        </w:p>
        <w:p w14:paraId="03686DF2" w14:textId="480F77A3" w:rsidR="00CD0F26" w:rsidRDefault="00B80C16">
          <w:pPr>
            <w:pStyle w:val="TOC2"/>
            <w:rPr>
              <w:rFonts w:asciiTheme="minorHAnsi" w:eastAsiaTheme="minorEastAsia" w:hAnsiTheme="minorHAnsi" w:cstheme="minorBidi"/>
              <w:sz w:val="22"/>
              <w:szCs w:val="22"/>
              <w:lang w:eastAsia="en-GB"/>
            </w:rPr>
          </w:pPr>
          <w:hyperlink w:anchor="_Toc2776771" w:history="1">
            <w:r w:rsidR="00CD0F26" w:rsidRPr="00E23C3C">
              <w:rPr>
                <w:rStyle w:val="Hyperlink"/>
                <w:rFonts w:ascii="Arial" w:hAnsi="Arial" w:cs="Arial"/>
              </w:rPr>
              <w:t>8.</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Software Design</w:t>
            </w:r>
            <w:r w:rsidR="00CD0F26">
              <w:rPr>
                <w:webHidden/>
              </w:rPr>
              <w:tab/>
            </w:r>
            <w:r w:rsidR="00CD0F26">
              <w:rPr>
                <w:webHidden/>
              </w:rPr>
              <w:fldChar w:fldCharType="begin"/>
            </w:r>
            <w:r w:rsidR="00CD0F26">
              <w:rPr>
                <w:webHidden/>
              </w:rPr>
              <w:instrText xml:space="preserve"> PAGEREF _Toc2776771 \h </w:instrText>
            </w:r>
            <w:r w:rsidR="00CD0F26">
              <w:rPr>
                <w:webHidden/>
              </w:rPr>
            </w:r>
            <w:r w:rsidR="00CD0F26">
              <w:rPr>
                <w:webHidden/>
              </w:rPr>
              <w:fldChar w:fldCharType="separate"/>
            </w:r>
            <w:r w:rsidR="00CD0F26">
              <w:rPr>
                <w:webHidden/>
              </w:rPr>
              <w:t>15</w:t>
            </w:r>
            <w:r w:rsidR="00CD0F26">
              <w:rPr>
                <w:webHidden/>
              </w:rPr>
              <w:fldChar w:fldCharType="end"/>
            </w:r>
          </w:hyperlink>
        </w:p>
        <w:p w14:paraId="584EA0A6" w14:textId="23C43650" w:rsidR="00CD0F26" w:rsidRDefault="00B80C16">
          <w:pPr>
            <w:pStyle w:val="TOC3"/>
            <w:rPr>
              <w:rFonts w:asciiTheme="minorHAnsi" w:eastAsiaTheme="minorEastAsia" w:hAnsiTheme="minorHAnsi" w:cstheme="minorBidi"/>
              <w:i w:val="0"/>
              <w:sz w:val="22"/>
              <w:szCs w:val="22"/>
              <w:lang w:eastAsia="en-GB"/>
            </w:rPr>
          </w:pPr>
          <w:hyperlink w:anchor="_Toc2776772" w:history="1">
            <w:r w:rsidR="00CD0F26" w:rsidRPr="00E23C3C">
              <w:rPr>
                <w:rStyle w:val="Hyperlink"/>
                <w:rFonts w:ascii="Arial" w:hAnsi="Arial" w:cs="Arial"/>
              </w:rPr>
              <w:t>8.1.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Overview of what the software will do and not do.</w:t>
            </w:r>
            <w:r w:rsidR="00CD0F26">
              <w:rPr>
                <w:webHidden/>
              </w:rPr>
              <w:tab/>
            </w:r>
            <w:r w:rsidR="00CD0F26">
              <w:rPr>
                <w:webHidden/>
              </w:rPr>
              <w:fldChar w:fldCharType="begin"/>
            </w:r>
            <w:r w:rsidR="00CD0F26">
              <w:rPr>
                <w:webHidden/>
              </w:rPr>
              <w:instrText xml:space="preserve"> PAGEREF _Toc2776772 \h </w:instrText>
            </w:r>
            <w:r w:rsidR="00CD0F26">
              <w:rPr>
                <w:webHidden/>
              </w:rPr>
            </w:r>
            <w:r w:rsidR="00CD0F26">
              <w:rPr>
                <w:webHidden/>
              </w:rPr>
              <w:fldChar w:fldCharType="separate"/>
            </w:r>
            <w:r w:rsidR="00CD0F26">
              <w:rPr>
                <w:webHidden/>
              </w:rPr>
              <w:t>15</w:t>
            </w:r>
            <w:r w:rsidR="00CD0F26">
              <w:rPr>
                <w:webHidden/>
              </w:rPr>
              <w:fldChar w:fldCharType="end"/>
            </w:r>
          </w:hyperlink>
        </w:p>
        <w:p w14:paraId="5B75E1EF" w14:textId="471F6944" w:rsidR="00CD0F26" w:rsidRDefault="00B80C16">
          <w:pPr>
            <w:pStyle w:val="TOC3"/>
            <w:rPr>
              <w:rFonts w:asciiTheme="minorHAnsi" w:eastAsiaTheme="minorEastAsia" w:hAnsiTheme="minorHAnsi" w:cstheme="minorBidi"/>
              <w:i w:val="0"/>
              <w:sz w:val="22"/>
              <w:szCs w:val="22"/>
              <w:lang w:eastAsia="en-GB"/>
            </w:rPr>
          </w:pPr>
          <w:hyperlink w:anchor="_Toc2776773" w:history="1">
            <w:r w:rsidR="00CD0F26" w:rsidRPr="00E23C3C">
              <w:rPr>
                <w:rStyle w:val="Hyperlink"/>
                <w:rFonts w:ascii="Arial" w:hAnsi="Arial" w:cs="Arial"/>
              </w:rPr>
              <w:t>8.2.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Modifications in light of comments made or changes deemed necessary</w:t>
            </w:r>
            <w:r w:rsidR="00CD0F26">
              <w:rPr>
                <w:webHidden/>
              </w:rPr>
              <w:tab/>
            </w:r>
            <w:r w:rsidR="00CD0F26">
              <w:rPr>
                <w:webHidden/>
              </w:rPr>
              <w:fldChar w:fldCharType="begin"/>
            </w:r>
            <w:r w:rsidR="00CD0F26">
              <w:rPr>
                <w:webHidden/>
              </w:rPr>
              <w:instrText xml:space="preserve"> PAGEREF _Toc2776773 \h </w:instrText>
            </w:r>
            <w:r w:rsidR="00CD0F26">
              <w:rPr>
                <w:webHidden/>
              </w:rPr>
            </w:r>
            <w:r w:rsidR="00CD0F26">
              <w:rPr>
                <w:webHidden/>
              </w:rPr>
              <w:fldChar w:fldCharType="separate"/>
            </w:r>
            <w:r w:rsidR="00CD0F26">
              <w:rPr>
                <w:webHidden/>
              </w:rPr>
              <w:t>16</w:t>
            </w:r>
            <w:r w:rsidR="00CD0F26">
              <w:rPr>
                <w:webHidden/>
              </w:rPr>
              <w:fldChar w:fldCharType="end"/>
            </w:r>
          </w:hyperlink>
        </w:p>
        <w:p w14:paraId="546981AA" w14:textId="01E565AB" w:rsidR="00CD0F26" w:rsidRDefault="00B80C16">
          <w:pPr>
            <w:pStyle w:val="TOC3"/>
            <w:rPr>
              <w:rFonts w:asciiTheme="minorHAnsi" w:eastAsiaTheme="minorEastAsia" w:hAnsiTheme="minorHAnsi" w:cstheme="minorBidi"/>
              <w:i w:val="0"/>
              <w:sz w:val="22"/>
              <w:szCs w:val="22"/>
              <w:lang w:eastAsia="en-GB"/>
            </w:rPr>
          </w:pPr>
          <w:hyperlink w:anchor="_Toc2776774" w:history="1">
            <w:r w:rsidR="00CD0F26" w:rsidRPr="00E23C3C">
              <w:rPr>
                <w:rStyle w:val="Hyperlink"/>
                <w:rFonts w:ascii="Arial" w:hAnsi="Arial" w:cs="Arial"/>
              </w:rPr>
              <w:t>8.3.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System Architecture – describe design decisions (Architecture diagram)</w:t>
            </w:r>
            <w:r w:rsidR="00CD0F26">
              <w:rPr>
                <w:webHidden/>
              </w:rPr>
              <w:tab/>
            </w:r>
            <w:r w:rsidR="00CD0F26">
              <w:rPr>
                <w:webHidden/>
              </w:rPr>
              <w:fldChar w:fldCharType="begin"/>
            </w:r>
            <w:r w:rsidR="00CD0F26">
              <w:rPr>
                <w:webHidden/>
              </w:rPr>
              <w:instrText xml:space="preserve"> PAGEREF _Toc2776774 \h </w:instrText>
            </w:r>
            <w:r w:rsidR="00CD0F26">
              <w:rPr>
                <w:webHidden/>
              </w:rPr>
            </w:r>
            <w:r w:rsidR="00CD0F26">
              <w:rPr>
                <w:webHidden/>
              </w:rPr>
              <w:fldChar w:fldCharType="separate"/>
            </w:r>
            <w:r w:rsidR="00CD0F26">
              <w:rPr>
                <w:webHidden/>
              </w:rPr>
              <w:t>17</w:t>
            </w:r>
            <w:r w:rsidR="00CD0F26">
              <w:rPr>
                <w:webHidden/>
              </w:rPr>
              <w:fldChar w:fldCharType="end"/>
            </w:r>
          </w:hyperlink>
        </w:p>
        <w:p w14:paraId="6EA0298D" w14:textId="31976EEB" w:rsidR="00CD0F26" w:rsidRDefault="00B80C16">
          <w:pPr>
            <w:pStyle w:val="TOC3"/>
            <w:rPr>
              <w:rFonts w:asciiTheme="minorHAnsi" w:eastAsiaTheme="minorEastAsia" w:hAnsiTheme="minorHAnsi" w:cstheme="minorBidi"/>
              <w:i w:val="0"/>
              <w:sz w:val="22"/>
              <w:szCs w:val="22"/>
              <w:lang w:eastAsia="en-GB"/>
            </w:rPr>
          </w:pPr>
          <w:hyperlink w:anchor="_Toc2776775" w:history="1">
            <w:r w:rsidR="00CD0F26" w:rsidRPr="00E23C3C">
              <w:rPr>
                <w:rStyle w:val="Hyperlink"/>
                <w:rFonts w:ascii="Arial" w:hAnsi="Arial" w:cs="Arial"/>
              </w:rPr>
              <w:t>8.4.</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High level overview of how the functionality and responsibilities of the system are partitioned and assigned to components (deployment diagram, component diagram)</w:t>
            </w:r>
            <w:r w:rsidR="00CD0F26">
              <w:rPr>
                <w:webHidden/>
              </w:rPr>
              <w:tab/>
            </w:r>
            <w:r w:rsidR="00CD0F26">
              <w:rPr>
                <w:webHidden/>
              </w:rPr>
              <w:fldChar w:fldCharType="begin"/>
            </w:r>
            <w:r w:rsidR="00CD0F26">
              <w:rPr>
                <w:webHidden/>
              </w:rPr>
              <w:instrText xml:space="preserve"> PAGEREF _Toc2776775 \h </w:instrText>
            </w:r>
            <w:r w:rsidR="00CD0F26">
              <w:rPr>
                <w:webHidden/>
              </w:rPr>
            </w:r>
            <w:r w:rsidR="00CD0F26">
              <w:rPr>
                <w:webHidden/>
              </w:rPr>
              <w:fldChar w:fldCharType="separate"/>
            </w:r>
            <w:r w:rsidR="00CD0F26">
              <w:rPr>
                <w:webHidden/>
              </w:rPr>
              <w:t>17</w:t>
            </w:r>
            <w:r w:rsidR="00CD0F26">
              <w:rPr>
                <w:webHidden/>
              </w:rPr>
              <w:fldChar w:fldCharType="end"/>
            </w:r>
          </w:hyperlink>
        </w:p>
        <w:p w14:paraId="1166FB6A" w14:textId="01E76831" w:rsidR="00CD0F26" w:rsidRDefault="00B80C16">
          <w:pPr>
            <w:pStyle w:val="TOC3"/>
            <w:rPr>
              <w:rFonts w:asciiTheme="minorHAnsi" w:eastAsiaTheme="minorEastAsia" w:hAnsiTheme="minorHAnsi" w:cstheme="minorBidi"/>
              <w:i w:val="0"/>
              <w:sz w:val="22"/>
              <w:szCs w:val="22"/>
              <w:lang w:eastAsia="en-GB"/>
            </w:rPr>
          </w:pPr>
          <w:hyperlink w:anchor="_Toc2776776" w:history="1">
            <w:r w:rsidR="00CD0F26" w:rsidRPr="00E23C3C">
              <w:rPr>
                <w:rStyle w:val="Hyperlink"/>
                <w:rFonts w:ascii="Arial" w:hAnsi="Arial" w:cs="Arial"/>
              </w:rPr>
              <w:t>8.5.</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Package and Class diagrams which show dependencies between components</w:t>
            </w:r>
            <w:r w:rsidR="00CD0F26">
              <w:rPr>
                <w:webHidden/>
              </w:rPr>
              <w:tab/>
            </w:r>
            <w:r w:rsidR="00CD0F26">
              <w:rPr>
                <w:webHidden/>
              </w:rPr>
              <w:fldChar w:fldCharType="begin"/>
            </w:r>
            <w:r w:rsidR="00CD0F26">
              <w:rPr>
                <w:webHidden/>
              </w:rPr>
              <w:instrText xml:space="preserve"> PAGEREF _Toc2776776 \h </w:instrText>
            </w:r>
            <w:r w:rsidR="00CD0F26">
              <w:rPr>
                <w:webHidden/>
              </w:rPr>
            </w:r>
            <w:r w:rsidR="00CD0F26">
              <w:rPr>
                <w:webHidden/>
              </w:rPr>
              <w:fldChar w:fldCharType="separate"/>
            </w:r>
            <w:r w:rsidR="00CD0F26">
              <w:rPr>
                <w:webHidden/>
              </w:rPr>
              <w:t>19</w:t>
            </w:r>
            <w:r w:rsidR="00CD0F26">
              <w:rPr>
                <w:webHidden/>
              </w:rPr>
              <w:fldChar w:fldCharType="end"/>
            </w:r>
          </w:hyperlink>
        </w:p>
        <w:p w14:paraId="36C7C848" w14:textId="46286850" w:rsidR="00CD0F26" w:rsidRDefault="00B80C16">
          <w:pPr>
            <w:pStyle w:val="TOC3"/>
            <w:rPr>
              <w:rFonts w:asciiTheme="minorHAnsi" w:eastAsiaTheme="minorEastAsia" w:hAnsiTheme="minorHAnsi" w:cstheme="minorBidi"/>
              <w:i w:val="0"/>
              <w:sz w:val="22"/>
              <w:szCs w:val="22"/>
              <w:lang w:eastAsia="en-GB"/>
            </w:rPr>
          </w:pPr>
          <w:hyperlink w:anchor="_Toc2776777" w:history="1">
            <w:r w:rsidR="00CD0F26" w:rsidRPr="00E23C3C">
              <w:rPr>
                <w:rStyle w:val="Hyperlink"/>
                <w:rFonts w:ascii="Arial" w:hAnsi="Arial" w:cs="Arial"/>
              </w:rPr>
              <w:t>8.6.</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Show the dynamic behaviour of the system (sequence diagrams that shows communication between objects. Activity diagrams that show the state of objects).</w:t>
            </w:r>
            <w:r w:rsidR="00CD0F26">
              <w:rPr>
                <w:webHidden/>
              </w:rPr>
              <w:tab/>
            </w:r>
            <w:r w:rsidR="00CD0F26">
              <w:rPr>
                <w:webHidden/>
              </w:rPr>
              <w:fldChar w:fldCharType="begin"/>
            </w:r>
            <w:r w:rsidR="00CD0F26">
              <w:rPr>
                <w:webHidden/>
              </w:rPr>
              <w:instrText xml:space="preserve"> PAGEREF _Toc2776777 \h </w:instrText>
            </w:r>
            <w:r w:rsidR="00CD0F26">
              <w:rPr>
                <w:webHidden/>
              </w:rPr>
            </w:r>
            <w:r w:rsidR="00CD0F26">
              <w:rPr>
                <w:webHidden/>
              </w:rPr>
              <w:fldChar w:fldCharType="separate"/>
            </w:r>
            <w:r w:rsidR="00CD0F26">
              <w:rPr>
                <w:webHidden/>
              </w:rPr>
              <w:t>21</w:t>
            </w:r>
            <w:r w:rsidR="00CD0F26">
              <w:rPr>
                <w:webHidden/>
              </w:rPr>
              <w:fldChar w:fldCharType="end"/>
            </w:r>
          </w:hyperlink>
        </w:p>
        <w:p w14:paraId="295B4388" w14:textId="22CE5BD4" w:rsidR="00CD0F26" w:rsidRDefault="00B80C16">
          <w:pPr>
            <w:pStyle w:val="TOC3"/>
            <w:rPr>
              <w:rFonts w:asciiTheme="minorHAnsi" w:eastAsiaTheme="minorEastAsia" w:hAnsiTheme="minorHAnsi" w:cstheme="minorBidi"/>
              <w:i w:val="0"/>
              <w:sz w:val="22"/>
              <w:szCs w:val="22"/>
              <w:lang w:eastAsia="en-GB"/>
            </w:rPr>
          </w:pPr>
          <w:hyperlink w:anchor="_Toc2776778" w:history="1">
            <w:r w:rsidR="00CD0F26" w:rsidRPr="00E23C3C">
              <w:rPr>
                <w:rStyle w:val="Hyperlink"/>
                <w:rFonts w:ascii="Arial" w:hAnsi="Arial" w:cs="Arial"/>
              </w:rPr>
              <w:t>8.7.</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GUI, Human Interface Views – Describe how the user accesses functionality</w:t>
            </w:r>
            <w:r w:rsidR="00CD0F26">
              <w:rPr>
                <w:webHidden/>
              </w:rPr>
              <w:tab/>
            </w:r>
            <w:r w:rsidR="00CD0F26">
              <w:rPr>
                <w:webHidden/>
              </w:rPr>
              <w:fldChar w:fldCharType="begin"/>
            </w:r>
            <w:r w:rsidR="00CD0F26">
              <w:rPr>
                <w:webHidden/>
              </w:rPr>
              <w:instrText xml:space="preserve"> PAGEREF _Toc2776778 \h </w:instrText>
            </w:r>
            <w:r w:rsidR="00CD0F26">
              <w:rPr>
                <w:webHidden/>
              </w:rPr>
            </w:r>
            <w:r w:rsidR="00CD0F26">
              <w:rPr>
                <w:webHidden/>
              </w:rPr>
              <w:fldChar w:fldCharType="separate"/>
            </w:r>
            <w:r w:rsidR="00CD0F26">
              <w:rPr>
                <w:webHidden/>
              </w:rPr>
              <w:t>24</w:t>
            </w:r>
            <w:r w:rsidR="00CD0F26">
              <w:rPr>
                <w:webHidden/>
              </w:rPr>
              <w:fldChar w:fldCharType="end"/>
            </w:r>
          </w:hyperlink>
        </w:p>
        <w:p w14:paraId="2D3A75ED" w14:textId="10D55B3F" w:rsidR="00CD0F26" w:rsidRDefault="00B80C16">
          <w:pPr>
            <w:pStyle w:val="TOC2"/>
            <w:rPr>
              <w:rFonts w:asciiTheme="minorHAnsi" w:eastAsiaTheme="minorEastAsia" w:hAnsiTheme="minorHAnsi" w:cstheme="minorBidi"/>
              <w:sz w:val="22"/>
              <w:szCs w:val="22"/>
              <w:lang w:eastAsia="en-GB"/>
            </w:rPr>
          </w:pPr>
          <w:hyperlink w:anchor="_Toc2776779" w:history="1">
            <w:r w:rsidR="00CD0F26" w:rsidRPr="00E23C3C">
              <w:rPr>
                <w:rStyle w:val="Hyperlink"/>
                <w:rFonts w:ascii="Arial" w:hAnsi="Arial" w:cs="Arial"/>
              </w:rPr>
              <w:t>9.</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References</w:t>
            </w:r>
            <w:r w:rsidR="00CD0F26">
              <w:rPr>
                <w:webHidden/>
              </w:rPr>
              <w:tab/>
            </w:r>
            <w:r w:rsidR="00CD0F26">
              <w:rPr>
                <w:webHidden/>
              </w:rPr>
              <w:fldChar w:fldCharType="begin"/>
            </w:r>
            <w:r w:rsidR="00CD0F26">
              <w:rPr>
                <w:webHidden/>
              </w:rPr>
              <w:instrText xml:space="preserve"> PAGEREF _Toc2776779 \h </w:instrText>
            </w:r>
            <w:r w:rsidR="00CD0F26">
              <w:rPr>
                <w:webHidden/>
              </w:rPr>
            </w:r>
            <w:r w:rsidR="00CD0F26">
              <w:rPr>
                <w:webHidden/>
              </w:rPr>
              <w:fldChar w:fldCharType="separate"/>
            </w:r>
            <w:r w:rsidR="00CD0F26">
              <w:rPr>
                <w:webHidden/>
              </w:rPr>
              <w:t>27</w:t>
            </w:r>
            <w:r w:rsidR="00CD0F26">
              <w:rPr>
                <w:webHidden/>
              </w:rPr>
              <w:fldChar w:fldCharType="end"/>
            </w:r>
          </w:hyperlink>
        </w:p>
        <w:p w14:paraId="36CABD72" w14:textId="07CFEEAA" w:rsidR="00CD0F26" w:rsidRDefault="00B80C16">
          <w:pPr>
            <w:pStyle w:val="TOC2"/>
            <w:rPr>
              <w:rFonts w:asciiTheme="minorHAnsi" w:eastAsiaTheme="minorEastAsia" w:hAnsiTheme="minorHAnsi" w:cstheme="minorBidi"/>
              <w:sz w:val="22"/>
              <w:szCs w:val="22"/>
              <w:lang w:eastAsia="en-GB"/>
            </w:rPr>
          </w:pPr>
          <w:hyperlink w:anchor="_Toc2776780" w:history="1">
            <w:r w:rsidR="00CD0F26" w:rsidRPr="00E23C3C">
              <w:rPr>
                <w:rStyle w:val="Hyperlink"/>
                <w:rFonts w:ascii="Arial" w:hAnsi="Arial" w:cs="Arial"/>
              </w:rPr>
              <w:t>10.</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Definition of terms</w:t>
            </w:r>
            <w:r w:rsidR="00CD0F26">
              <w:rPr>
                <w:webHidden/>
              </w:rPr>
              <w:tab/>
            </w:r>
            <w:r w:rsidR="00CD0F26">
              <w:rPr>
                <w:webHidden/>
              </w:rPr>
              <w:fldChar w:fldCharType="begin"/>
            </w:r>
            <w:r w:rsidR="00CD0F26">
              <w:rPr>
                <w:webHidden/>
              </w:rPr>
              <w:instrText xml:space="preserve"> PAGEREF _Toc2776780 \h </w:instrText>
            </w:r>
            <w:r w:rsidR="00CD0F26">
              <w:rPr>
                <w:webHidden/>
              </w:rPr>
            </w:r>
            <w:r w:rsidR="00CD0F26">
              <w:rPr>
                <w:webHidden/>
              </w:rPr>
              <w:fldChar w:fldCharType="separate"/>
            </w:r>
            <w:r w:rsidR="00CD0F26">
              <w:rPr>
                <w:webHidden/>
              </w:rPr>
              <w:t>27</w:t>
            </w:r>
            <w:r w:rsidR="00CD0F26">
              <w:rPr>
                <w:webHidden/>
              </w:rPr>
              <w:fldChar w:fldCharType="end"/>
            </w:r>
          </w:hyperlink>
        </w:p>
        <w:p w14:paraId="01CE3DD2" w14:textId="46FDB7A0"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277675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407CB461"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xml:space="preserve">. </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76E1A032"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w:t>
      </w:r>
      <w:r w:rsidR="00793190" w:rsidRPr="004C131D">
        <w:rPr>
          <w:rFonts w:ascii="Arial" w:hAnsi="Arial" w:cs="Arial"/>
        </w:rPr>
        <w:t>and</w:t>
      </w:r>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277675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2776757"/>
      <w:r w:rsidRPr="004C131D">
        <w:rPr>
          <w:rFonts w:ascii="Arial" w:hAnsi="Arial" w:cs="Arial"/>
        </w:rPr>
        <w:t>Analysis Process</w:t>
      </w:r>
      <w:bookmarkEnd w:id="8"/>
    </w:p>
    <w:p w14:paraId="3FE6F48B" w14:textId="77777777" w:rsidR="00DB352D" w:rsidRPr="004C131D" w:rsidRDefault="00DB352D" w:rsidP="00CF3A54">
      <w:pPr>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5D39D9C6" w14:textId="77777777" w:rsidR="00E34E84" w:rsidRDefault="00DB352D" w:rsidP="00E34E84">
      <w:pPr>
        <w:rPr>
          <w:rFonts w:ascii="Arial" w:hAnsi="Arial" w:cs="Arial"/>
        </w:rPr>
      </w:pPr>
      <w:r w:rsidRPr="00E34E84">
        <w:rPr>
          <w:rFonts w:ascii="Arial" w:hAnsi="Arial" w:cs="Arial"/>
        </w:rPr>
        <w:t xml:space="preserve">ActionTourGuide </w:t>
      </w:r>
      <w:r w:rsidR="001E0D3F" w:rsidRPr="00E34E84">
        <w:rPr>
          <w:rFonts w:ascii="Arial" w:hAnsi="Arial" w:cs="Arial"/>
        </w:rPr>
        <w:t>[Show app, Action 2016]</w:t>
      </w:r>
    </w:p>
    <w:p w14:paraId="61E6DE6C" w14:textId="77777777" w:rsidR="00E34E84" w:rsidRDefault="00DB352D" w:rsidP="00E34E84">
      <w:pPr>
        <w:pStyle w:val="ListParagraph"/>
        <w:numPr>
          <w:ilvl w:val="0"/>
          <w:numId w:val="25"/>
        </w:numPr>
        <w:rPr>
          <w:rFonts w:ascii="Arial" w:hAnsi="Arial" w:cs="Arial"/>
        </w:rPr>
      </w:pPr>
      <w:r w:rsidRPr="00E34E84">
        <w:rPr>
          <w:rFonts w:ascii="Arial" w:hAnsi="Arial" w:cs="Arial"/>
        </w:rPr>
        <w:t xml:space="preserve">Pros: Showed a clear image of every room which is good for navigation, Easy to understand where the doors are located on the floor plans, faster to find a room if you know the name while searching and Gives a bit of information on the home page. </w:t>
      </w:r>
    </w:p>
    <w:p w14:paraId="78BD42A2" w14:textId="3423F125" w:rsidR="00892A72" w:rsidRPr="00E34E84" w:rsidRDefault="00DB352D" w:rsidP="00E34E84">
      <w:pPr>
        <w:pStyle w:val="ListParagraph"/>
        <w:numPr>
          <w:ilvl w:val="0"/>
          <w:numId w:val="25"/>
        </w:numPr>
        <w:rPr>
          <w:rFonts w:ascii="Arial" w:hAnsi="Arial" w:cs="Arial"/>
        </w:rPr>
      </w:pPr>
      <w:r w:rsidRPr="00E34E84">
        <w:rPr>
          <w:rFonts w:ascii="Arial" w:hAnsi="Arial" w:cs="Arial"/>
        </w:rPr>
        <w:t>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39DC5261" w14:textId="77777777" w:rsidR="00E34E84" w:rsidRPr="00E34E84" w:rsidRDefault="00E34E84" w:rsidP="00E34E84">
      <w:pPr>
        <w:rPr>
          <w:rFonts w:ascii="Arial" w:hAnsi="Arial" w:cs="Arial"/>
        </w:rPr>
      </w:pPr>
    </w:p>
    <w:p w14:paraId="5E251631" w14:textId="77777777" w:rsidR="00E34E84" w:rsidRDefault="00DB352D" w:rsidP="00E34E84">
      <w:r w:rsidRPr="00E34E84">
        <w:rPr>
          <w:rFonts w:ascii="Arial" w:hAnsi="Arial" w:cs="Arial"/>
        </w:rPr>
        <w:t>Natural History Museum</w:t>
      </w:r>
      <w:r w:rsidR="00892A72" w:rsidRPr="00E34E84">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p>
    <w:p w14:paraId="1F8DC74D" w14:textId="77777777" w:rsidR="00E34E84" w:rsidRDefault="00DB352D" w:rsidP="00E34E84">
      <w:pPr>
        <w:pStyle w:val="ListParagraph"/>
        <w:numPr>
          <w:ilvl w:val="0"/>
          <w:numId w:val="26"/>
        </w:numPr>
        <w:rPr>
          <w:rFonts w:ascii="Arial" w:hAnsi="Arial" w:cs="Arial"/>
        </w:rPr>
      </w:pPr>
      <w:r w:rsidRPr="00E34E84">
        <w:rPr>
          <w:rFonts w:ascii="Arial" w:hAnsi="Arial" w:cs="Arial"/>
        </w:rPr>
        <w:t xml:space="preserve">Pros: </w:t>
      </w:r>
      <w:r w:rsidR="00892A72" w:rsidRPr="00E34E84">
        <w:rPr>
          <w:rFonts w:ascii="Arial" w:hAnsi="Arial" w:cs="Arial"/>
        </w:rPr>
        <w:t xml:space="preserve">Had clear images of every section of the museum </w:t>
      </w:r>
      <w:r w:rsidR="00892A72" w:rsidRPr="00E34E84">
        <w:rPr>
          <w:rFonts w:ascii="Arial" w:hAnsi="Arial" w:cs="Arial"/>
          <w:b/>
        </w:rPr>
        <w:t>(NH1)</w:t>
      </w:r>
      <w:r w:rsidR="00892A72" w:rsidRPr="00E34E84">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E34E84">
        <w:rPr>
          <w:rFonts w:ascii="Arial" w:hAnsi="Arial" w:cs="Arial"/>
          <w:b/>
        </w:rPr>
        <w:t>(NH1)</w:t>
      </w:r>
      <w:r w:rsidR="00892A72" w:rsidRPr="00E34E84">
        <w:rPr>
          <w:rFonts w:ascii="Arial" w:hAnsi="Arial" w:cs="Arial"/>
        </w:rPr>
        <w:t xml:space="preserve">, such as toilet locations and entrance location. </w:t>
      </w:r>
    </w:p>
    <w:p w14:paraId="1328AD90" w14:textId="3F586770" w:rsidR="00892A72" w:rsidRPr="00E34E84" w:rsidRDefault="00892A72" w:rsidP="00E34E84">
      <w:pPr>
        <w:pStyle w:val="ListParagraph"/>
        <w:numPr>
          <w:ilvl w:val="0"/>
          <w:numId w:val="26"/>
        </w:numPr>
        <w:rPr>
          <w:rFonts w:ascii="Arial" w:hAnsi="Arial" w:cs="Arial"/>
        </w:rPr>
      </w:pPr>
      <w:r w:rsidRPr="00E34E84">
        <w:rPr>
          <w:rFonts w:ascii="Arial" w:hAnsi="Arial" w:cs="Arial"/>
        </w:rPr>
        <w:t xml:space="preserve">Cons: but it provided no information about each part and how to get to it </w:t>
      </w:r>
      <w:r w:rsidRPr="00E34E84">
        <w:rPr>
          <w:rFonts w:ascii="Arial" w:hAnsi="Arial" w:cs="Arial"/>
          <w:b/>
        </w:rPr>
        <w:t>(NH1)</w:t>
      </w:r>
      <w:r w:rsidRPr="00E34E84">
        <w:rPr>
          <w:rFonts w:ascii="Arial" w:hAnsi="Arial" w:cs="Arial"/>
        </w:rPr>
        <w:t xml:space="preserve">, on the floor pan some images might be a bit unclear what they represent (each image is a silhouette, so not always clear what an image is) </w:t>
      </w:r>
      <w:r w:rsidRPr="00E34E84">
        <w:rPr>
          <w:rFonts w:ascii="Arial" w:hAnsi="Arial" w:cs="Arial"/>
          <w:b/>
        </w:rPr>
        <w:t>(NH2)</w:t>
      </w:r>
      <w:r w:rsidRPr="00E34E84">
        <w:rPr>
          <w:rFonts w:ascii="Arial" w:hAnsi="Arial" w:cs="Arial"/>
        </w:rPr>
        <w:t xml:space="preserve"> and Other than the shape of the room, there is not much information about the contents of the room. The search bar was not integrated well and was hard to use making it not easy to find a specific </w:t>
      </w:r>
      <w:r w:rsidR="00FE528B" w:rsidRPr="00E34E84">
        <w:rPr>
          <w:rFonts w:ascii="Arial" w:hAnsi="Arial" w:cs="Arial"/>
        </w:rPr>
        <w:t>room</w:t>
      </w:r>
      <w:r w:rsidR="00530686">
        <w:rPr>
          <w:rFonts w:ascii="Arial" w:hAnsi="Arial" w:cs="Arial"/>
        </w:rPr>
        <w:t>.</w:t>
      </w:r>
      <w:r w:rsidR="00FE528B" w:rsidRPr="00E34E84">
        <w:rPr>
          <w:rFonts w:ascii="Arial" w:hAnsi="Arial" w:cs="Arial"/>
          <w:b/>
        </w:rPr>
        <w:t xml:space="preserve"> (</w:t>
      </w:r>
      <w:r w:rsidRPr="00E34E84">
        <w:rPr>
          <w:rFonts w:ascii="Arial" w:hAnsi="Arial" w:cs="Arial"/>
          <w:b/>
        </w:rPr>
        <w:t>NH3)</w:t>
      </w:r>
    </w:p>
    <w:p w14:paraId="1A97207E" w14:textId="77777777" w:rsidR="00892A72" w:rsidRPr="00892A72" w:rsidRDefault="00892A72" w:rsidP="00CF3A54">
      <w:pPr>
        <w:pStyle w:val="ListParagraph"/>
        <w:ind w:left="360"/>
        <w:rPr>
          <w:rFonts w:ascii="Arial" w:hAnsi="Arial" w:cs="Arial"/>
        </w:rPr>
      </w:pPr>
    </w:p>
    <w:p w14:paraId="7595D91B" w14:textId="77777777" w:rsidR="00E34E84" w:rsidRDefault="00DB352D" w:rsidP="00E34E84">
      <w:pPr>
        <w:rPr>
          <w:rFonts w:ascii="Arial" w:hAnsi="Arial" w:cs="Arial"/>
        </w:rPr>
      </w:pPr>
      <w:r w:rsidRPr="00E34E84">
        <w:rPr>
          <w:rFonts w:ascii="Arial" w:hAnsi="Arial" w:cs="Arial"/>
        </w:rPr>
        <w:t xml:space="preserve">Newcastle Castle </w:t>
      </w:r>
      <w:r w:rsidR="00A62F9E">
        <w:t>[</w:t>
      </w:r>
      <w:proofErr w:type="spellStart"/>
      <w:r w:rsidR="00A62F9E">
        <w:t>Activ</w:t>
      </w:r>
      <w:proofErr w:type="spellEnd"/>
      <w:r w:rsidR="00A62F9E">
        <w:t>, Hello 2018]</w:t>
      </w:r>
    </w:p>
    <w:p w14:paraId="429DED7F" w14:textId="3618EFFE" w:rsidR="00E34E84" w:rsidRDefault="00DB352D" w:rsidP="00E34E84">
      <w:pPr>
        <w:pStyle w:val="ListParagraph"/>
        <w:numPr>
          <w:ilvl w:val="0"/>
          <w:numId w:val="27"/>
        </w:numPr>
        <w:rPr>
          <w:rFonts w:ascii="Arial" w:hAnsi="Arial" w:cs="Arial"/>
        </w:rPr>
      </w:pPr>
      <w:r w:rsidRPr="00E34E84">
        <w:rPr>
          <w:rFonts w:ascii="Arial" w:hAnsi="Arial" w:cs="Arial"/>
        </w:rPr>
        <w:t xml:space="preserve">Pros: </w:t>
      </w:r>
      <w:r w:rsidR="00892A72" w:rsidRPr="00E34E84">
        <w:rPr>
          <w:rFonts w:ascii="Arial" w:hAnsi="Arial" w:cs="Arial"/>
        </w:rPr>
        <w:t>Avoids having too much information in one place, has a clear image of the certain area and a lot of information for the user to read, the transport links</w:t>
      </w:r>
      <w:r w:rsidR="00892A72" w:rsidRPr="00E34E84">
        <w:rPr>
          <w:rFonts w:ascii="Arial" w:hAnsi="Arial" w:cs="Arial"/>
          <w:b/>
        </w:rPr>
        <w:t xml:space="preserve"> (NC1)</w:t>
      </w:r>
      <w:r w:rsidR="00892A72" w:rsidRPr="00E34E84">
        <w:rPr>
          <w:rFonts w:ascii="Arial" w:hAnsi="Arial" w:cs="Arial"/>
        </w:rPr>
        <w:t xml:space="preserve"> were useful to anyone looking to plan trips and it has a thumbnail to give a bit more information/understanding of the </w:t>
      </w:r>
      <w:r w:rsidR="00530686" w:rsidRPr="00E34E84">
        <w:rPr>
          <w:rFonts w:ascii="Arial" w:hAnsi="Arial" w:cs="Arial"/>
        </w:rPr>
        <w:t>event.</w:t>
      </w:r>
      <w:r w:rsidR="00530686" w:rsidRPr="00E34E84">
        <w:rPr>
          <w:rFonts w:ascii="Arial" w:hAnsi="Arial" w:cs="Arial"/>
          <w:b/>
        </w:rPr>
        <w:t xml:space="preserve"> (</w:t>
      </w:r>
      <w:r w:rsidR="00892A72" w:rsidRPr="00E34E84">
        <w:rPr>
          <w:rFonts w:ascii="Arial" w:hAnsi="Arial" w:cs="Arial"/>
          <w:b/>
        </w:rPr>
        <w:t>NC2)</w:t>
      </w:r>
      <w:r w:rsidR="00892A72" w:rsidRPr="00E34E84">
        <w:rPr>
          <w:rFonts w:ascii="Arial" w:hAnsi="Arial" w:cs="Arial"/>
        </w:rPr>
        <w:t xml:space="preserve"> </w:t>
      </w:r>
    </w:p>
    <w:p w14:paraId="41008F3F" w14:textId="5E5A2081" w:rsidR="00DB352D" w:rsidRPr="00E34E84" w:rsidRDefault="00892A72" w:rsidP="00E34E84">
      <w:pPr>
        <w:pStyle w:val="ListParagraph"/>
        <w:numPr>
          <w:ilvl w:val="0"/>
          <w:numId w:val="27"/>
        </w:numPr>
        <w:rPr>
          <w:rFonts w:ascii="Arial" w:hAnsi="Arial" w:cs="Arial"/>
        </w:rPr>
      </w:pPr>
      <w:r w:rsidRPr="00E34E84">
        <w:rPr>
          <w:rFonts w:ascii="Arial" w:hAnsi="Arial" w:cs="Arial"/>
        </w:rPr>
        <w:t>Cons:</w:t>
      </w:r>
      <w:r w:rsidRPr="00E34E84">
        <w:rPr>
          <w:rFonts w:ascii="Arial" w:hAnsi="Arial" w:cs="Arial"/>
          <w:b/>
        </w:rPr>
        <w:t xml:space="preserve"> </w:t>
      </w:r>
      <w:r w:rsidRPr="00E34E84">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r>
        <w:rPr>
          <w:rFonts w:ascii="Arial" w:hAnsi="Arial" w:cs="Arial"/>
          <w:b/>
        </w:rPr>
        <w:t xml:space="preserve">Newcastle Castle (NC): </w:t>
      </w:r>
    </w:p>
    <w:p w14:paraId="10F91121" w14:textId="2C2D3097" w:rsidR="00892A72" w:rsidRDefault="00892A72" w:rsidP="00CF3A54">
      <w:pPr>
        <w:ind w:left="720"/>
        <w:rPr>
          <w:rFonts w:ascii="Arial" w:hAnsi="Arial" w:cs="Arial"/>
          <w:b/>
        </w:rPr>
      </w:pPr>
    </w:p>
    <w:p w14:paraId="3E12D995" w14:textId="6154E6A0" w:rsidR="00892A72" w:rsidRDefault="00892A72" w:rsidP="00CF3A54">
      <w:pPr>
        <w:ind w:left="720"/>
        <w:rPr>
          <w:rFonts w:ascii="Arial" w:hAnsi="Arial" w:cs="Arial"/>
          <w:b/>
        </w:rPr>
      </w:pPr>
      <w:r>
        <w:rPr>
          <w:rFonts w:ascii="Arial" w:hAnsi="Arial" w:cs="Arial"/>
          <w:b/>
        </w:rPr>
        <w:t>1)</w:t>
      </w:r>
      <w:r w:rsidR="00224097">
        <w:rPr>
          <w:rFonts w:ascii="Arial" w:hAnsi="Arial" w:cs="Arial"/>
          <w:b/>
          <w:noProof/>
        </w:rPr>
        <w:t xml:space="preserve"> </w:t>
      </w:r>
    </w:p>
    <w:p w14:paraId="7432049D" w14:textId="5552D9B1" w:rsidR="00892A72" w:rsidRDefault="00892A72" w:rsidP="00CF3A54">
      <w:pPr>
        <w:ind w:left="720"/>
        <w:rPr>
          <w:rFonts w:ascii="Arial" w:hAnsi="Arial" w:cs="Arial"/>
          <w:b/>
        </w:rPr>
      </w:pPr>
    </w:p>
    <w:p w14:paraId="3DE7F2EC" w14:textId="6671728C" w:rsidR="00892A72" w:rsidRDefault="00224097" w:rsidP="00CF3A54">
      <w:pPr>
        <w:ind w:left="720"/>
        <w:rPr>
          <w:rFonts w:ascii="Arial" w:hAnsi="Arial" w:cs="Arial"/>
        </w:rPr>
      </w:pPr>
      <w:r>
        <w:rPr>
          <w:rFonts w:ascii="Arial" w:hAnsi="Arial" w:cs="Arial"/>
          <w:b/>
          <w:noProof/>
        </w:rPr>
        <w:drawing>
          <wp:anchor distT="0" distB="0" distL="114300" distR="114300" simplePos="0" relativeHeight="251721728" behindDoc="0" locked="0" layoutInCell="1" allowOverlap="1" wp14:anchorId="08650F24" wp14:editId="0405C89D">
            <wp:simplePos x="0" y="0"/>
            <wp:positionH relativeFrom="margin">
              <wp:posOffset>-133985</wp:posOffset>
            </wp:positionH>
            <wp:positionV relativeFrom="paragraph">
              <wp:posOffset>10160</wp:posOffset>
            </wp:positionV>
            <wp:extent cx="1431925" cy="2940685"/>
            <wp:effectExtent l="0" t="0" r="0" b="0"/>
            <wp:wrapSquare wrapText="bothSides"/>
            <wp:docPr id="7" name="Picture 7"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179330_415247875951484_6664931632912269312_n.jpg"/>
                    <pic:cNvPicPr/>
                  </pic:nvPicPr>
                  <pic:blipFill>
                    <a:blip r:embed="rId12">
                      <a:extLst>
                        <a:ext uri="{28A0092B-C50C-407E-A947-70E740481C1C}">
                          <a14:useLocalDpi xmlns:a14="http://schemas.microsoft.com/office/drawing/2010/main" val="0"/>
                        </a:ext>
                      </a:extLst>
                    </a:blip>
                    <a:stretch>
                      <a:fillRect/>
                    </a:stretch>
                  </pic:blipFill>
                  <pic:spPr>
                    <a:xfrm>
                      <a:off x="0" y="0"/>
                      <a:ext cx="1431925" cy="29406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719680" behindDoc="0" locked="0" layoutInCell="1" allowOverlap="1" wp14:anchorId="3075F94F" wp14:editId="27C4169C">
            <wp:simplePos x="0" y="0"/>
            <wp:positionH relativeFrom="column">
              <wp:posOffset>1367155</wp:posOffset>
            </wp:positionH>
            <wp:positionV relativeFrom="paragraph">
              <wp:posOffset>7620</wp:posOffset>
            </wp:positionV>
            <wp:extent cx="1428584" cy="2933700"/>
            <wp:effectExtent l="0" t="0" r="635" b="0"/>
            <wp:wrapSquare wrapText="bothSides"/>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3365816_400640990482250_297070844776022016_n.jpg"/>
                    <pic:cNvPicPr/>
                  </pic:nvPicPr>
                  <pic:blipFill>
                    <a:blip r:embed="rId13">
                      <a:extLst>
                        <a:ext uri="{28A0092B-C50C-407E-A947-70E740481C1C}">
                          <a14:useLocalDpi xmlns:a14="http://schemas.microsoft.com/office/drawing/2010/main" val="0"/>
                        </a:ext>
                      </a:extLst>
                    </a:blip>
                    <a:stretch>
                      <a:fillRect/>
                    </a:stretch>
                  </pic:blipFill>
                  <pic:spPr>
                    <a:xfrm>
                      <a:off x="0" y="0"/>
                      <a:ext cx="1428584" cy="2933700"/>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55167295"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819438A"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11ABDFD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54CF8C25" w:rsidR="00892A72" w:rsidRDefault="00892A72" w:rsidP="00CF3A54">
      <w:pPr>
        <w:ind w:left="720"/>
        <w:rPr>
          <w:rFonts w:ascii="Arial" w:hAnsi="Arial" w:cs="Arial"/>
        </w:rPr>
      </w:pPr>
    </w:p>
    <w:p w14:paraId="39405AAF" w14:textId="74E3ACFC" w:rsidR="00224097" w:rsidRDefault="00224097" w:rsidP="00CF3A54">
      <w:pPr>
        <w:ind w:left="720"/>
        <w:rPr>
          <w:rFonts w:ascii="Arial" w:hAnsi="Arial" w:cs="Arial"/>
        </w:rPr>
      </w:pPr>
    </w:p>
    <w:p w14:paraId="5D702F57" w14:textId="33D4F6BF" w:rsidR="00224097" w:rsidRDefault="00224097" w:rsidP="00CF3A54">
      <w:pPr>
        <w:ind w:left="720"/>
        <w:rPr>
          <w:rFonts w:ascii="Arial" w:hAnsi="Arial" w:cs="Arial"/>
        </w:rPr>
      </w:pPr>
    </w:p>
    <w:p w14:paraId="0C0AC492" w14:textId="1423DDF3" w:rsidR="00224097" w:rsidRDefault="00224097" w:rsidP="00CF3A54">
      <w:pPr>
        <w:ind w:left="720"/>
        <w:rPr>
          <w:rFonts w:ascii="Arial" w:hAnsi="Arial" w:cs="Arial"/>
        </w:rPr>
      </w:pPr>
    </w:p>
    <w:p w14:paraId="3F065CA3" w14:textId="721CBD3E" w:rsidR="00224097" w:rsidRDefault="00224097" w:rsidP="00CF3A54">
      <w:pPr>
        <w:ind w:left="720"/>
        <w:rPr>
          <w:rFonts w:ascii="Arial" w:hAnsi="Arial" w:cs="Arial"/>
        </w:rPr>
      </w:pPr>
    </w:p>
    <w:p w14:paraId="5394E02B" w14:textId="1168BA26" w:rsidR="00224097" w:rsidRDefault="00224097" w:rsidP="00CF3A54">
      <w:pPr>
        <w:ind w:left="720"/>
        <w:rPr>
          <w:rFonts w:ascii="Arial" w:hAnsi="Arial" w:cs="Arial"/>
        </w:rPr>
      </w:pPr>
    </w:p>
    <w:p w14:paraId="79BA0630" w14:textId="708C5D17" w:rsidR="00224097" w:rsidRDefault="00224097" w:rsidP="00CF3A54">
      <w:pPr>
        <w:ind w:left="720"/>
        <w:rPr>
          <w:rFonts w:ascii="Arial" w:hAnsi="Arial" w:cs="Arial"/>
        </w:rPr>
      </w:pPr>
    </w:p>
    <w:p w14:paraId="53DC2CB9" w14:textId="40AC884E" w:rsidR="00224097" w:rsidRDefault="00224097" w:rsidP="00CF3A54">
      <w:pPr>
        <w:ind w:left="720"/>
        <w:rPr>
          <w:rFonts w:ascii="Arial" w:hAnsi="Arial" w:cs="Arial"/>
        </w:rPr>
      </w:pPr>
    </w:p>
    <w:p w14:paraId="35F5DCAC" w14:textId="341F7F23" w:rsidR="00224097" w:rsidRDefault="00224097" w:rsidP="00CF3A54">
      <w:pPr>
        <w:ind w:left="720"/>
        <w:rPr>
          <w:rFonts w:ascii="Arial" w:hAnsi="Arial" w:cs="Arial"/>
        </w:rPr>
      </w:pPr>
    </w:p>
    <w:p w14:paraId="3C51643E" w14:textId="08133DC6" w:rsidR="00892A72" w:rsidRDefault="00892A72" w:rsidP="00CF3A54">
      <w:pPr>
        <w:ind w:left="720"/>
        <w:rPr>
          <w:rFonts w:ascii="Arial" w:hAnsi="Arial" w:cs="Arial"/>
          <w:b/>
        </w:rPr>
      </w:pPr>
      <w:r>
        <w:rPr>
          <w:rFonts w:ascii="Arial" w:hAnsi="Arial" w:cs="Arial"/>
          <w:b/>
        </w:rPr>
        <w:t>2)</w:t>
      </w:r>
    </w:p>
    <w:p w14:paraId="197F742B" w14:textId="48E60792" w:rsidR="00892A72" w:rsidRDefault="00892A72" w:rsidP="00CF3A54">
      <w:pPr>
        <w:ind w:left="720"/>
        <w:rPr>
          <w:rFonts w:ascii="Arial" w:hAnsi="Arial" w:cs="Arial"/>
          <w:b/>
        </w:rPr>
      </w:pPr>
    </w:p>
    <w:p w14:paraId="499860B3" w14:textId="086CE966" w:rsidR="00892A72" w:rsidRPr="00CF4744" w:rsidRDefault="00224097" w:rsidP="00CF3A54">
      <w:pPr>
        <w:ind w:left="720"/>
        <w:rPr>
          <w:rFonts w:ascii="Arial" w:hAnsi="Arial" w:cs="Arial"/>
        </w:rPr>
      </w:pPr>
      <w:r>
        <w:rPr>
          <w:rFonts w:ascii="Arial" w:hAnsi="Arial" w:cs="Arial"/>
          <w:b/>
          <w:noProof/>
        </w:rPr>
        <w:drawing>
          <wp:anchor distT="0" distB="0" distL="114300" distR="114300" simplePos="0" relativeHeight="251720704" behindDoc="0" locked="0" layoutInCell="1" allowOverlap="1" wp14:anchorId="4B72DF73" wp14:editId="2918FCF8">
            <wp:simplePos x="0" y="0"/>
            <wp:positionH relativeFrom="column">
              <wp:posOffset>628015</wp:posOffset>
            </wp:positionH>
            <wp:positionV relativeFrom="paragraph">
              <wp:posOffset>9525</wp:posOffset>
            </wp:positionV>
            <wp:extent cx="1189990" cy="2444115"/>
            <wp:effectExtent l="0" t="0" r="0" b="0"/>
            <wp:wrapSquare wrapText="bothSides"/>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3484804_652667755151230_6182978358897278976_n.jpg"/>
                    <pic:cNvPicPr/>
                  </pic:nvPicPr>
                  <pic:blipFill>
                    <a:blip r:embed="rId14">
                      <a:extLst>
                        <a:ext uri="{28A0092B-C50C-407E-A947-70E740481C1C}">
                          <a14:useLocalDpi xmlns:a14="http://schemas.microsoft.com/office/drawing/2010/main" val="0"/>
                        </a:ext>
                      </a:extLst>
                    </a:blip>
                    <a:stretch>
                      <a:fillRect/>
                    </a:stretch>
                  </pic:blipFill>
                  <pic:spPr>
                    <a:xfrm>
                      <a:off x="0" y="0"/>
                      <a:ext cx="1189990" cy="2444115"/>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308AF485"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5FD159F1"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2FBFBC93"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29ED1C8C"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CAEBD43" w14:textId="77777777" w:rsidR="00E34E84" w:rsidRDefault="00E34E84">
      <w:pPr>
        <w:rPr>
          <w:rFonts w:ascii="Arial" w:hAnsi="Arial" w:cs="Arial"/>
          <w:b/>
          <w:sz w:val="22"/>
        </w:rPr>
      </w:pPr>
      <w:bookmarkStart w:id="9" w:name="_Toc2776758"/>
      <w:r>
        <w:rPr>
          <w:rFonts w:ascii="Arial" w:hAnsi="Arial" w:cs="Arial"/>
        </w:rPr>
        <w:br w:type="page"/>
      </w:r>
    </w:p>
    <w:p w14:paraId="6699CAB9" w14:textId="3FAD0BE9" w:rsidR="00DB352D" w:rsidRPr="004C131D" w:rsidRDefault="00DB352D" w:rsidP="00591B90">
      <w:pPr>
        <w:pStyle w:val="Heading3"/>
        <w:numPr>
          <w:ilvl w:val="1"/>
          <w:numId w:val="11"/>
        </w:numPr>
        <w:rPr>
          <w:rFonts w:ascii="Arial" w:hAnsi="Arial" w:cs="Arial"/>
        </w:rPr>
      </w:pPr>
      <w:r w:rsidRPr="004C131D">
        <w:rPr>
          <w:rFonts w:ascii="Arial" w:hAnsi="Arial" w:cs="Arial"/>
        </w:rPr>
        <w:lastRenderedPageBreak/>
        <w:t>Analysis</w:t>
      </w:r>
      <w:bookmarkEnd w:id="9"/>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2776759"/>
      <w:r w:rsidRPr="004C131D">
        <w:rPr>
          <w:rFonts w:ascii="Arial" w:hAnsi="Arial" w:cs="Arial"/>
        </w:rPr>
        <w:t>Project purpose</w:t>
      </w:r>
      <w:bookmarkEnd w:id="10"/>
    </w:p>
    <w:p w14:paraId="1721E370" w14:textId="77777777" w:rsidR="00AD47E0" w:rsidRPr="004C131D" w:rsidRDefault="00AD47E0" w:rsidP="00CF3A54">
      <w:pPr>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lastRenderedPageBreak/>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17C15D1C" w:rsidR="00AD47E0" w:rsidRPr="004C131D" w:rsidRDefault="00AD47E0" w:rsidP="00CF3A54">
      <w:pPr>
        <w:rPr>
          <w:rFonts w:ascii="Arial" w:hAnsi="Arial" w:cs="Arial"/>
        </w:rPr>
      </w:pPr>
      <w:r w:rsidRPr="004C131D">
        <w:rPr>
          <w:rFonts w:ascii="Arial" w:hAnsi="Arial" w:cs="Arial"/>
        </w:rPr>
        <w:t>The application should also be designed to have a colour schem</w:t>
      </w:r>
      <w:r w:rsidR="008D5F2A">
        <w:rPr>
          <w:rFonts w:ascii="Arial" w:hAnsi="Arial" w:cs="Arial"/>
        </w:rPr>
        <w:t>e</w:t>
      </w:r>
      <w:r w:rsidRPr="004C131D">
        <w:rPr>
          <w:rFonts w:ascii="Arial" w:hAnsi="Arial" w:cs="Arial"/>
        </w:rPr>
        <w:t xml:space="preserve">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1" w:name="_Toc2776760"/>
      <w:r w:rsidRPr="004C131D">
        <w:rPr>
          <w:rFonts w:ascii="Arial" w:hAnsi="Arial" w:cs="Arial"/>
        </w:rPr>
        <w:t>Roles and Deliverables</w:t>
      </w:r>
      <w:bookmarkEnd w:id="11"/>
    </w:p>
    <w:p w14:paraId="255BD630" w14:textId="79D7EC46" w:rsidR="00946B54" w:rsidRPr="004C131D" w:rsidRDefault="00CF7D5E" w:rsidP="00591B90">
      <w:pPr>
        <w:pStyle w:val="Heading3"/>
        <w:numPr>
          <w:ilvl w:val="1"/>
          <w:numId w:val="11"/>
        </w:numPr>
        <w:rPr>
          <w:rFonts w:ascii="Arial" w:hAnsi="Arial" w:cs="Arial"/>
        </w:rPr>
      </w:pPr>
      <w:bookmarkStart w:id="12" w:name="_Toc2776761"/>
      <w:r w:rsidRPr="004C131D">
        <w:rPr>
          <w:rFonts w:ascii="Arial" w:hAnsi="Arial" w:cs="Arial"/>
        </w:rPr>
        <w:t>Roles</w:t>
      </w:r>
      <w:bookmarkEnd w:id="12"/>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129EE2D4"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r w:rsidR="006E1B14">
        <w:rPr>
          <w:rFonts w:ascii="Arial" w:hAnsi="Arial" w:cs="Arial"/>
        </w:rPr>
        <w:t>.</w:t>
      </w:r>
    </w:p>
    <w:p w14:paraId="36BBF235" w14:textId="77777777" w:rsidR="009C53E7" w:rsidRPr="004C131D" w:rsidRDefault="009C53E7" w:rsidP="00393867">
      <w:pPr>
        <w:rPr>
          <w:rFonts w:ascii="Arial" w:hAnsi="Arial" w:cs="Arial"/>
        </w:rPr>
      </w:pPr>
    </w:p>
    <w:p w14:paraId="6347A306" w14:textId="201AC1A4" w:rsidR="009C53E7"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r w:rsidR="006E1B14">
        <w:rPr>
          <w:rFonts w:ascii="Arial" w:hAnsi="Arial" w:cs="Arial"/>
        </w:rPr>
        <w:t>.</w:t>
      </w:r>
    </w:p>
    <w:p w14:paraId="79C6C386" w14:textId="77777777" w:rsidR="006E1B14" w:rsidRPr="006E1B14" w:rsidRDefault="006E1B14" w:rsidP="006E1B14">
      <w:pPr>
        <w:pStyle w:val="ListParagraph"/>
        <w:rPr>
          <w:rFonts w:ascii="Arial" w:hAnsi="Arial" w:cs="Arial"/>
        </w:rPr>
      </w:pPr>
    </w:p>
    <w:p w14:paraId="3D83865F" w14:textId="675B6C08" w:rsidR="006E1B14" w:rsidRPr="004C131D" w:rsidRDefault="006E1B14" w:rsidP="00393867">
      <w:pPr>
        <w:pStyle w:val="ListParagraph"/>
        <w:numPr>
          <w:ilvl w:val="0"/>
          <w:numId w:val="12"/>
        </w:numPr>
        <w:ind w:left="360"/>
        <w:rPr>
          <w:rFonts w:ascii="Arial" w:hAnsi="Arial" w:cs="Arial"/>
        </w:rPr>
      </w:pPr>
      <w:r>
        <w:rPr>
          <w:rFonts w:ascii="Arial" w:hAnsi="Arial" w:cs="Arial"/>
        </w:rPr>
        <w:t xml:space="preserve">Lead Tester </w:t>
      </w:r>
      <w:r w:rsidRPr="004C131D">
        <w:rPr>
          <w:rFonts w:ascii="Arial" w:hAnsi="Arial" w:cs="Arial"/>
        </w:rPr>
        <w:t xml:space="preserve">– Lead force behind the </w:t>
      </w:r>
      <w:r w:rsidR="00A11258">
        <w:rPr>
          <w:rFonts w:ascii="Arial" w:hAnsi="Arial" w:cs="Arial"/>
        </w:rPr>
        <w:t>testing</w:t>
      </w:r>
      <w:r w:rsidRPr="004C131D">
        <w:rPr>
          <w:rFonts w:ascii="Arial" w:hAnsi="Arial" w:cs="Arial"/>
        </w:rPr>
        <w:t xml:space="preserve"> of the app, </w:t>
      </w:r>
      <w:r w:rsidR="00D252BE">
        <w:rPr>
          <w:rFonts w:ascii="Arial" w:hAnsi="Arial" w:cs="Arial"/>
        </w:rPr>
        <w:t>overseeing planning for the testing</w:t>
      </w:r>
      <w:r w:rsidRPr="004C131D">
        <w:rPr>
          <w:rFonts w:ascii="Arial" w:hAnsi="Arial" w:cs="Arial"/>
        </w:rPr>
        <w:t xml:space="preserve"> and</w:t>
      </w:r>
      <w:r w:rsidR="00146C41">
        <w:rPr>
          <w:rFonts w:ascii="Arial" w:hAnsi="Arial" w:cs="Arial"/>
        </w:rPr>
        <w:t xml:space="preserve"> </w:t>
      </w:r>
      <w:r w:rsidR="000F09BF">
        <w:rPr>
          <w:rFonts w:ascii="Arial" w:hAnsi="Arial" w:cs="Arial"/>
        </w:rPr>
        <w:t xml:space="preserve">working with implementation </w:t>
      </w:r>
      <w:r w:rsidR="00D74A08">
        <w:rPr>
          <w:rFonts w:ascii="Arial" w:hAnsi="Arial" w:cs="Arial"/>
        </w:rPr>
        <w:t>team to successfully test the app</w:t>
      </w:r>
      <w:r w:rsidRPr="004C131D">
        <w:rPr>
          <w:rFonts w:ascii="Arial" w:hAnsi="Arial" w:cs="Arial"/>
        </w:rPr>
        <w:t xml:space="preserve">. Works closely with assistant </w:t>
      </w:r>
      <w:r w:rsidR="00580CEF">
        <w:rPr>
          <w:rFonts w:ascii="Arial" w:hAnsi="Arial" w:cs="Arial"/>
        </w:rPr>
        <w:t>testers</w:t>
      </w:r>
      <w:r w:rsidRPr="004C131D">
        <w:rPr>
          <w:rFonts w:ascii="Arial" w:hAnsi="Arial" w:cs="Arial"/>
        </w:rPr>
        <w:t xml:space="preserve"> to </w:t>
      </w:r>
      <w:r w:rsidR="006B4DA3">
        <w:rPr>
          <w:rFonts w:ascii="Arial" w:hAnsi="Arial" w:cs="Arial"/>
        </w:rPr>
        <w:t>create new test cases and carry out the tests with various</w:t>
      </w:r>
      <w:r w:rsidR="009B53FC">
        <w:rPr>
          <w:rFonts w:ascii="Arial" w:hAnsi="Arial" w:cs="Arial"/>
        </w:rPr>
        <w:t xml:space="preserve"> phone</w:t>
      </w:r>
      <w:r w:rsidR="006B4DA3">
        <w:rPr>
          <w:rFonts w:ascii="Arial" w:hAnsi="Arial" w:cs="Arial"/>
        </w:rPr>
        <w:t xml:space="preserve"> devices</w:t>
      </w:r>
      <w:r w:rsidR="00146C41">
        <w:rPr>
          <w:rFonts w:ascii="Arial" w:hAnsi="Arial" w:cs="Arial"/>
        </w:rPr>
        <w:t>.</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3" w:name="_Toc2776762"/>
      <w:r w:rsidRPr="004C131D">
        <w:rPr>
          <w:rFonts w:ascii="Arial" w:hAnsi="Arial" w:cs="Arial"/>
        </w:rPr>
        <w:t>Deliverables</w:t>
      </w:r>
      <w:bookmarkEnd w:id="13"/>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5"/>
          <w:headerReference w:type="default" r:id="rId16"/>
          <w:footerReference w:type="even" r:id="rId17"/>
          <w:footerReference w:type="default" r:id="rId18"/>
          <w:headerReference w:type="first" r:id="rId19"/>
          <w:footerReference w:type="first" r:id="rId20"/>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6" w:name="_Toc277676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6"/>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2">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7" w:name="_Toc277676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7"/>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6F33B31E" w:rsidR="0059762E" w:rsidRPr="004C131D" w:rsidRDefault="00C146F6" w:rsidP="00393867">
      <w:pPr>
        <w:rPr>
          <w:rFonts w:ascii="Arial" w:hAnsi="Arial" w:cs="Arial"/>
        </w:rPr>
      </w:pPr>
      <w:r w:rsidRPr="004C131D">
        <w:rPr>
          <w:rFonts w:ascii="Arial" w:hAnsi="Arial" w:cs="Arial"/>
        </w:rPr>
        <w:t>GitHub</w:t>
      </w:r>
      <w:r w:rsidR="0059762E"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05E246D0"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 xml:space="preserve">that have the capability to run Android </w:t>
      </w:r>
      <w:r w:rsidR="00AA7800">
        <w:rPr>
          <w:rFonts w:ascii="Arial" w:hAnsi="Arial" w:cs="Arial"/>
        </w:rPr>
        <w:t>S</w:t>
      </w:r>
      <w:r w:rsidR="003A159C">
        <w:rPr>
          <w:rFonts w:ascii="Arial" w:hAnsi="Arial" w:cs="Arial"/>
        </w:rPr>
        <w:t>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8" w:name="_Toc2776765"/>
      <w:r w:rsidRPr="004C131D">
        <w:rPr>
          <w:rFonts w:ascii="Arial" w:hAnsi="Arial" w:cs="Arial"/>
        </w:rPr>
        <w:t>Solution requirements</w:t>
      </w:r>
      <w:bookmarkEnd w:id="18"/>
    </w:p>
    <w:p w14:paraId="56EB5309" w14:textId="32E85D3D" w:rsidR="00A6227C" w:rsidRPr="004C131D" w:rsidRDefault="00837A16" w:rsidP="00591B90">
      <w:pPr>
        <w:pStyle w:val="Heading3"/>
        <w:numPr>
          <w:ilvl w:val="1"/>
          <w:numId w:val="11"/>
        </w:numPr>
        <w:rPr>
          <w:rFonts w:ascii="Arial" w:hAnsi="Arial" w:cs="Arial"/>
        </w:rPr>
      </w:pPr>
      <w:bookmarkStart w:id="19" w:name="_Toc510366071"/>
      <w:bookmarkStart w:id="20" w:name="_Toc8535685"/>
      <w:bookmarkStart w:id="21" w:name="_Toc139682816"/>
      <w:bookmarkStart w:id="22" w:name="_Toc2776766"/>
      <w:r w:rsidRPr="004C131D">
        <w:rPr>
          <w:rFonts w:ascii="Arial" w:hAnsi="Arial" w:cs="Arial"/>
        </w:rPr>
        <w:t>F</w:t>
      </w:r>
      <w:r w:rsidR="00A6227C" w:rsidRPr="004C131D">
        <w:rPr>
          <w:rFonts w:ascii="Arial" w:hAnsi="Arial" w:cs="Arial"/>
        </w:rPr>
        <w:t>unctional Requirements</w:t>
      </w:r>
      <w:bookmarkEnd w:id="19"/>
      <w:bookmarkEnd w:id="20"/>
      <w:bookmarkEnd w:id="21"/>
      <w:bookmarkEnd w:id="22"/>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00CB07EB" w:rsidR="002C2A9E" w:rsidRPr="004C131D" w:rsidRDefault="002C2A9E" w:rsidP="002C2A9E">
            <w:pPr>
              <w:rPr>
                <w:rFonts w:ascii="Arial" w:hAnsi="Arial" w:cs="Arial"/>
              </w:rPr>
            </w:pPr>
            <w:r>
              <w:rPr>
                <w:rFonts w:ascii="Arial" w:hAnsi="Arial" w:cs="Arial"/>
              </w:rPr>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3" w:name="_Toc510366070"/>
      <w:bookmarkStart w:id="24" w:name="_Toc8535684"/>
      <w:bookmarkStart w:id="25"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6" w:name="_Toc2776767"/>
      <w:r w:rsidRPr="004C131D">
        <w:rPr>
          <w:rFonts w:ascii="Arial" w:hAnsi="Arial" w:cs="Arial"/>
        </w:rPr>
        <w:lastRenderedPageBreak/>
        <w:t>Non-Functional Requirements</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50E5E019" w14:textId="77777777" w:rsidTr="006F2B46">
        <w:tc>
          <w:tcPr>
            <w:tcW w:w="2586" w:type="pct"/>
          </w:tcPr>
          <w:p w14:paraId="4225602F" w14:textId="041DB7F5" w:rsidR="006F2B46" w:rsidRDefault="006F2B46" w:rsidP="006F2B46">
            <w:pPr>
              <w:rPr>
                <w:rFonts w:ascii="Arial" w:hAnsi="Arial" w:cs="Arial"/>
              </w:rPr>
            </w:pPr>
            <w:r>
              <w:rPr>
                <w:rFonts w:ascii="Arial" w:hAnsi="Arial" w:cs="Arial"/>
              </w:rPr>
              <w:t>3.</w:t>
            </w:r>
            <w:r w:rsidR="00214598">
              <w:rPr>
                <w:rFonts w:ascii="Arial" w:hAnsi="Arial" w:cs="Arial"/>
              </w:rPr>
              <w:t>1</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08E7B2B5" w:rsidR="006F2B46" w:rsidRPr="004C131D" w:rsidRDefault="006F2B46" w:rsidP="006F2B46">
            <w:pPr>
              <w:rPr>
                <w:rFonts w:ascii="Arial" w:hAnsi="Arial" w:cs="Arial"/>
              </w:rPr>
            </w:pPr>
            <w:r>
              <w:rPr>
                <w:rFonts w:ascii="Arial" w:hAnsi="Arial" w:cs="Arial"/>
              </w:rPr>
              <w:t>3.</w:t>
            </w:r>
            <w:r w:rsidR="00214598">
              <w:rPr>
                <w:rFonts w:ascii="Arial" w:hAnsi="Arial" w:cs="Arial"/>
              </w:rPr>
              <w:t>2</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4A1C5F4C" w:rsidR="006F2B46" w:rsidRPr="004C131D" w:rsidRDefault="00F60C2D" w:rsidP="006F2B46">
            <w:pPr>
              <w:jc w:val="center"/>
              <w:rPr>
                <w:rFonts w:ascii="Arial" w:hAnsi="Arial" w:cs="Arial"/>
              </w:rPr>
            </w:pPr>
            <w:r>
              <w:rPr>
                <w:rFonts w:ascii="Arial" w:hAnsi="Arial" w:cs="Arial"/>
              </w:rPr>
              <w:t>Wil not be delivered</w:t>
            </w:r>
          </w:p>
        </w:tc>
        <w:tc>
          <w:tcPr>
            <w:tcW w:w="1284" w:type="pct"/>
          </w:tcPr>
          <w:p w14:paraId="02B3E452" w14:textId="4B6DFCAA" w:rsidR="006F2B46" w:rsidRPr="004C131D" w:rsidRDefault="00F60C2D" w:rsidP="006F2B46">
            <w:pPr>
              <w:jc w:val="center"/>
              <w:rPr>
                <w:rFonts w:ascii="Arial" w:hAnsi="Arial" w:cs="Arial"/>
              </w:rPr>
            </w:pPr>
            <w:r>
              <w:rPr>
                <w:rFonts w:ascii="Arial" w:hAnsi="Arial" w:cs="Arial"/>
              </w:rPr>
              <w:t xml:space="preserve">Storage requirements outweigh the benefits of inclusion. </w:t>
            </w:r>
          </w:p>
        </w:tc>
      </w:tr>
      <w:tr w:rsidR="006F2B46" w:rsidRPr="004C131D" w14:paraId="11449C25" w14:textId="77777777" w:rsidTr="006F2B46">
        <w:tc>
          <w:tcPr>
            <w:tcW w:w="2586" w:type="pct"/>
          </w:tcPr>
          <w:p w14:paraId="25B5570D" w14:textId="3F3F260D" w:rsidR="006F2B46" w:rsidRPr="004C131D" w:rsidRDefault="006F2B46" w:rsidP="006F2B46">
            <w:pPr>
              <w:rPr>
                <w:rFonts w:ascii="Arial" w:hAnsi="Arial" w:cs="Arial"/>
              </w:rPr>
            </w:pPr>
            <w:r>
              <w:rPr>
                <w:rFonts w:ascii="Arial" w:hAnsi="Arial" w:cs="Arial"/>
              </w:rPr>
              <w:t>3.</w:t>
            </w:r>
            <w:r w:rsidR="00214598">
              <w:rPr>
                <w:rFonts w:ascii="Arial" w:hAnsi="Arial" w:cs="Arial"/>
              </w:rPr>
              <w:t>3</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44D1C7F3" w:rsidR="006F2B46" w:rsidRPr="004C131D" w:rsidRDefault="006F2B46" w:rsidP="006F2B46">
            <w:pPr>
              <w:rPr>
                <w:rFonts w:ascii="Arial" w:hAnsi="Arial" w:cs="Arial"/>
              </w:rPr>
            </w:pPr>
            <w:r>
              <w:rPr>
                <w:rFonts w:ascii="Arial" w:hAnsi="Arial" w:cs="Arial"/>
              </w:rPr>
              <w:t>3.</w:t>
            </w:r>
            <w:r w:rsidR="00214598">
              <w:rPr>
                <w:rFonts w:ascii="Arial" w:hAnsi="Arial" w:cs="Arial"/>
              </w:rPr>
              <w:t>4</w:t>
            </w:r>
            <w:r w:rsidRPr="004C131D">
              <w:rPr>
                <w:rFonts w:ascii="Arial" w:hAnsi="Arial" w:cs="Arial"/>
              </w:rPr>
              <w:t>: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2BCC594C" w:rsidR="006F2B46" w:rsidRPr="004C131D" w:rsidRDefault="006F2B46" w:rsidP="006F2B46">
            <w:pPr>
              <w:rPr>
                <w:rFonts w:ascii="Arial" w:hAnsi="Arial" w:cs="Arial"/>
              </w:rPr>
            </w:pPr>
            <w:r>
              <w:rPr>
                <w:rFonts w:ascii="Arial" w:hAnsi="Arial" w:cs="Arial"/>
              </w:rPr>
              <w:t>3.</w:t>
            </w:r>
            <w:r w:rsidR="00214598">
              <w:rPr>
                <w:rFonts w:ascii="Arial" w:hAnsi="Arial" w:cs="Arial"/>
              </w:rPr>
              <w:t>5</w:t>
            </w:r>
            <w:r w:rsidRPr="004C131D">
              <w:rPr>
                <w:rFonts w:ascii="Arial" w:hAnsi="Arial" w:cs="Arial"/>
              </w:rPr>
              <w:t>: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3454D51F" w:rsidR="006F2B46" w:rsidRPr="004C131D" w:rsidRDefault="006F2B46" w:rsidP="006F2B46">
            <w:pPr>
              <w:rPr>
                <w:rFonts w:ascii="Arial" w:hAnsi="Arial" w:cs="Arial"/>
              </w:rPr>
            </w:pPr>
            <w:r>
              <w:rPr>
                <w:rFonts w:ascii="Arial" w:hAnsi="Arial" w:cs="Arial"/>
              </w:rPr>
              <w:t>3.</w:t>
            </w:r>
            <w:r w:rsidR="00214598">
              <w:rPr>
                <w:rFonts w:ascii="Arial" w:hAnsi="Arial" w:cs="Arial"/>
              </w:rPr>
              <w:t>6</w:t>
            </w:r>
            <w:r w:rsidRPr="004C131D">
              <w:rPr>
                <w:rFonts w:ascii="Arial" w:hAnsi="Arial" w:cs="Arial"/>
              </w:rPr>
              <w:t>: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897FE86"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w:t>
            </w:r>
            <w:r w:rsidR="000531BC">
              <w:rPr>
                <w:rFonts w:ascii="Arial" w:hAnsi="Arial" w:cs="Arial"/>
              </w:rPr>
              <w:t>must</w:t>
            </w:r>
            <w:r w:rsidRPr="004C131D">
              <w:rPr>
                <w:rFonts w:ascii="Arial" w:hAnsi="Arial" w:cs="Arial"/>
              </w:rPr>
              <w:t xml:space="preserve">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59962A97" w:rsidR="006F2B46" w:rsidRPr="004C131D" w:rsidRDefault="006F2B46" w:rsidP="006F2B46">
            <w:pPr>
              <w:rPr>
                <w:rFonts w:ascii="Arial" w:hAnsi="Arial" w:cs="Arial"/>
              </w:rPr>
            </w:pPr>
            <w:r>
              <w:rPr>
                <w:rFonts w:ascii="Arial" w:hAnsi="Arial" w:cs="Arial"/>
              </w:rPr>
              <w:t>4.</w:t>
            </w:r>
            <w:r w:rsidR="00D5480B">
              <w:rPr>
                <w:rFonts w:ascii="Arial" w:hAnsi="Arial" w:cs="Arial"/>
              </w:rPr>
              <w:t>4</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4BB9095" w14:textId="77777777" w:rsidR="00CD0F26" w:rsidRPr="00CD0F26" w:rsidRDefault="00CD0F26" w:rsidP="00BB5CF7">
      <w:pPr>
        <w:pStyle w:val="Caption"/>
      </w:pPr>
      <w:bookmarkStart w:id="27" w:name="_Toc2776768"/>
      <w:bookmarkEnd w:id="23"/>
      <w:bookmarkEnd w:id="24"/>
      <w:bookmarkEnd w:id="25"/>
      <w:r w:rsidRPr="00CD0F26">
        <w:br w:type="page"/>
      </w:r>
    </w:p>
    <w:p w14:paraId="5F43DCEA" w14:textId="4460E846" w:rsidR="009E1AE2" w:rsidRPr="004C131D" w:rsidRDefault="00CF7D5E" w:rsidP="00591B90">
      <w:pPr>
        <w:pStyle w:val="Heading2"/>
        <w:numPr>
          <w:ilvl w:val="0"/>
          <w:numId w:val="11"/>
        </w:numPr>
        <w:rPr>
          <w:rFonts w:ascii="Arial" w:hAnsi="Arial" w:cs="Arial"/>
        </w:rPr>
      </w:pPr>
      <w:r w:rsidRPr="004C131D">
        <w:rPr>
          <w:rFonts w:ascii="Arial" w:hAnsi="Arial" w:cs="Arial"/>
        </w:rPr>
        <w:lastRenderedPageBreak/>
        <w:t>Other considerations</w:t>
      </w:r>
      <w:bookmarkStart w:id="28" w:name="_Toc460095617"/>
      <w:bookmarkStart w:id="29" w:name="_Toc464640786"/>
      <w:bookmarkStart w:id="30" w:name="_Toc464655401"/>
      <w:bookmarkStart w:id="31" w:name="_Toc139682826"/>
      <w:bookmarkEnd w:id="6"/>
      <w:bookmarkEnd w:id="27"/>
    </w:p>
    <w:p w14:paraId="497EDAE5" w14:textId="6DF43342" w:rsidR="009E1AE2" w:rsidRDefault="00DE6693" w:rsidP="00591B90">
      <w:pPr>
        <w:pStyle w:val="Heading3"/>
        <w:numPr>
          <w:ilvl w:val="1"/>
          <w:numId w:val="11"/>
        </w:numPr>
        <w:rPr>
          <w:rFonts w:ascii="Arial" w:hAnsi="Arial" w:cs="Arial"/>
        </w:rPr>
      </w:pPr>
      <w:bookmarkStart w:id="32" w:name="_Toc2776769"/>
      <w:r w:rsidRPr="004C131D">
        <w:rPr>
          <w:rFonts w:ascii="Arial" w:hAnsi="Arial" w:cs="Arial"/>
        </w:rPr>
        <w:t>Assumptions</w:t>
      </w:r>
      <w:bookmarkStart w:id="33" w:name="_Toc464640787"/>
      <w:bookmarkStart w:id="34" w:name="_Toc464655402"/>
      <w:bookmarkStart w:id="35" w:name="_Toc139682827"/>
      <w:bookmarkEnd w:id="28"/>
      <w:bookmarkEnd w:id="29"/>
      <w:bookmarkEnd w:id="30"/>
      <w:bookmarkEnd w:id="31"/>
      <w:bookmarkEnd w:id="32"/>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6" w:name="_Toc2776770"/>
      <w:r w:rsidRPr="004C131D">
        <w:rPr>
          <w:rFonts w:ascii="Arial" w:hAnsi="Arial" w:cs="Arial"/>
        </w:rPr>
        <w:t>C</w:t>
      </w:r>
      <w:r w:rsidR="00DE6693" w:rsidRPr="004C131D">
        <w:rPr>
          <w:rFonts w:ascii="Arial" w:hAnsi="Arial" w:cs="Arial"/>
        </w:rPr>
        <w:t>onstraints and Dependencies</w:t>
      </w:r>
      <w:bookmarkEnd w:id="33"/>
      <w:bookmarkEnd w:id="34"/>
      <w:bookmarkEnd w:id="35"/>
      <w:bookmarkEnd w:id="36"/>
    </w:p>
    <w:p w14:paraId="6AFA2436" w14:textId="77777777" w:rsidR="00CD0F26" w:rsidRPr="00CD0F26" w:rsidRDefault="00CD0F26" w:rsidP="00CD0F26"/>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5D59BEA2" w:rsidR="0097599C" w:rsidRPr="0097599C" w:rsidRDefault="00E4096E" w:rsidP="000B5F08">
            <w:pPr>
              <w:rPr>
                <w:rFonts w:asciiTheme="minorBidi" w:hAnsiTheme="minorBidi" w:cstheme="minorBidi"/>
              </w:rPr>
            </w:pPr>
            <w:r>
              <w:rPr>
                <w:rFonts w:asciiTheme="minorBidi" w:hAnsiTheme="minorBidi" w:cstheme="minorBidi"/>
              </w:rPr>
              <w:t>This,</w:t>
            </w:r>
            <w:r w:rsidR="00E32D9D">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3F00CB22"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not enough time is given to development, some planned features may have to be scrapped as they </w:t>
            </w:r>
            <w:r w:rsidR="00477D81">
              <w:rPr>
                <w:rFonts w:asciiTheme="minorBidi" w:hAnsiTheme="minorBidi" w:cstheme="minorBidi"/>
              </w:rPr>
              <w:t>cannot</w:t>
            </w:r>
            <w:r>
              <w:rPr>
                <w:rFonts w:asciiTheme="minorBidi" w:hAnsiTheme="minorBidi" w:cstheme="minorBidi"/>
              </w:rPr>
              <w:t xml:space="preserve">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7" w:name="_Toc2776771"/>
      <w:r w:rsidRPr="004C131D">
        <w:rPr>
          <w:rFonts w:ascii="Arial" w:hAnsi="Arial" w:cs="Arial"/>
        </w:rPr>
        <w:lastRenderedPageBreak/>
        <w:t>Software Design</w:t>
      </w:r>
      <w:bookmarkEnd w:id="37"/>
    </w:p>
    <w:p w14:paraId="51142615" w14:textId="77777777" w:rsidR="004D389E" w:rsidRPr="004C131D" w:rsidRDefault="004D389E" w:rsidP="00591B90">
      <w:pPr>
        <w:pStyle w:val="Heading3"/>
        <w:numPr>
          <w:ilvl w:val="1"/>
          <w:numId w:val="11"/>
        </w:numPr>
        <w:rPr>
          <w:rFonts w:ascii="Arial" w:hAnsi="Arial" w:cs="Arial"/>
        </w:rPr>
      </w:pPr>
      <w:bookmarkStart w:id="38" w:name="_Toc2776772"/>
      <w:r w:rsidRPr="004C131D">
        <w:rPr>
          <w:rFonts w:ascii="Arial" w:hAnsi="Arial" w:cs="Arial"/>
        </w:rPr>
        <w:t>Overview of what the software will do and not do.</w:t>
      </w:r>
      <w:bookmarkEnd w:id="38"/>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0B20D504"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xml:space="preserve">. There will be preferences for </w:t>
      </w:r>
      <w:r w:rsidR="00F17E23">
        <w:rPr>
          <w:rFonts w:ascii="Arial" w:hAnsi="Arial" w:cs="Arial"/>
        </w:rPr>
        <w:t>options</w:t>
      </w:r>
      <w:r w:rsidRPr="004C131D">
        <w:rPr>
          <w:rFonts w:ascii="Arial" w:hAnsi="Arial" w:cs="Arial"/>
        </w:rPr>
        <w:t xml:space="preserve">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39" w:name="_Toc2776773"/>
      <w:r w:rsidRPr="004C131D">
        <w:rPr>
          <w:rFonts w:ascii="Arial" w:hAnsi="Arial" w:cs="Arial"/>
        </w:rPr>
        <w:t>Modifications in light of comments made or changes deemed necessary</w:t>
      </w:r>
      <w:bookmarkEnd w:id="39"/>
    </w:p>
    <w:p w14:paraId="1C38FD20" w14:textId="363D4D81" w:rsidR="00122DBB" w:rsidRDefault="00122DBB" w:rsidP="00AD18C4">
      <w:pPr>
        <w:rPr>
          <w:rFonts w:ascii="Arial" w:hAnsi="Arial" w:cs="Arial"/>
        </w:rPr>
      </w:pPr>
      <w:r>
        <w:rPr>
          <w:rFonts w:ascii="Arial" w:hAnsi="Arial" w:cs="Arial"/>
        </w:rPr>
        <w:t xml:space="preserve">Based on the feedback given after our Dragons Den presentation we made </w:t>
      </w:r>
      <w:r w:rsidR="00AE0496">
        <w:rPr>
          <w:rFonts w:ascii="Arial" w:hAnsi="Arial" w:cs="Arial"/>
        </w:rPr>
        <w:t>several</w:t>
      </w:r>
      <w:r>
        <w:rPr>
          <w:rFonts w:ascii="Arial" w:hAnsi="Arial" w:cs="Arial"/>
        </w:rPr>
        <w:t xml:space="preserve"> changes to the design of our application.</w:t>
      </w:r>
    </w:p>
    <w:p w14:paraId="61BFC93E" w14:textId="15982B9D" w:rsidR="00122DBB" w:rsidRDefault="00122DBB" w:rsidP="00AD18C4">
      <w:pPr>
        <w:rPr>
          <w:rFonts w:ascii="Arial" w:hAnsi="Arial" w:cs="Arial"/>
        </w:rPr>
      </w:pPr>
    </w:p>
    <w:p w14:paraId="36F815E8" w14:textId="23100106" w:rsidR="00122DBB" w:rsidRDefault="00122DBB" w:rsidP="00AD18C4">
      <w:pPr>
        <w:pStyle w:val="CommentText"/>
        <w:rPr>
          <w:rFonts w:ascii="Arial" w:hAnsi="Arial" w:cs="Arial"/>
        </w:rPr>
      </w:pPr>
      <w:r>
        <w:rPr>
          <w:rFonts w:ascii="Arial" w:hAnsi="Arial" w:cs="Arial"/>
        </w:rPr>
        <w:t>Firstly</w:t>
      </w:r>
      <w:r w:rsidR="00AE0496">
        <w:rPr>
          <w:rFonts w:ascii="Arial" w:hAnsi="Arial" w:cs="Arial"/>
        </w:rPr>
        <w:t>,</w:t>
      </w:r>
      <w:r>
        <w:rPr>
          <w:rFonts w:ascii="Arial" w:hAnsi="Arial" w:cs="Arial"/>
        </w:rPr>
        <w:t xml:space="preserve"> is the use of a database. </w:t>
      </w:r>
      <w:r w:rsidR="006E2573">
        <w:rPr>
          <w:rFonts w:ascii="Arial" w:hAnsi="Arial" w:cs="Arial"/>
        </w:rPr>
        <w:t>Originally,</w:t>
      </w:r>
      <w:r>
        <w:rPr>
          <w:rFonts w:ascii="Arial" w:hAnsi="Arial" w:cs="Arial"/>
        </w:rPr>
        <w:t xml:space="preserve">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0D83A114" w:rsidR="00CE5DCE" w:rsidRDefault="00ED5CC0" w:rsidP="00591B90">
      <w:pPr>
        <w:pStyle w:val="Heading3"/>
        <w:numPr>
          <w:ilvl w:val="1"/>
          <w:numId w:val="11"/>
        </w:numPr>
        <w:rPr>
          <w:rFonts w:ascii="Arial" w:hAnsi="Arial" w:cs="Arial"/>
        </w:rPr>
      </w:pPr>
      <w:bookmarkStart w:id="40" w:name="_Toc2776774"/>
      <w:r w:rsidRPr="004C131D">
        <w:rPr>
          <w:rFonts w:ascii="Arial" w:hAnsi="Arial" w:cs="Arial"/>
        </w:rPr>
        <w:lastRenderedPageBreak/>
        <w:t xml:space="preserve">System Architecture </w:t>
      </w:r>
      <w:bookmarkEnd w:id="40"/>
    </w:p>
    <w:p w14:paraId="2D72745C" w14:textId="3CC96FC2" w:rsidR="00F20508" w:rsidRDefault="00F20508" w:rsidP="00F20508">
      <w:pPr>
        <w:ind w:left="720"/>
        <w:rPr>
          <w:b/>
        </w:rPr>
      </w:pPr>
      <w:r w:rsidRPr="008F79B5">
        <w:rPr>
          <w:b/>
        </w:rPr>
        <w:t>Architecture Diagram</w:t>
      </w:r>
    </w:p>
    <w:p w14:paraId="44DCB339" w14:textId="2DE5532F" w:rsidR="00ED600A" w:rsidRDefault="00213E60">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687936" behindDoc="0" locked="0" layoutInCell="1" allowOverlap="1" wp14:anchorId="326E5C93" wp14:editId="0FC2404E">
                <wp:simplePos x="0" y="0"/>
                <wp:positionH relativeFrom="column">
                  <wp:posOffset>2359660</wp:posOffset>
                </wp:positionH>
                <wp:positionV relativeFrom="paragraph">
                  <wp:posOffset>2540</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3AFCEC" w14:textId="7C3ABB4B" w:rsidR="008A6B75" w:rsidRDefault="008A6B75">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26E5C93" id="_x0000_t202" coordsize="21600,21600" o:spt="202" path="m,l,21600r21600,l21600,xe">
                <v:stroke joinstyle="miter"/>
                <v:path gradientshapeok="t" o:connecttype="rect"/>
              </v:shapetype>
              <v:shape id="Text Box 2" o:spid="_x0000_s1026" type="#_x0000_t202" style="position:absolute;margin-left:185.8pt;margin-top:.2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nwJAIAAEY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">
                <v:textbox style="mso-fit-shape-to-text:t">
                  <w:txbxContent>
                    <w:p w14:paraId="543AFCEC" w14:textId="7C3ABB4B" w:rsidR="008A6B75" w:rsidRDefault="008A6B75">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v:textbox>
                <w10:wrap type="square"/>
              </v:shape>
            </w:pict>
          </mc:Fallback>
        </mc:AlternateContent>
      </w:r>
      <w:r>
        <w:rPr>
          <w:noProof/>
        </w:rPr>
        <w:drawing>
          <wp:anchor distT="0" distB="0" distL="114300" distR="114300" simplePos="0" relativeHeight="251688960" behindDoc="0" locked="0" layoutInCell="1" allowOverlap="1" wp14:anchorId="479D8FA9" wp14:editId="51B3F5DC">
            <wp:simplePos x="0" y="0"/>
            <wp:positionH relativeFrom="margin">
              <wp:posOffset>295275</wp:posOffset>
            </wp:positionH>
            <wp:positionV relativeFrom="paragraph">
              <wp:posOffset>48895</wp:posOffset>
            </wp:positionV>
            <wp:extent cx="1486535" cy="2292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653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69766" w14:textId="28BD4BD6" w:rsidR="00213E60" w:rsidRDefault="00213E60">
      <w:pPr>
        <w:rPr>
          <w:rFonts w:ascii="Arial" w:hAnsi="Arial" w:cs="Arial"/>
          <w:b/>
          <w:sz w:val="22"/>
        </w:rPr>
      </w:pPr>
    </w:p>
    <w:p w14:paraId="16206042" w14:textId="28BC6B83" w:rsidR="00AD18C4" w:rsidRDefault="00AD18C4">
      <w:pPr>
        <w:rPr>
          <w:rFonts w:ascii="Arial" w:hAnsi="Arial" w:cs="Arial"/>
          <w:b/>
          <w:sz w:val="22"/>
        </w:rPr>
      </w:pPr>
    </w:p>
    <w:p w14:paraId="31CF1CE9" w14:textId="100D9E3B" w:rsidR="00AD18C4" w:rsidRDefault="00AD18C4">
      <w:pPr>
        <w:rPr>
          <w:rFonts w:ascii="Arial" w:hAnsi="Arial" w:cs="Arial"/>
          <w:b/>
          <w:sz w:val="22"/>
        </w:rPr>
      </w:pPr>
    </w:p>
    <w:p w14:paraId="4AA798EA" w14:textId="245014B0" w:rsidR="00213E60" w:rsidRDefault="00213E60">
      <w:pPr>
        <w:rPr>
          <w:rFonts w:ascii="Arial" w:hAnsi="Arial" w:cs="Arial"/>
          <w:b/>
          <w:sz w:val="22"/>
        </w:rPr>
      </w:pPr>
    </w:p>
    <w:p w14:paraId="2604BF5A" w14:textId="2B83BEB7" w:rsidR="00213E60" w:rsidRDefault="00213E60">
      <w:pPr>
        <w:rPr>
          <w:rFonts w:ascii="Arial" w:hAnsi="Arial" w:cs="Arial"/>
          <w:b/>
          <w:sz w:val="22"/>
        </w:rPr>
      </w:pPr>
    </w:p>
    <w:p w14:paraId="34C3F604" w14:textId="5CC1CBE5" w:rsidR="00213E60" w:rsidRDefault="00213E60">
      <w:pPr>
        <w:rPr>
          <w:rFonts w:ascii="Arial" w:hAnsi="Arial" w:cs="Arial"/>
          <w:b/>
          <w:sz w:val="22"/>
        </w:rPr>
      </w:pPr>
    </w:p>
    <w:p w14:paraId="11B8053C" w14:textId="5BBADD3F" w:rsidR="00213E60" w:rsidRDefault="00213E60">
      <w:pPr>
        <w:rPr>
          <w:rFonts w:ascii="Arial" w:hAnsi="Arial" w:cs="Arial"/>
          <w:b/>
          <w:sz w:val="22"/>
        </w:rPr>
      </w:pPr>
    </w:p>
    <w:p w14:paraId="28D35B78" w14:textId="4F68C75C" w:rsidR="00213E60" w:rsidRDefault="00213E60">
      <w:pPr>
        <w:rPr>
          <w:rFonts w:ascii="Arial" w:hAnsi="Arial" w:cs="Arial"/>
          <w:b/>
          <w:sz w:val="22"/>
        </w:rPr>
      </w:pPr>
    </w:p>
    <w:p w14:paraId="01B4FA2E" w14:textId="16EE5D74" w:rsidR="00213E60" w:rsidRDefault="00213E60">
      <w:pPr>
        <w:rPr>
          <w:rFonts w:ascii="Arial" w:hAnsi="Arial" w:cs="Arial"/>
          <w:b/>
          <w:sz w:val="22"/>
        </w:rPr>
      </w:pPr>
    </w:p>
    <w:p w14:paraId="5183DB19" w14:textId="459315DE" w:rsidR="00213E60" w:rsidRDefault="00213E60">
      <w:pPr>
        <w:rPr>
          <w:rFonts w:ascii="Arial" w:hAnsi="Arial" w:cs="Arial"/>
          <w:b/>
          <w:sz w:val="22"/>
        </w:rPr>
      </w:pPr>
    </w:p>
    <w:p w14:paraId="36BAD1FF" w14:textId="38170724" w:rsidR="00213E60" w:rsidRDefault="00213E60">
      <w:pPr>
        <w:rPr>
          <w:rFonts w:ascii="Arial" w:hAnsi="Arial" w:cs="Arial"/>
          <w:b/>
          <w:sz w:val="22"/>
        </w:rPr>
      </w:pPr>
    </w:p>
    <w:p w14:paraId="6679D24F" w14:textId="44600F23" w:rsidR="00213E60" w:rsidRDefault="00213E60">
      <w:pPr>
        <w:rPr>
          <w:rFonts w:ascii="Arial" w:hAnsi="Arial" w:cs="Arial"/>
          <w:b/>
          <w:sz w:val="22"/>
        </w:rPr>
      </w:pPr>
    </w:p>
    <w:p w14:paraId="35E6B20C" w14:textId="32C3A0C7" w:rsidR="00AD18C4" w:rsidRDefault="00AD18C4">
      <w:pPr>
        <w:rPr>
          <w:rFonts w:ascii="Arial" w:hAnsi="Arial" w:cs="Arial"/>
          <w:b/>
          <w:sz w:val="22"/>
        </w:rPr>
      </w:pPr>
    </w:p>
    <w:p w14:paraId="15FBCA1D" w14:textId="77777777" w:rsidR="00213E60" w:rsidRDefault="00213E60">
      <w:pPr>
        <w:rPr>
          <w:rFonts w:ascii="Arial" w:hAnsi="Arial" w:cs="Arial"/>
          <w:b/>
          <w:sz w:val="22"/>
        </w:rPr>
      </w:pPr>
    </w:p>
    <w:p w14:paraId="01D2ABDE" w14:textId="77777777" w:rsidR="00213E60" w:rsidRDefault="00213E60">
      <w:pPr>
        <w:rPr>
          <w:rFonts w:ascii="Arial" w:hAnsi="Arial" w:cs="Arial"/>
          <w:b/>
          <w:sz w:val="22"/>
        </w:rPr>
      </w:pPr>
    </w:p>
    <w:p w14:paraId="5026213D" w14:textId="7FE42ABE" w:rsidR="00CE5DCE" w:rsidRDefault="00ED5CC0" w:rsidP="00591B90">
      <w:pPr>
        <w:pStyle w:val="Heading3"/>
        <w:numPr>
          <w:ilvl w:val="1"/>
          <w:numId w:val="11"/>
        </w:numPr>
        <w:rPr>
          <w:rFonts w:ascii="Arial" w:hAnsi="Arial" w:cs="Arial"/>
        </w:rPr>
      </w:pPr>
      <w:bookmarkStart w:id="41" w:name="_Toc2776775"/>
      <w:r w:rsidRPr="004C131D">
        <w:rPr>
          <w:rFonts w:ascii="Arial" w:hAnsi="Arial" w:cs="Arial"/>
        </w:rPr>
        <w:t>High level overview of how the functionality and responsibilities of the system are partitioned and assigned to components (deployment diagram, component diagram)</w:t>
      </w:r>
      <w:bookmarkEnd w:id="41"/>
    </w:p>
    <w:p w14:paraId="6718CE6B" w14:textId="4DF365B2" w:rsidR="00F20508" w:rsidRDefault="00F20508" w:rsidP="00F20508"/>
    <w:p w14:paraId="2F1D57F9" w14:textId="15D9C7A9" w:rsidR="00F20508" w:rsidRPr="008F79B5" w:rsidRDefault="00213E60" w:rsidP="00F20508">
      <w:pPr>
        <w:ind w:firstLine="720"/>
        <w:rPr>
          <w:b/>
        </w:rPr>
      </w:pPr>
      <w:r w:rsidRPr="00213E60">
        <w:rPr>
          <w:rFonts w:ascii="Arial" w:hAnsi="Arial" w:cs="Arial"/>
          <w:b/>
          <w:noProof/>
          <w:sz w:val="22"/>
        </w:rPr>
        <mc:AlternateContent>
          <mc:Choice Requires="wps">
            <w:drawing>
              <wp:anchor distT="45720" distB="45720" distL="114300" distR="114300" simplePos="0" relativeHeight="251693056" behindDoc="0" locked="0" layoutInCell="1" allowOverlap="1" wp14:anchorId="5A607A14" wp14:editId="61D04FC9">
                <wp:simplePos x="0" y="0"/>
                <wp:positionH relativeFrom="page">
                  <wp:posOffset>5113020</wp:posOffset>
                </wp:positionH>
                <wp:positionV relativeFrom="paragraph">
                  <wp:posOffset>231140</wp:posOffset>
                </wp:positionV>
                <wp:extent cx="2360930" cy="1404620"/>
                <wp:effectExtent l="0" t="0" r="20320" b="139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0658C7" w14:textId="3A4C567E" w:rsidR="008A6B75" w:rsidRDefault="008A6B75"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7A14" id="_x0000_s1027" type="#_x0000_t202" style="position:absolute;left:0;text-align:left;margin-left:402.6pt;margin-top:18.2pt;width:185.9pt;height:110.6pt;z-index:2516930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1YJgIAAE4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">
                <v:textbox style="mso-fit-shape-to-text:t">
                  <w:txbxContent>
                    <w:p w14:paraId="0D0658C7" w14:textId="3A4C567E" w:rsidR="008A6B75" w:rsidRDefault="008A6B75"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v:textbox>
                <w10:wrap type="square" anchorx="page"/>
              </v:shape>
            </w:pict>
          </mc:Fallback>
        </mc:AlternateContent>
      </w:r>
      <w:r>
        <w:rPr>
          <w:noProof/>
        </w:rPr>
        <w:drawing>
          <wp:anchor distT="0" distB="0" distL="114300" distR="114300" simplePos="0" relativeHeight="251669504" behindDoc="0" locked="0" layoutInCell="1" allowOverlap="1" wp14:anchorId="597485CE" wp14:editId="40792A25">
            <wp:simplePos x="0" y="0"/>
            <wp:positionH relativeFrom="column">
              <wp:posOffset>269875</wp:posOffset>
            </wp:positionH>
            <wp:positionV relativeFrom="paragraph">
              <wp:posOffset>284480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508" w:rsidRPr="008F79B5">
        <w:rPr>
          <w:b/>
        </w:rPr>
        <w:t>Deployment Diagram</w:t>
      </w:r>
    </w:p>
    <w:p w14:paraId="7973D28C" w14:textId="05790D2A" w:rsidR="008F79B5" w:rsidRDefault="008F79B5" w:rsidP="00F20508"/>
    <w:p w14:paraId="11FF31C3" w14:textId="55937AC5"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1BD44AEA" w14:textId="77777777" w:rsidR="00ED600A" w:rsidRDefault="00ED600A" w:rsidP="00D505BF">
      <w:pPr>
        <w:rPr>
          <w:b/>
        </w:rPr>
      </w:pPr>
    </w:p>
    <w:p w14:paraId="00381F9E" w14:textId="7BF908D2" w:rsidR="00F20508" w:rsidRDefault="00F20508" w:rsidP="00F20508">
      <w:pPr>
        <w:ind w:firstLine="720"/>
        <w:rPr>
          <w:b/>
        </w:rPr>
      </w:pPr>
      <w:r w:rsidRPr="008F79B5">
        <w:rPr>
          <w:b/>
        </w:rPr>
        <w:lastRenderedPageBreak/>
        <w:t>Component Diagram</w:t>
      </w:r>
    </w:p>
    <w:p w14:paraId="0C5F28AF" w14:textId="0A2F8B43" w:rsidR="00F20508" w:rsidRPr="00F20508" w:rsidRDefault="00F20508" w:rsidP="00F20508">
      <w:pPr>
        <w:ind w:firstLine="720"/>
        <w:rPr>
          <w:b/>
        </w:rPr>
      </w:pPr>
    </w:p>
    <w:p w14:paraId="03E30E3D" w14:textId="652735CF"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3C0EBA58">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14638B22" w:rsidR="008F79B5" w:rsidRDefault="008F79B5" w:rsidP="008F79B5"/>
    <w:p w14:paraId="1D1E163D" w14:textId="47E8AB85" w:rsidR="008F79B5" w:rsidRDefault="008F79B5" w:rsidP="008F79B5"/>
    <w:p w14:paraId="30063B6B" w14:textId="4DB46935" w:rsidR="008F79B5" w:rsidRDefault="008F79B5" w:rsidP="008F79B5"/>
    <w:p w14:paraId="0FE518F8" w14:textId="400B9B4A" w:rsidR="008F79B5" w:rsidRDefault="008F79B5" w:rsidP="008F79B5"/>
    <w:p w14:paraId="6735E443" w14:textId="22B44249" w:rsidR="008F79B5" w:rsidRDefault="00C51AE0" w:rsidP="008F79B5">
      <w:r w:rsidRPr="00213E60">
        <w:rPr>
          <w:rFonts w:ascii="Arial" w:hAnsi="Arial" w:cs="Arial"/>
          <w:b/>
          <w:noProof/>
          <w:sz w:val="22"/>
        </w:rPr>
        <mc:AlternateContent>
          <mc:Choice Requires="wps">
            <w:drawing>
              <wp:anchor distT="45720" distB="45720" distL="114300" distR="114300" simplePos="0" relativeHeight="251697152" behindDoc="0" locked="0" layoutInCell="1" allowOverlap="1" wp14:anchorId="774E8CE0" wp14:editId="516906CE">
                <wp:simplePos x="0" y="0"/>
                <wp:positionH relativeFrom="column">
                  <wp:posOffset>3327400</wp:posOffset>
                </wp:positionH>
                <wp:positionV relativeFrom="paragraph">
                  <wp:posOffset>133985</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7DCAB5" w14:textId="18E5C191" w:rsidR="008A6B75" w:rsidRDefault="008A6B75"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4E8CE0" id="_x0000_s1028" type="#_x0000_t202" style="position:absolute;margin-left:262pt;margin-top:10.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gIAAE0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">
                <v:textbox style="mso-fit-shape-to-text:t">
                  <w:txbxContent>
                    <w:p w14:paraId="3C7DCAB5" w14:textId="18E5C191" w:rsidR="008A6B75" w:rsidRDefault="008A6B75"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v:textbox>
                <w10:wrap type="square"/>
              </v:shape>
            </w:pict>
          </mc:Fallback>
        </mc:AlternateContent>
      </w:r>
    </w:p>
    <w:p w14:paraId="4B1F1D7F" w14:textId="43312DEB" w:rsidR="008F79B5" w:rsidRDefault="008F79B5" w:rsidP="008F79B5"/>
    <w:p w14:paraId="4A373125" w14:textId="047331DA" w:rsidR="008F79B5" w:rsidRDefault="008F79B5" w:rsidP="008F79B5"/>
    <w:p w14:paraId="3EE50A3A" w14:textId="36D1BDBB" w:rsidR="008F79B5" w:rsidRPr="008F79B5" w:rsidRDefault="008F79B5" w:rsidP="008F79B5"/>
    <w:p w14:paraId="5C7C1354" w14:textId="0BE8BB2D" w:rsidR="008F79B5" w:rsidRDefault="008F79B5" w:rsidP="00D47594">
      <w:pPr>
        <w:pStyle w:val="Caption"/>
      </w:pPr>
    </w:p>
    <w:p w14:paraId="155A522B" w14:textId="075E21BA" w:rsidR="008F79B5" w:rsidRDefault="008F79B5" w:rsidP="00D47594">
      <w:pPr>
        <w:pStyle w:val="Caption"/>
      </w:pPr>
    </w:p>
    <w:p w14:paraId="38C3077E" w14:textId="3604B2DB" w:rsidR="008F79B5" w:rsidRDefault="008F79B5" w:rsidP="008F79B5"/>
    <w:p w14:paraId="713D2C44" w14:textId="3CE3E64A" w:rsidR="008F79B5" w:rsidRDefault="008F79B5" w:rsidP="008F79B5"/>
    <w:p w14:paraId="47FDCC19" w14:textId="3D7BCCA6" w:rsidR="008F79B5" w:rsidRDefault="008F79B5" w:rsidP="008F79B5"/>
    <w:p w14:paraId="00553729" w14:textId="6031D76A" w:rsidR="008F79B5" w:rsidRDefault="008F79B5" w:rsidP="008F79B5"/>
    <w:p w14:paraId="7321EE33" w14:textId="0CC15AFB" w:rsidR="008F79B5" w:rsidRDefault="008F79B5" w:rsidP="008F79B5"/>
    <w:p w14:paraId="70CC068E" w14:textId="5A36593A" w:rsidR="00ED600A" w:rsidRDefault="00ED600A" w:rsidP="008F79B5"/>
    <w:p w14:paraId="02CD0CA5" w14:textId="754EFFB0" w:rsidR="00ED600A" w:rsidRDefault="00C51AE0" w:rsidP="008F79B5">
      <w:r>
        <w:rPr>
          <w:noProof/>
        </w:rPr>
        <w:drawing>
          <wp:anchor distT="0" distB="0" distL="114300" distR="114300" simplePos="0" relativeHeight="251671552" behindDoc="0" locked="0" layoutInCell="1" allowOverlap="1" wp14:anchorId="0EEA3725" wp14:editId="086CDE2C">
            <wp:simplePos x="0" y="0"/>
            <wp:positionH relativeFrom="column">
              <wp:posOffset>504825</wp:posOffset>
            </wp:positionH>
            <wp:positionV relativeFrom="paragraph">
              <wp:posOffset>49530</wp:posOffset>
            </wp:positionV>
            <wp:extent cx="2349500" cy="3465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9500" cy="34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E5186" w14:textId="21FCA625" w:rsidR="00ED600A" w:rsidRDefault="00ED600A" w:rsidP="008F79B5"/>
    <w:p w14:paraId="50D2AECD" w14:textId="10E42319" w:rsidR="00ED600A" w:rsidRDefault="00ED600A" w:rsidP="008F79B5"/>
    <w:p w14:paraId="45DADB51" w14:textId="1B231EFF" w:rsidR="00ED600A" w:rsidRPr="008F79B5" w:rsidRDefault="00C51AE0" w:rsidP="008F79B5">
      <w:r w:rsidRPr="00213E60">
        <w:rPr>
          <w:rFonts w:ascii="Arial" w:hAnsi="Arial" w:cs="Arial"/>
          <w:b/>
          <w:noProof/>
          <w:sz w:val="22"/>
        </w:rPr>
        <mc:AlternateContent>
          <mc:Choice Requires="wps">
            <w:drawing>
              <wp:anchor distT="45720" distB="45720" distL="114300" distR="114300" simplePos="0" relativeHeight="251699200" behindDoc="0" locked="0" layoutInCell="1" allowOverlap="1" wp14:anchorId="6DE86A14" wp14:editId="79D81035">
                <wp:simplePos x="0" y="0"/>
                <wp:positionH relativeFrom="column">
                  <wp:posOffset>3387725</wp:posOffset>
                </wp:positionH>
                <wp:positionV relativeFrom="paragraph">
                  <wp:posOffset>113665</wp:posOffset>
                </wp:positionV>
                <wp:extent cx="2360930" cy="1404620"/>
                <wp:effectExtent l="0" t="0" r="22860" b="1143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CC1C0D" w14:textId="088068D3" w:rsidR="008A6B75" w:rsidRDefault="008A6B75"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86A14" id="_x0000_s1029" type="#_x0000_t202" style="position:absolute;margin-left:266.75pt;margin-top:8.95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CUJwIAAE4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">
                <v:textbox style="mso-fit-shape-to-text:t">
                  <w:txbxContent>
                    <w:p w14:paraId="04CC1C0D" w14:textId="088068D3" w:rsidR="008A6B75" w:rsidRDefault="008A6B75"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v:textbox>
                <w10:wrap type="square"/>
              </v:shape>
            </w:pict>
          </mc:Fallback>
        </mc:AlternateContent>
      </w:r>
    </w:p>
    <w:p w14:paraId="0E1EDC15" w14:textId="1303D309" w:rsidR="00ED600A" w:rsidRDefault="00ED600A">
      <w:pPr>
        <w:rPr>
          <w:rFonts w:ascii="Arial" w:hAnsi="Arial" w:cs="Arial"/>
        </w:rPr>
      </w:pPr>
      <w:r>
        <w:rPr>
          <w:rFonts w:ascii="Arial" w:hAnsi="Arial" w:cs="Arial"/>
        </w:rPr>
        <w:br w:type="page"/>
      </w:r>
    </w:p>
    <w:p w14:paraId="147BC378" w14:textId="1A876D53" w:rsidR="00C51AE0" w:rsidRDefault="001C6B78">
      <w:pPr>
        <w:rPr>
          <w:rFonts w:ascii="Arial" w:hAnsi="Arial" w:cs="Arial"/>
        </w:rPr>
      </w:pPr>
      <w:r w:rsidRPr="00213E60">
        <w:rPr>
          <w:rFonts w:ascii="Arial" w:hAnsi="Arial" w:cs="Arial"/>
          <w:b/>
          <w:noProof/>
          <w:sz w:val="22"/>
        </w:rPr>
        <w:lastRenderedPageBreak/>
        <mc:AlternateContent>
          <mc:Choice Requires="wps">
            <w:drawing>
              <wp:anchor distT="45720" distB="45720" distL="114300" distR="114300" simplePos="0" relativeHeight="251701248" behindDoc="0" locked="0" layoutInCell="1" allowOverlap="1" wp14:anchorId="7A8D29B8" wp14:editId="6064ACB4">
                <wp:simplePos x="0" y="0"/>
                <wp:positionH relativeFrom="column">
                  <wp:posOffset>2905125</wp:posOffset>
                </wp:positionH>
                <wp:positionV relativeFrom="paragraph">
                  <wp:posOffset>19050</wp:posOffset>
                </wp:positionV>
                <wp:extent cx="2717800" cy="1404620"/>
                <wp:effectExtent l="0" t="0" r="25400" b="203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404620"/>
                        </a:xfrm>
                        <a:prstGeom prst="rect">
                          <a:avLst/>
                        </a:prstGeom>
                        <a:solidFill>
                          <a:srgbClr val="FFFFFF"/>
                        </a:solidFill>
                        <a:ln w="9525">
                          <a:solidFill>
                            <a:srgbClr val="000000"/>
                          </a:solidFill>
                          <a:miter lim="800000"/>
                          <a:headEnd/>
                          <a:tailEnd/>
                        </a:ln>
                      </wps:spPr>
                      <wps:txbx>
                        <w:txbxContent>
                          <w:p w14:paraId="6B9C1F29" w14:textId="3BA7EC79" w:rsidR="008A6B75" w:rsidRDefault="008A6B75"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D29B8" id="_x0000_s1030" type="#_x0000_t202" style="position:absolute;margin-left:228.75pt;margin-top:1.5pt;width:21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">
                <v:textbox style="mso-fit-shape-to-text:t">
                  <w:txbxContent>
                    <w:p w14:paraId="6B9C1F29" w14:textId="3BA7EC79" w:rsidR="008A6B75" w:rsidRDefault="008A6B75"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v:textbox>
                <w10:wrap type="square"/>
              </v:shape>
            </w:pict>
          </mc:Fallback>
        </mc:AlternateContent>
      </w:r>
      <w:r>
        <w:rPr>
          <w:noProof/>
        </w:rPr>
        <w:drawing>
          <wp:anchor distT="0" distB="0" distL="114300" distR="114300" simplePos="0" relativeHeight="251672576" behindDoc="0" locked="0" layoutInCell="1" allowOverlap="1" wp14:anchorId="49396759" wp14:editId="3BD6E11C">
            <wp:simplePos x="0" y="0"/>
            <wp:positionH relativeFrom="margin">
              <wp:posOffset>136525</wp:posOffset>
            </wp:positionH>
            <wp:positionV relativeFrom="paragraph">
              <wp:posOffset>0</wp:posOffset>
            </wp:positionV>
            <wp:extent cx="2057400" cy="2174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E4CDE" w14:textId="00601041" w:rsidR="00C51AE0" w:rsidRDefault="00C51AE0">
      <w:pPr>
        <w:rPr>
          <w:rFonts w:ascii="Arial" w:hAnsi="Arial" w:cs="Arial"/>
        </w:rPr>
      </w:pPr>
    </w:p>
    <w:p w14:paraId="3157E70C" w14:textId="24DC14A8" w:rsidR="00C51AE0" w:rsidRDefault="00C51AE0">
      <w:pPr>
        <w:rPr>
          <w:rFonts w:ascii="Arial" w:hAnsi="Arial" w:cs="Arial"/>
        </w:rPr>
      </w:pPr>
    </w:p>
    <w:p w14:paraId="64638519" w14:textId="437754A3" w:rsidR="00C51AE0" w:rsidRDefault="00C51AE0">
      <w:pPr>
        <w:rPr>
          <w:rFonts w:ascii="Arial" w:hAnsi="Arial" w:cs="Arial"/>
        </w:rPr>
      </w:pPr>
    </w:p>
    <w:p w14:paraId="17183D82" w14:textId="30ABB472" w:rsidR="00C51AE0" w:rsidRDefault="00C51AE0">
      <w:pPr>
        <w:rPr>
          <w:rFonts w:ascii="Arial" w:hAnsi="Arial" w:cs="Arial"/>
        </w:rPr>
      </w:pPr>
    </w:p>
    <w:p w14:paraId="46D312FB" w14:textId="1E26B0E2" w:rsidR="00C51AE0" w:rsidRDefault="00C51AE0">
      <w:pPr>
        <w:rPr>
          <w:rFonts w:ascii="Arial" w:hAnsi="Arial" w:cs="Arial"/>
        </w:rPr>
      </w:pPr>
    </w:p>
    <w:p w14:paraId="0875B5A5" w14:textId="1E13E5E6" w:rsidR="00C51AE0" w:rsidRDefault="00C51AE0">
      <w:pPr>
        <w:rPr>
          <w:rFonts w:ascii="Arial" w:hAnsi="Arial" w:cs="Arial"/>
        </w:rPr>
      </w:pPr>
    </w:p>
    <w:p w14:paraId="0BB869D5" w14:textId="05B8FDC5" w:rsidR="00C51AE0" w:rsidRDefault="00C51AE0">
      <w:pPr>
        <w:rPr>
          <w:rFonts w:ascii="Arial" w:hAnsi="Arial" w:cs="Arial"/>
          <w:b/>
          <w:sz w:val="22"/>
        </w:rPr>
      </w:pPr>
    </w:p>
    <w:p w14:paraId="7FC0415F" w14:textId="115721EE" w:rsidR="00C51AE0" w:rsidRDefault="00C51AE0">
      <w:pPr>
        <w:rPr>
          <w:rFonts w:ascii="Arial" w:hAnsi="Arial" w:cs="Arial"/>
          <w:b/>
          <w:sz w:val="22"/>
        </w:rPr>
      </w:pPr>
    </w:p>
    <w:p w14:paraId="56BD73E3" w14:textId="74FFD5CE" w:rsidR="00C51AE0" w:rsidRDefault="00C51AE0">
      <w:pPr>
        <w:rPr>
          <w:rFonts w:ascii="Arial" w:hAnsi="Arial" w:cs="Arial"/>
          <w:b/>
          <w:sz w:val="22"/>
        </w:rPr>
      </w:pPr>
    </w:p>
    <w:p w14:paraId="15BA4284" w14:textId="71ECA27C" w:rsidR="00C51AE0" w:rsidRDefault="00C51AE0">
      <w:pPr>
        <w:rPr>
          <w:rFonts w:ascii="Arial" w:hAnsi="Arial" w:cs="Arial"/>
          <w:b/>
          <w:sz w:val="22"/>
        </w:rPr>
      </w:pPr>
    </w:p>
    <w:p w14:paraId="1E22600B" w14:textId="5CA51D13" w:rsidR="00C51AE0" w:rsidRDefault="00C51AE0">
      <w:pPr>
        <w:rPr>
          <w:rFonts w:ascii="Arial" w:hAnsi="Arial" w:cs="Arial"/>
          <w:b/>
          <w:sz w:val="22"/>
        </w:rPr>
      </w:pPr>
    </w:p>
    <w:p w14:paraId="5BA91A0A" w14:textId="53EA1BC5" w:rsidR="00C51AE0" w:rsidRDefault="00C51AE0">
      <w:pPr>
        <w:rPr>
          <w:rFonts w:ascii="Arial" w:hAnsi="Arial" w:cs="Arial"/>
          <w:b/>
          <w:sz w:val="22"/>
        </w:rPr>
      </w:pPr>
    </w:p>
    <w:p w14:paraId="0B268E2F" w14:textId="712C5B37" w:rsidR="00C51AE0" w:rsidRDefault="00C51AE0">
      <w:pPr>
        <w:rPr>
          <w:rFonts w:ascii="Arial" w:hAnsi="Arial" w:cs="Arial"/>
          <w:b/>
          <w:sz w:val="22"/>
        </w:rPr>
      </w:pPr>
    </w:p>
    <w:p w14:paraId="4DB44A56" w14:textId="3F045B9B" w:rsidR="00C51AE0" w:rsidRDefault="00C51AE0">
      <w:pPr>
        <w:rPr>
          <w:rFonts w:ascii="Arial" w:hAnsi="Arial" w:cs="Arial"/>
          <w:b/>
          <w:sz w:val="22"/>
        </w:rPr>
      </w:pPr>
    </w:p>
    <w:p w14:paraId="48619340" w14:textId="6F0C2BFE" w:rsidR="00C51AE0" w:rsidRDefault="001C6B78">
      <w:pPr>
        <w:rPr>
          <w:rFonts w:ascii="Arial" w:hAnsi="Arial" w:cs="Arial"/>
          <w:b/>
          <w:sz w:val="22"/>
        </w:rPr>
      </w:pPr>
      <w:r>
        <w:rPr>
          <w:noProof/>
        </w:rPr>
        <w:drawing>
          <wp:anchor distT="0" distB="0" distL="114300" distR="114300" simplePos="0" relativeHeight="251694080" behindDoc="0" locked="0" layoutInCell="1" allowOverlap="1" wp14:anchorId="1B973F7E" wp14:editId="51A95508">
            <wp:simplePos x="0" y="0"/>
            <wp:positionH relativeFrom="margin">
              <wp:posOffset>114300</wp:posOffset>
            </wp:positionH>
            <wp:positionV relativeFrom="paragraph">
              <wp:posOffset>145415</wp:posOffset>
            </wp:positionV>
            <wp:extent cx="2584450" cy="252730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445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427FF" w14:textId="513B2579" w:rsidR="00C51AE0" w:rsidRDefault="00C51AE0">
      <w:pPr>
        <w:rPr>
          <w:rFonts w:ascii="Arial" w:hAnsi="Arial" w:cs="Arial"/>
          <w:b/>
          <w:sz w:val="22"/>
        </w:rPr>
      </w:pPr>
    </w:p>
    <w:p w14:paraId="51597DD4" w14:textId="32B4078D" w:rsidR="00C51AE0" w:rsidRDefault="001C6B78">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3296" behindDoc="0" locked="0" layoutInCell="1" allowOverlap="1" wp14:anchorId="58073C83" wp14:editId="72EEA854">
                <wp:simplePos x="0" y="0"/>
                <wp:positionH relativeFrom="column">
                  <wp:posOffset>2911475</wp:posOffset>
                </wp:positionH>
                <wp:positionV relativeFrom="paragraph">
                  <wp:posOffset>6350</wp:posOffset>
                </wp:positionV>
                <wp:extent cx="2787650" cy="1404620"/>
                <wp:effectExtent l="0" t="0" r="1270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5879CC10" w14:textId="4C8A7B54" w:rsidR="008A6B75" w:rsidRDefault="008A6B75"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73C83" id="_x0000_s1031" type="#_x0000_t202" style="position:absolute;margin-left:229.25pt;margin-top:.5pt;width:219.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">
                <v:textbox style="mso-fit-shape-to-text:t">
                  <w:txbxContent>
                    <w:p w14:paraId="5879CC10" w14:textId="4C8A7B54" w:rsidR="008A6B75" w:rsidRDefault="008A6B75"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v:textbox>
                <w10:wrap type="square"/>
              </v:shape>
            </w:pict>
          </mc:Fallback>
        </mc:AlternateContent>
      </w:r>
    </w:p>
    <w:p w14:paraId="225E19BA" w14:textId="43E2EC9D" w:rsidR="001C6B78" w:rsidRDefault="001C6B78">
      <w:pPr>
        <w:rPr>
          <w:rFonts w:ascii="Arial" w:hAnsi="Arial" w:cs="Arial"/>
          <w:b/>
          <w:sz w:val="22"/>
        </w:rPr>
      </w:pPr>
    </w:p>
    <w:p w14:paraId="1E78320B" w14:textId="01C6CC31" w:rsidR="001C6B78" w:rsidRDefault="001C6B78">
      <w:pPr>
        <w:rPr>
          <w:rFonts w:ascii="Arial" w:hAnsi="Arial" w:cs="Arial"/>
          <w:b/>
          <w:sz w:val="22"/>
        </w:rPr>
      </w:pPr>
    </w:p>
    <w:p w14:paraId="0C74D55A" w14:textId="21B86BC3" w:rsidR="001C6B78" w:rsidRDefault="001C6B78">
      <w:pPr>
        <w:rPr>
          <w:rFonts w:ascii="Arial" w:hAnsi="Arial" w:cs="Arial"/>
          <w:b/>
          <w:sz w:val="22"/>
        </w:rPr>
      </w:pPr>
    </w:p>
    <w:p w14:paraId="49266881" w14:textId="2DBD400A" w:rsidR="001C6B78" w:rsidRDefault="001C6B78">
      <w:pPr>
        <w:rPr>
          <w:rFonts w:ascii="Arial" w:hAnsi="Arial" w:cs="Arial"/>
          <w:b/>
          <w:sz w:val="22"/>
        </w:rPr>
      </w:pPr>
    </w:p>
    <w:p w14:paraId="1D88357B" w14:textId="0D786EB4" w:rsidR="001C6B78" w:rsidRDefault="001C6B78">
      <w:pPr>
        <w:rPr>
          <w:rFonts w:ascii="Arial" w:hAnsi="Arial" w:cs="Arial"/>
          <w:b/>
          <w:sz w:val="22"/>
        </w:rPr>
      </w:pPr>
    </w:p>
    <w:p w14:paraId="603B99A6" w14:textId="4174853C" w:rsidR="001C6B78" w:rsidRDefault="001C6B78">
      <w:pPr>
        <w:rPr>
          <w:rFonts w:ascii="Arial" w:hAnsi="Arial" w:cs="Arial"/>
          <w:b/>
          <w:sz w:val="22"/>
        </w:rPr>
      </w:pPr>
    </w:p>
    <w:p w14:paraId="64BA1949" w14:textId="7055CA42" w:rsidR="001C6B78" w:rsidRDefault="001C6B78">
      <w:pPr>
        <w:rPr>
          <w:rFonts w:ascii="Arial" w:hAnsi="Arial" w:cs="Arial"/>
          <w:b/>
          <w:sz w:val="22"/>
        </w:rPr>
      </w:pPr>
    </w:p>
    <w:p w14:paraId="263D2B6E" w14:textId="39FBF314" w:rsidR="001C6B78" w:rsidRDefault="001C6B78">
      <w:pPr>
        <w:rPr>
          <w:rFonts w:ascii="Arial" w:hAnsi="Arial" w:cs="Arial"/>
          <w:b/>
          <w:sz w:val="22"/>
        </w:rPr>
      </w:pPr>
    </w:p>
    <w:p w14:paraId="12E6B1C5" w14:textId="052416C2" w:rsidR="001C6B78" w:rsidRDefault="001C6B78">
      <w:pPr>
        <w:rPr>
          <w:rFonts w:ascii="Arial" w:hAnsi="Arial" w:cs="Arial"/>
          <w:b/>
          <w:sz w:val="22"/>
        </w:rPr>
      </w:pPr>
    </w:p>
    <w:p w14:paraId="74A365EC" w14:textId="3935FC2A" w:rsidR="001C6B78" w:rsidRDefault="001C6B78">
      <w:pPr>
        <w:rPr>
          <w:rFonts w:ascii="Arial" w:hAnsi="Arial" w:cs="Arial"/>
          <w:b/>
          <w:sz w:val="22"/>
        </w:rPr>
      </w:pPr>
    </w:p>
    <w:p w14:paraId="3B96D17C" w14:textId="65B599DC" w:rsidR="001C6B78" w:rsidRDefault="001C6B78">
      <w:pPr>
        <w:rPr>
          <w:rFonts w:ascii="Arial" w:hAnsi="Arial" w:cs="Arial"/>
          <w:b/>
          <w:sz w:val="22"/>
        </w:rPr>
      </w:pPr>
    </w:p>
    <w:p w14:paraId="30A20544" w14:textId="60EB48EE" w:rsidR="001C6B78" w:rsidRDefault="001C6B78">
      <w:pPr>
        <w:rPr>
          <w:rFonts w:ascii="Arial" w:hAnsi="Arial" w:cs="Arial"/>
          <w:b/>
          <w:sz w:val="22"/>
        </w:rPr>
      </w:pPr>
    </w:p>
    <w:p w14:paraId="66700ED4" w14:textId="73F5D0A6" w:rsidR="001C6B78" w:rsidRDefault="001C6B78">
      <w:pPr>
        <w:rPr>
          <w:rFonts w:ascii="Arial" w:hAnsi="Arial" w:cs="Arial"/>
          <w:b/>
          <w:sz w:val="22"/>
        </w:rPr>
      </w:pPr>
    </w:p>
    <w:p w14:paraId="38527740" w14:textId="0F278B4F" w:rsidR="001C6B78" w:rsidRDefault="001C6B78">
      <w:pPr>
        <w:rPr>
          <w:rFonts w:ascii="Arial" w:hAnsi="Arial" w:cs="Arial"/>
          <w:b/>
          <w:sz w:val="22"/>
        </w:rPr>
      </w:pPr>
    </w:p>
    <w:p w14:paraId="2B60F6FA" w14:textId="698E0544" w:rsidR="001C6B78" w:rsidRDefault="001C6B78">
      <w:pPr>
        <w:rPr>
          <w:rFonts w:ascii="Arial" w:hAnsi="Arial" w:cs="Arial"/>
          <w:b/>
          <w:sz w:val="22"/>
        </w:rPr>
      </w:pPr>
    </w:p>
    <w:p w14:paraId="1FFE7E3F" w14:textId="3B0AE77D" w:rsidR="001C6B78" w:rsidRDefault="000F5AC2">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5344" behindDoc="0" locked="0" layoutInCell="1" allowOverlap="1" wp14:anchorId="2AE5CB07" wp14:editId="36AD9751">
                <wp:simplePos x="0" y="0"/>
                <wp:positionH relativeFrom="margin">
                  <wp:posOffset>3296285</wp:posOffset>
                </wp:positionH>
                <wp:positionV relativeFrom="paragraph">
                  <wp:posOffset>8255</wp:posOffset>
                </wp:positionV>
                <wp:extent cx="3467100" cy="1404620"/>
                <wp:effectExtent l="0" t="0" r="19050" b="203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4536DD16" w14:textId="3E608BA4" w:rsidR="008A6B75" w:rsidRDefault="008A6B75" w:rsidP="000F5AC2">
                            <w:r>
                              <w:t>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w:t>
                            </w:r>
                            <w:r w:rsidR="00DE6AB8">
                              <w:t>o</w:t>
                            </w:r>
                            <w:r>
                              <w:t xml:space="preserve">se </w:t>
                            </w:r>
                            <w:r w:rsidR="00203A3E">
                              <w:t xml:space="preserve">a </w:t>
                            </w:r>
                            <w:r>
                              <w:t xml:space="preserve">tutor the information of the tutor will be shown or the location of their room again depending on the users choice. The user has one more ability on the levels of the room which is to click to </w:t>
                            </w:r>
                            <w:r w:rsidR="00F1578A">
                              <w:t>view</w:t>
                            </w:r>
                            <w:r>
                              <w:t xml:space="preserve"> an enlarged map of the level that they are on to see where the rooms are and the layout of the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5CB07" id="_x0000_s1032" type="#_x0000_t202" style="position:absolute;margin-left:259.55pt;margin-top:.65pt;width:273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R5KAIAAE4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">
                <v:textbox style="mso-fit-shape-to-text:t">
                  <w:txbxContent>
                    <w:p w14:paraId="4536DD16" w14:textId="3E608BA4" w:rsidR="008A6B75" w:rsidRDefault="008A6B75" w:rsidP="000F5AC2">
                      <w:r>
                        <w:t>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w:t>
                      </w:r>
                      <w:r w:rsidR="00DE6AB8">
                        <w:t>o</w:t>
                      </w:r>
                      <w:r>
                        <w:t xml:space="preserve">se </w:t>
                      </w:r>
                      <w:r w:rsidR="00203A3E">
                        <w:t xml:space="preserve">a </w:t>
                      </w:r>
                      <w:r>
                        <w:t xml:space="preserve">tutor the information of the tutor will be shown or the location of their room again depending on the </w:t>
                      </w:r>
                      <w:proofErr w:type="gramStart"/>
                      <w:r>
                        <w:t>users</w:t>
                      </w:r>
                      <w:proofErr w:type="gramEnd"/>
                      <w:r>
                        <w:t xml:space="preserve"> choice. The user has one more ability on the levels of the room which is to click to </w:t>
                      </w:r>
                      <w:r w:rsidR="00F1578A">
                        <w:t>view</w:t>
                      </w:r>
                      <w:r>
                        <w:t xml:space="preserve"> an enlarged map of the level that they are on to see where the rooms are and the layout of the level.</w:t>
                      </w:r>
                    </w:p>
                  </w:txbxContent>
                </v:textbox>
                <w10:wrap type="square" anchorx="margin"/>
              </v:shape>
            </w:pict>
          </mc:Fallback>
        </mc:AlternateContent>
      </w:r>
    </w:p>
    <w:p w14:paraId="408575C0" w14:textId="71912955" w:rsidR="001C6B78" w:rsidRDefault="001C6B78">
      <w:pPr>
        <w:rPr>
          <w:rFonts w:ascii="Arial" w:hAnsi="Arial" w:cs="Arial"/>
          <w:b/>
          <w:sz w:val="22"/>
        </w:rPr>
      </w:pPr>
      <w:r>
        <w:rPr>
          <w:noProof/>
        </w:rPr>
        <w:drawing>
          <wp:anchor distT="0" distB="0" distL="114300" distR="114300" simplePos="0" relativeHeight="251695104" behindDoc="0" locked="0" layoutInCell="1" allowOverlap="1" wp14:anchorId="7D593E94" wp14:editId="5340667D">
            <wp:simplePos x="0" y="0"/>
            <wp:positionH relativeFrom="margin">
              <wp:align>left</wp:align>
            </wp:positionH>
            <wp:positionV relativeFrom="paragraph">
              <wp:posOffset>19050</wp:posOffset>
            </wp:positionV>
            <wp:extent cx="3041650" cy="176339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BB860" w14:textId="626B19C8" w:rsidR="001C6B78" w:rsidRDefault="001C6B78">
      <w:pPr>
        <w:rPr>
          <w:rFonts w:ascii="Arial" w:hAnsi="Arial" w:cs="Arial"/>
          <w:b/>
          <w:sz w:val="22"/>
        </w:rPr>
      </w:pPr>
    </w:p>
    <w:p w14:paraId="466D3675" w14:textId="2418B783" w:rsidR="001C6B78" w:rsidRDefault="001C6B78">
      <w:pPr>
        <w:rPr>
          <w:rFonts w:ascii="Arial" w:hAnsi="Arial" w:cs="Arial"/>
          <w:b/>
          <w:sz w:val="22"/>
        </w:rPr>
      </w:pPr>
    </w:p>
    <w:p w14:paraId="6FD8B911" w14:textId="0C2D7AD1" w:rsidR="00C51AE0" w:rsidRDefault="00C51AE0">
      <w:pPr>
        <w:rPr>
          <w:rFonts w:ascii="Arial" w:hAnsi="Arial" w:cs="Arial"/>
          <w:b/>
          <w:sz w:val="22"/>
        </w:rPr>
      </w:pPr>
    </w:p>
    <w:p w14:paraId="47CD6364" w14:textId="77777777" w:rsidR="00C51AE0" w:rsidRDefault="00C51AE0">
      <w:pPr>
        <w:rPr>
          <w:rFonts w:ascii="Arial" w:hAnsi="Arial" w:cs="Arial"/>
          <w:b/>
          <w:sz w:val="22"/>
        </w:rPr>
      </w:pPr>
    </w:p>
    <w:p w14:paraId="2D614AF4" w14:textId="3744FC6B" w:rsidR="00CE5DCE" w:rsidRPr="00ED600A" w:rsidRDefault="00ED5CC0" w:rsidP="00ED600A">
      <w:pPr>
        <w:pStyle w:val="Heading3"/>
        <w:numPr>
          <w:ilvl w:val="1"/>
          <w:numId w:val="11"/>
        </w:numPr>
        <w:rPr>
          <w:rFonts w:ascii="Arial" w:hAnsi="Arial" w:cs="Arial"/>
        </w:rPr>
      </w:pPr>
      <w:bookmarkStart w:id="42" w:name="_Toc2776776"/>
      <w:r w:rsidRPr="00ED600A">
        <w:rPr>
          <w:rFonts w:ascii="Arial" w:hAnsi="Arial" w:cs="Arial"/>
        </w:rPr>
        <w:t>Package and Class diagrams which show dependencies between components</w:t>
      </w:r>
      <w:bookmarkEnd w:id="42"/>
    </w:p>
    <w:p w14:paraId="1073FE7B" w14:textId="68477BC1"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336BEBF9" w:rsidR="008422C6" w:rsidRDefault="002222EB" w:rsidP="008422C6">
      <w:pPr>
        <w:ind w:left="504" w:firstLine="288"/>
        <w:rPr>
          <w:b/>
        </w:rPr>
      </w:pPr>
      <w:r w:rsidRPr="00213E60">
        <w:rPr>
          <w:rFonts w:ascii="Arial" w:hAnsi="Arial" w:cs="Arial"/>
          <w:b/>
          <w:noProof/>
          <w:sz w:val="22"/>
        </w:rPr>
        <mc:AlternateContent>
          <mc:Choice Requires="wps">
            <w:drawing>
              <wp:anchor distT="45720" distB="45720" distL="114300" distR="114300" simplePos="0" relativeHeight="251708416" behindDoc="0" locked="0" layoutInCell="1" allowOverlap="1" wp14:anchorId="28541055" wp14:editId="53490308">
                <wp:simplePos x="0" y="0"/>
                <wp:positionH relativeFrom="column">
                  <wp:posOffset>485775</wp:posOffset>
                </wp:positionH>
                <wp:positionV relativeFrom="paragraph">
                  <wp:posOffset>4193540</wp:posOffset>
                </wp:positionV>
                <wp:extent cx="6216650" cy="1404620"/>
                <wp:effectExtent l="0" t="0" r="12700" b="139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404620"/>
                        </a:xfrm>
                        <a:prstGeom prst="rect">
                          <a:avLst/>
                        </a:prstGeom>
                        <a:solidFill>
                          <a:srgbClr val="FFFFFF"/>
                        </a:solidFill>
                        <a:ln w="9525">
                          <a:solidFill>
                            <a:srgbClr val="000000"/>
                          </a:solidFill>
                          <a:miter lim="800000"/>
                          <a:headEnd/>
                          <a:tailEnd/>
                        </a:ln>
                      </wps:spPr>
                      <wps:txbx>
                        <w:txbxContent>
                          <w:p w14:paraId="1F746DA3" w14:textId="0D572C30" w:rsidR="008A6B75" w:rsidRDefault="008A6B75" w:rsidP="002222EB">
                            <w:r>
                              <w:t xml:space="preserve">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w:t>
                            </w:r>
                            <w:r w:rsidR="00F1578A">
                              <w:t>two</w:t>
                            </w:r>
                            <w:r>
                              <w:t xml:space="preserve"> adapter</w:t>
                            </w:r>
                            <w:r w:rsidR="00F749CD">
                              <w:t xml:space="preserve"> classes</w:t>
                            </w:r>
                            <w:r>
                              <w:t xml:space="preserve"> within the application to find and display all study spaces that users can use to study in and all tutors’ rooms which they can use to find their tutors,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1055" id="_x0000_s1033" type="#_x0000_t202" style="position:absolute;left:0;text-align:left;margin-left:38.25pt;margin-top:330.2pt;width:489.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">
                <v:textbox style="mso-fit-shape-to-text:t">
                  <w:txbxContent>
                    <w:p w14:paraId="1F746DA3" w14:textId="0D572C30" w:rsidR="008A6B75" w:rsidRDefault="008A6B75" w:rsidP="002222EB">
                      <w:r>
                        <w:t xml:space="preserve">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w:t>
                      </w:r>
                      <w:r w:rsidR="00F1578A">
                        <w:t>two</w:t>
                      </w:r>
                      <w:r>
                        <w:t xml:space="preserve"> adapter</w:t>
                      </w:r>
                      <w:r w:rsidR="00F749CD">
                        <w:t xml:space="preserve"> classes</w:t>
                      </w:r>
                      <w:r>
                        <w:t xml:space="preserve"> within the application to find and display all study spaces that users can use to study in and all tutors’ rooms which they can use to find their tutors,</w:t>
                      </w:r>
                    </w:p>
                  </w:txbxContent>
                </v:textbox>
                <w10:wrap type="square"/>
              </v:shape>
            </w:pict>
          </mc:Fallback>
        </mc:AlternateContent>
      </w:r>
    </w:p>
    <w:p w14:paraId="30EDF2C7" w14:textId="645322A6" w:rsidR="008F79B5" w:rsidRDefault="008F79B5" w:rsidP="008422C6">
      <w:pPr>
        <w:ind w:left="504" w:firstLine="288"/>
        <w:rPr>
          <w:b/>
        </w:rPr>
      </w:pPr>
      <w:r>
        <w:rPr>
          <w:noProof/>
        </w:rPr>
        <w:drawing>
          <wp:anchor distT="0" distB="0" distL="114300" distR="114300" simplePos="0" relativeHeight="251706368" behindDoc="0" locked="0" layoutInCell="1" allowOverlap="1" wp14:anchorId="3A12FBE8" wp14:editId="2F45AFC2">
            <wp:simplePos x="0" y="0"/>
            <wp:positionH relativeFrom="column">
              <wp:posOffset>504825</wp:posOffset>
            </wp:positionH>
            <wp:positionV relativeFrom="paragraph">
              <wp:posOffset>2540</wp:posOffset>
            </wp:positionV>
            <wp:extent cx="6308348" cy="3893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8348"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D7F3" w14:textId="641C7972" w:rsidR="008F79B5" w:rsidRPr="008C78E5" w:rsidRDefault="008F79B5" w:rsidP="008422C6">
      <w:pPr>
        <w:ind w:left="504" w:firstLine="288"/>
        <w:rPr>
          <w:b/>
        </w:rPr>
      </w:pPr>
    </w:p>
    <w:p w14:paraId="2893C7CA" w14:textId="721F1DA9" w:rsidR="008C78E5" w:rsidRDefault="008C78E5" w:rsidP="00A46887">
      <w:pPr>
        <w:ind w:left="360"/>
      </w:pPr>
    </w:p>
    <w:p w14:paraId="3628A337" w14:textId="741297CD"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00F4C5FF" w14:textId="6E426298" w:rsidR="00D964A6" w:rsidRPr="002868E7" w:rsidRDefault="004A3EDA" w:rsidP="00A46887">
      <w:pPr>
        <w:ind w:left="720" w:firstLine="72"/>
      </w:pPr>
      <w:r>
        <w:rPr>
          <w:noProof/>
          <w:lang w:eastAsia="en-GB"/>
        </w:rPr>
        <w:drawing>
          <wp:inline distT="0" distB="0" distL="0" distR="0" wp14:anchorId="03CD4BC5" wp14:editId="75E0836E">
            <wp:extent cx="4724400" cy="4467225"/>
            <wp:effectExtent l="0" t="0" r="0" b="9525"/>
            <wp:docPr id="216" name="Picture 216" descr="C:\Users\talvi\Downloads\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vi\Downloads\package diagram-2nd draf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4467225"/>
                    </a:xfrm>
                    <a:prstGeom prst="rect">
                      <a:avLst/>
                    </a:prstGeom>
                    <a:noFill/>
                    <a:ln>
                      <a:noFill/>
                    </a:ln>
                  </pic:spPr>
                </pic:pic>
              </a:graphicData>
            </a:graphic>
          </wp:inline>
        </w:drawing>
      </w:r>
    </w:p>
    <w:p w14:paraId="7AE0B044" w14:textId="3404481A" w:rsidR="00ED600A" w:rsidRDefault="004A3EDA">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18656" behindDoc="0" locked="0" layoutInCell="1" allowOverlap="1" wp14:anchorId="234EEFC1" wp14:editId="6A57CF24">
                <wp:simplePos x="0" y="0"/>
                <wp:positionH relativeFrom="column">
                  <wp:posOffset>228600</wp:posOffset>
                </wp:positionH>
                <wp:positionV relativeFrom="paragraph">
                  <wp:posOffset>416560</wp:posOffset>
                </wp:positionV>
                <wp:extent cx="5553075" cy="1404620"/>
                <wp:effectExtent l="0" t="0" r="28575" b="2667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1F3E4C5D" w14:textId="6ABA8B2D" w:rsidR="008A6B75" w:rsidRDefault="008A6B75" w:rsidP="004A3EDA">
                            <w:r w:rsidRPr="004E60FE">
                              <w:t xml:space="preserve">The package diagram </w:t>
                            </w:r>
                            <w:r>
                              <w:t>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models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4EEFC1" id="_x0000_s1034" type="#_x0000_t202" style="position:absolute;margin-left:18pt;margin-top:32.8pt;width:437.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">
                <v:textbox style="mso-fit-shape-to-text:t">
                  <w:txbxContent>
                    <w:p w14:paraId="1F3E4C5D" w14:textId="6ABA8B2D" w:rsidR="008A6B75" w:rsidRDefault="008A6B75" w:rsidP="004A3EDA">
                      <w:r w:rsidRPr="004E60FE">
                        <w:t xml:space="preserve">The package diagram </w:t>
                      </w:r>
                      <w:r>
                        <w:t xml:space="preserve">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w:t>
                      </w:r>
                      <w:proofErr w:type="gramStart"/>
                      <w:r>
                        <w:t>models</w:t>
                      </w:r>
                      <w:proofErr w:type="gramEnd"/>
                      <w:r>
                        <w:t xml:space="preserve">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v:textbox>
                <w10:wrap type="square"/>
              </v:shape>
            </w:pict>
          </mc:Fallback>
        </mc:AlternateContent>
      </w:r>
      <w:r w:rsidR="00ED600A">
        <w:rPr>
          <w:rFonts w:ascii="Arial" w:hAnsi="Arial" w:cs="Arial"/>
        </w:rPr>
        <w:br w:type="page"/>
      </w:r>
    </w:p>
    <w:p w14:paraId="0089E40B" w14:textId="4621E6B5" w:rsidR="00CE5DCE" w:rsidRDefault="0067156E" w:rsidP="00591B90">
      <w:pPr>
        <w:pStyle w:val="Heading3"/>
        <w:numPr>
          <w:ilvl w:val="1"/>
          <w:numId w:val="11"/>
        </w:numPr>
        <w:rPr>
          <w:rFonts w:ascii="Arial" w:hAnsi="Arial" w:cs="Arial"/>
        </w:rPr>
      </w:pPr>
      <w:bookmarkStart w:id="43" w:name="_Toc2776777"/>
      <w:r>
        <w:rPr>
          <w:rFonts w:ascii="Arial" w:hAnsi="Arial" w:cs="Arial"/>
        </w:rPr>
        <w:lastRenderedPageBreak/>
        <w:t>D</w:t>
      </w:r>
      <w:r w:rsidR="00ED5CC0" w:rsidRPr="004C131D">
        <w:rPr>
          <w:rFonts w:ascii="Arial" w:hAnsi="Arial" w:cs="Arial"/>
        </w:rPr>
        <w:t xml:space="preserve">ynamic behaviour of the </w:t>
      </w:r>
      <w:bookmarkEnd w:id="43"/>
      <w:r w:rsidR="002E7911">
        <w:rPr>
          <w:rFonts w:ascii="Arial" w:hAnsi="Arial" w:cs="Arial"/>
        </w:rPr>
        <w:t>system</w:t>
      </w:r>
    </w:p>
    <w:p w14:paraId="0765CC5A" w14:textId="77777777" w:rsidR="00C854EB" w:rsidRDefault="00C854EB" w:rsidP="00E80734"/>
    <w:p w14:paraId="00938D6C" w14:textId="6B3BB72B" w:rsidR="00C854EB" w:rsidRPr="002A4889" w:rsidRDefault="00072DDE" w:rsidP="00F57DF6">
      <w:pPr>
        <w:ind w:firstLine="720"/>
        <w:rPr>
          <w:b/>
        </w:rPr>
      </w:pPr>
      <w:r w:rsidRPr="002A4889">
        <w:rPr>
          <w:b/>
        </w:rPr>
        <w:t xml:space="preserve">Sequence Diagram </w:t>
      </w:r>
      <w:r w:rsidR="00982931">
        <w:rPr>
          <w:b/>
        </w:rPr>
        <w:t>of</w:t>
      </w:r>
      <w:r w:rsidRPr="002A4889">
        <w:rPr>
          <w:b/>
        </w:rPr>
        <w:t xml:space="preserve"> </w:t>
      </w:r>
      <w:r w:rsidR="003254AD">
        <w:rPr>
          <w:b/>
        </w:rPr>
        <w:t>Searching for a Tutor</w:t>
      </w:r>
    </w:p>
    <w:p w14:paraId="53EDA596" w14:textId="0F13D831" w:rsidR="00474890" w:rsidRDefault="00474890" w:rsidP="00072DDE">
      <w:pPr>
        <w:ind w:left="720" w:firstLine="72"/>
      </w:pPr>
    </w:p>
    <w:p w14:paraId="03E80EE5" w14:textId="41D6D2FA" w:rsidR="00072DDE" w:rsidRDefault="003254AD" w:rsidP="00072DDE">
      <w:pPr>
        <w:ind w:left="720" w:firstLine="72"/>
      </w:pPr>
      <w:r>
        <w:rPr>
          <w:noProof/>
        </w:rPr>
        <w:drawing>
          <wp:inline distT="0" distB="0" distL="0" distR="0" wp14:anchorId="69688E12" wp14:editId="7D2C11C1">
            <wp:extent cx="6153150" cy="4686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54279561_2224961337721143_8116232130549252096_n.png"/>
                    <pic:cNvPicPr/>
                  </pic:nvPicPr>
                  <pic:blipFill>
                    <a:blip r:embed="rId32">
                      <a:extLst>
                        <a:ext uri="{28A0092B-C50C-407E-A947-70E740481C1C}">
                          <a14:useLocalDpi xmlns:a14="http://schemas.microsoft.com/office/drawing/2010/main" val="0"/>
                        </a:ext>
                      </a:extLst>
                    </a:blip>
                    <a:stretch>
                      <a:fillRect/>
                    </a:stretch>
                  </pic:blipFill>
                  <pic:spPr>
                    <a:xfrm>
                      <a:off x="0" y="0"/>
                      <a:ext cx="6153150" cy="4686300"/>
                    </a:xfrm>
                    <a:prstGeom prst="rect">
                      <a:avLst/>
                    </a:prstGeom>
                  </pic:spPr>
                </pic:pic>
              </a:graphicData>
            </a:graphic>
          </wp:inline>
        </w:drawing>
      </w:r>
    </w:p>
    <w:p w14:paraId="0E496E9F" w14:textId="77777777" w:rsidR="00D964A6" w:rsidRDefault="00D964A6" w:rsidP="00072DDE">
      <w:pPr>
        <w:ind w:left="720" w:firstLine="72"/>
      </w:pPr>
    </w:p>
    <w:p w14:paraId="07FB0CD1" w14:textId="2D6F57C1" w:rsidR="00072DDE" w:rsidRDefault="00072DDE" w:rsidP="00D964A6"/>
    <w:p w14:paraId="0F8F1C09" w14:textId="23864D19" w:rsidR="00ED600A" w:rsidRDefault="00982931">
      <w:pPr>
        <w:rPr>
          <w:b/>
        </w:rPr>
      </w:pPr>
      <w:r>
        <w:rPr>
          <w:noProof/>
        </w:rPr>
        <mc:AlternateContent>
          <mc:Choice Requires="wps">
            <w:drawing>
              <wp:anchor distT="0" distB="0" distL="114300" distR="114300" simplePos="0" relativeHeight="251722752" behindDoc="0" locked="0" layoutInCell="1" allowOverlap="1" wp14:anchorId="5F330D11" wp14:editId="0C148C30">
                <wp:simplePos x="0" y="0"/>
                <wp:positionH relativeFrom="column">
                  <wp:posOffset>250578</wp:posOffset>
                </wp:positionH>
                <wp:positionV relativeFrom="paragraph">
                  <wp:posOffset>92934</wp:posOffset>
                </wp:positionV>
                <wp:extent cx="6231466" cy="866898"/>
                <wp:effectExtent l="0" t="0" r="17145" b="28575"/>
                <wp:wrapNone/>
                <wp:docPr id="207" name="Text Box 207"/>
                <wp:cNvGraphicFramePr/>
                <a:graphic xmlns:a="http://schemas.openxmlformats.org/drawingml/2006/main">
                  <a:graphicData uri="http://schemas.microsoft.com/office/word/2010/wordprocessingShape">
                    <wps:wsp>
                      <wps:cNvSpPr txBox="1"/>
                      <wps:spPr>
                        <a:xfrm>
                          <a:off x="0" y="0"/>
                          <a:ext cx="6231466" cy="866898"/>
                        </a:xfrm>
                        <a:prstGeom prst="rect">
                          <a:avLst/>
                        </a:prstGeom>
                        <a:solidFill>
                          <a:schemeClr val="lt1"/>
                        </a:solidFill>
                        <a:ln w="6350">
                          <a:solidFill>
                            <a:prstClr val="black"/>
                          </a:solidFill>
                        </a:ln>
                      </wps:spPr>
                      <wps:txbx>
                        <w:txbxContent>
                          <w:p w14:paraId="5AE7F497" w14:textId="5BDA8712" w:rsidR="008A6B75" w:rsidRDefault="008A6B75">
                            <w:r w:rsidRPr="00982931">
                              <w:t>This sequence diagram shows the sequence of object interactions during extended searching in the app. The user can access the home page</w:t>
                            </w:r>
                            <w:r w:rsidR="00411C06">
                              <w:t>,</w:t>
                            </w:r>
                            <w:r w:rsidRPr="00982931">
                              <w:t xml:space="preserve"> then when they click on the search icon</w:t>
                            </w:r>
                            <w:r w:rsidR="00411C06">
                              <w:t>,</w:t>
                            </w:r>
                            <w:r w:rsidRPr="00982931">
                              <w:t xml:space="preserve"> the search tutor class will be instantiated. Then</w:t>
                            </w:r>
                            <w:r w:rsidR="00411C06">
                              <w:t>,</w:t>
                            </w:r>
                            <w:r w:rsidRPr="00982931">
                              <w:t xml:space="preserve"> when the user types in a search query</w:t>
                            </w:r>
                            <w:r w:rsidR="00894910">
                              <w:t>,</w:t>
                            </w:r>
                            <w:r w:rsidRPr="00982931">
                              <w:t xml:space="preserve"> the database helper class will retrieve the results from the database. A search adapter</w:t>
                            </w:r>
                            <w:r w:rsidR="00CC6974">
                              <w:t xml:space="preserve"> object</w:t>
                            </w:r>
                            <w:r w:rsidRPr="00982931">
                              <w:t xml:space="preserve"> is then created to display these results in </w:t>
                            </w:r>
                            <w:r w:rsidR="001F7AC2" w:rsidRPr="00982931">
                              <w:t>a recycler</w:t>
                            </w:r>
                            <w:r w:rsidRPr="00982931">
                              <w:t xml:space="preserve"> view. The user of the app can go back to the home page at any point within this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30D11" id="Text Box 207" o:spid="_x0000_s1035" type="#_x0000_t202" style="position:absolute;margin-left:19.75pt;margin-top:7.3pt;width:490.65pt;height:68.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" fillcolor="white [3201]" strokeweight=".5pt">
                <v:textbox>
                  <w:txbxContent>
                    <w:p w14:paraId="5AE7F497" w14:textId="5BDA8712" w:rsidR="008A6B75" w:rsidRDefault="008A6B75">
                      <w:r w:rsidRPr="00982931">
                        <w:t>This sequence diagram shows the sequence of object interactions during extended searching in the app. The user can access the home page</w:t>
                      </w:r>
                      <w:r w:rsidR="00411C06">
                        <w:t>,</w:t>
                      </w:r>
                      <w:r w:rsidRPr="00982931">
                        <w:t xml:space="preserve"> then when they click on the search icon</w:t>
                      </w:r>
                      <w:r w:rsidR="00411C06">
                        <w:t>,</w:t>
                      </w:r>
                      <w:r w:rsidRPr="00982931">
                        <w:t xml:space="preserve"> the search tutor class will be instantiated. Then</w:t>
                      </w:r>
                      <w:r w:rsidR="00411C06">
                        <w:t>,</w:t>
                      </w:r>
                      <w:r w:rsidRPr="00982931">
                        <w:t xml:space="preserve"> when the user types in a search query</w:t>
                      </w:r>
                      <w:r w:rsidR="00894910">
                        <w:t>,</w:t>
                      </w:r>
                      <w:r w:rsidRPr="00982931">
                        <w:t xml:space="preserve"> the database helper class will retrieve the results from the database. A search adapter</w:t>
                      </w:r>
                      <w:r w:rsidR="00CC6974">
                        <w:t xml:space="preserve"> object</w:t>
                      </w:r>
                      <w:r w:rsidRPr="00982931">
                        <w:t xml:space="preserve"> is then created to display these results in </w:t>
                      </w:r>
                      <w:r w:rsidR="001F7AC2" w:rsidRPr="00982931">
                        <w:t>a recycler</w:t>
                      </w:r>
                      <w:r w:rsidRPr="00982931">
                        <w:t xml:space="preserve"> view. The user of the app can go back to the home page at any point within this sequence.</w:t>
                      </w:r>
                    </w:p>
                  </w:txbxContent>
                </v:textbox>
              </v:shape>
            </w:pict>
          </mc:Fallback>
        </mc:AlternateContent>
      </w:r>
      <w:r w:rsidR="00ED600A">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BA4BEB1" w:rsidR="004E077F" w:rsidRDefault="009B615E" w:rsidP="004E077F">
      <w:pPr>
        <w:ind w:left="720" w:firstLine="72"/>
        <w:rPr>
          <w:b/>
        </w:rPr>
      </w:pPr>
      <w:r>
        <w:rPr>
          <w:b/>
          <w:noProof/>
        </w:rPr>
        <w:drawing>
          <wp:inline distT="0" distB="0" distL="0" distR="0" wp14:anchorId="4A345654" wp14:editId="5748DFB9">
            <wp:extent cx="6236335" cy="526796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3472738_1233515826800915_7116614286662696960_n.png"/>
                    <pic:cNvPicPr/>
                  </pic:nvPicPr>
                  <pic:blipFill>
                    <a:blip r:embed="rId33">
                      <a:extLst>
                        <a:ext uri="{28A0092B-C50C-407E-A947-70E740481C1C}">
                          <a14:useLocalDpi xmlns:a14="http://schemas.microsoft.com/office/drawing/2010/main" val="0"/>
                        </a:ext>
                      </a:extLst>
                    </a:blip>
                    <a:stretch>
                      <a:fillRect/>
                    </a:stretch>
                  </pic:blipFill>
                  <pic:spPr>
                    <a:xfrm>
                      <a:off x="0" y="0"/>
                      <a:ext cx="6236335" cy="5267960"/>
                    </a:xfrm>
                    <a:prstGeom prst="rect">
                      <a:avLst/>
                    </a:prstGeom>
                  </pic:spPr>
                </pic:pic>
              </a:graphicData>
            </a:graphic>
          </wp:inline>
        </w:drawing>
      </w:r>
    </w:p>
    <w:p w14:paraId="0210461F" w14:textId="65308E3B" w:rsidR="00F57DF6" w:rsidRDefault="00F57DF6" w:rsidP="00F57DF6">
      <w:pPr>
        <w:rPr>
          <w:b/>
        </w:rPr>
      </w:pPr>
    </w:p>
    <w:p w14:paraId="12CD537D" w14:textId="261FEC97" w:rsidR="00D964A6" w:rsidRDefault="004A3EDA" w:rsidP="00F57DF6">
      <w:pPr>
        <w:rPr>
          <w:b/>
        </w:rPr>
      </w:pPr>
      <w:r w:rsidRPr="00213E60">
        <w:rPr>
          <w:rFonts w:ascii="Arial" w:hAnsi="Arial" w:cs="Arial"/>
          <w:b/>
          <w:noProof/>
          <w:sz w:val="22"/>
        </w:rPr>
        <mc:AlternateContent>
          <mc:Choice Requires="wps">
            <w:drawing>
              <wp:anchor distT="45720" distB="45720" distL="114300" distR="114300" simplePos="0" relativeHeight="251714560" behindDoc="0" locked="0" layoutInCell="1" allowOverlap="1" wp14:anchorId="7D07B2EA" wp14:editId="4974E4F5">
                <wp:simplePos x="0" y="0"/>
                <wp:positionH relativeFrom="column">
                  <wp:posOffset>190500</wp:posOffset>
                </wp:positionH>
                <wp:positionV relativeFrom="paragraph">
                  <wp:posOffset>97155</wp:posOffset>
                </wp:positionV>
                <wp:extent cx="5553075" cy="1404620"/>
                <wp:effectExtent l="0" t="0" r="28575" b="266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3F3334CB" w14:textId="32092989" w:rsidR="008A6B75" w:rsidRDefault="008A6B75" w:rsidP="004A3EDA">
                            <w:r>
                              <w:t xml:space="preserve">This state machine diagram shows how the app can go from an idle state to any other state. It shows the different pages of the app that can be reached. From the home page the user can navigate </w:t>
                            </w:r>
                            <w:r w:rsidR="008374E1">
                              <w:t>to</w:t>
                            </w:r>
                            <w:r>
                              <w:t xml:space="preserve"> </w:t>
                            </w:r>
                            <w:r w:rsidR="008374E1">
                              <w:t xml:space="preserve">one of: </w:t>
                            </w:r>
                            <w:r>
                              <w:t>building information page, search page, find a room page and the level page. From the level and building information pages the user can reach search results which will allow them to get directions to different rooms. Throughout the whole application</w:t>
                            </w:r>
                            <w:r w:rsidR="00483920">
                              <w:t>,</w:t>
                            </w:r>
                            <w:r>
                              <w:t xml:space="preserve"> the user can always navigate back to the homepage to restart their use of the app. The red arrows indicate how the user can navigate between pages, including back to the idle state.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7B2EA" id="_x0000_s1036" type="#_x0000_t202" style="position:absolute;margin-left:15pt;margin-top:7.65pt;width:437.2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">
                <v:textbox style="mso-fit-shape-to-text:t">
                  <w:txbxContent>
                    <w:p w14:paraId="3F3334CB" w14:textId="32092989" w:rsidR="008A6B75" w:rsidRDefault="008A6B75" w:rsidP="004A3EDA">
                      <w:r>
                        <w:t xml:space="preserve">This state machine diagram shows how the app can go from an idle state to any other state. It shows the different pages of the app that can be reached. From the home page the user can navigate </w:t>
                      </w:r>
                      <w:r w:rsidR="008374E1">
                        <w:t>to</w:t>
                      </w:r>
                      <w:r>
                        <w:t xml:space="preserve"> </w:t>
                      </w:r>
                      <w:r w:rsidR="008374E1">
                        <w:t xml:space="preserve">one of: </w:t>
                      </w:r>
                      <w:r>
                        <w:t>building information page, search page, find a room page and the level page. From the level and building information pages the user can reach search results which will allow them to get directions to different rooms. Throughout the whole application</w:t>
                      </w:r>
                      <w:r w:rsidR="00483920">
                        <w:t>,</w:t>
                      </w:r>
                      <w:r>
                        <w:t xml:space="preserve"> the user can always navigate back to the homepage to restart their use of the app. The red arrows indicate how the user can navigate between pages, including back to the idle state.</w:t>
                      </w:r>
                    </w:p>
                  </w:txbxContent>
                </v:textbox>
                <w10:wrap type="square"/>
              </v:shape>
            </w:pict>
          </mc:Fallback>
        </mc:AlternateContent>
      </w:r>
    </w:p>
    <w:p w14:paraId="484B669A" w14:textId="6D45B439" w:rsidR="00ED600A" w:rsidRDefault="00ED600A">
      <w:pPr>
        <w:rPr>
          <w:b/>
        </w:rPr>
      </w:pPr>
      <w:r>
        <w:rPr>
          <w:b/>
        </w:rPr>
        <w:br w:type="page"/>
      </w:r>
    </w:p>
    <w:p w14:paraId="4B770408" w14:textId="69EC92E9" w:rsidR="006366A2" w:rsidRDefault="006366A2" w:rsidP="00F57DF6">
      <w:pPr>
        <w:ind w:firstLine="720"/>
        <w:rPr>
          <w:b/>
        </w:rPr>
      </w:pPr>
      <w:r w:rsidRPr="006366A2">
        <w:rPr>
          <w:b/>
        </w:rPr>
        <w:lastRenderedPageBreak/>
        <w:t xml:space="preserve">Activity Diagram </w:t>
      </w:r>
      <w:r w:rsidR="007D5865">
        <w:rPr>
          <w:b/>
        </w:rPr>
        <w:t>of Searching for Rooms</w:t>
      </w:r>
    </w:p>
    <w:p w14:paraId="0E074A33" w14:textId="0C8D7DA5" w:rsidR="004E077F" w:rsidRDefault="004E077F" w:rsidP="00BE36B2">
      <w:pPr>
        <w:rPr>
          <w:b/>
        </w:rPr>
      </w:pPr>
    </w:p>
    <w:p w14:paraId="7C130DBE" w14:textId="2B19E40E" w:rsidR="00BE36B2" w:rsidRPr="006366A2" w:rsidRDefault="004A3EDA" w:rsidP="009D2339">
      <w:pPr>
        <w:rPr>
          <w:b/>
        </w:rPr>
      </w:pPr>
      <w:r w:rsidRPr="00213E60">
        <w:rPr>
          <w:rFonts w:ascii="Arial" w:hAnsi="Arial" w:cs="Arial"/>
          <w:b/>
          <w:noProof/>
          <w:sz w:val="22"/>
        </w:rPr>
        <mc:AlternateContent>
          <mc:Choice Requires="wps">
            <w:drawing>
              <wp:anchor distT="45720" distB="45720" distL="114300" distR="114300" simplePos="0" relativeHeight="251712512" behindDoc="0" locked="0" layoutInCell="1" allowOverlap="1" wp14:anchorId="1A2AD5A4" wp14:editId="798C35AF">
                <wp:simplePos x="0" y="0"/>
                <wp:positionH relativeFrom="column">
                  <wp:posOffset>4026535</wp:posOffset>
                </wp:positionH>
                <wp:positionV relativeFrom="paragraph">
                  <wp:posOffset>1550670</wp:posOffset>
                </wp:positionV>
                <wp:extent cx="2524125" cy="2024380"/>
                <wp:effectExtent l="0" t="0" r="285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024380"/>
                        </a:xfrm>
                        <a:prstGeom prst="rect">
                          <a:avLst/>
                        </a:prstGeom>
                        <a:solidFill>
                          <a:srgbClr val="FFFFFF"/>
                        </a:solidFill>
                        <a:ln w="9525">
                          <a:solidFill>
                            <a:srgbClr val="000000"/>
                          </a:solidFill>
                          <a:miter lim="800000"/>
                          <a:headEnd/>
                          <a:tailEnd/>
                        </a:ln>
                      </wps:spPr>
                      <wps:txbx>
                        <w:txbxContent>
                          <w:p w14:paraId="5415089A" w14:textId="1530D366" w:rsidR="008A6B75" w:rsidRDefault="008A6B75" w:rsidP="004A3EDA">
                            <w:r>
                              <w:t xml:space="preserve">This activity diagram shows the path the user can take in order to reach search results. The user starts from the home page and </w:t>
                            </w:r>
                            <w:r w:rsidR="001F3543">
                              <w:t>can</w:t>
                            </w:r>
                            <w:r>
                              <w:t xml:space="preserve">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AD5A4" id="_x0000_s1037" type="#_x0000_t202" style="position:absolute;margin-left:317.05pt;margin-top:122.1pt;width:198.75pt;height:159.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">
                <v:textbox>
                  <w:txbxContent>
                    <w:p w14:paraId="5415089A" w14:textId="1530D366" w:rsidR="008A6B75" w:rsidRDefault="008A6B75" w:rsidP="004A3EDA">
                      <w:r>
                        <w:t xml:space="preserve">This activity diagram shows the path the user can take in order to reach search results. The user starts from the home page and </w:t>
                      </w:r>
                      <w:r w:rsidR="001F3543">
                        <w:t>can</w:t>
                      </w:r>
                      <w:r>
                        <w:t xml:space="preserve">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v:textbox>
                <w10:wrap type="square"/>
              </v:shape>
            </w:pict>
          </mc:Fallback>
        </mc:AlternateContent>
      </w:r>
      <w:r w:rsidR="009D2339">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2774CD86" w:rsidR="00ED5CC0" w:rsidRDefault="00ED5CC0" w:rsidP="00591B90">
      <w:pPr>
        <w:pStyle w:val="Heading3"/>
        <w:numPr>
          <w:ilvl w:val="1"/>
          <w:numId w:val="11"/>
        </w:numPr>
        <w:rPr>
          <w:rFonts w:ascii="Arial" w:hAnsi="Arial" w:cs="Arial"/>
        </w:rPr>
      </w:pPr>
      <w:bookmarkStart w:id="44" w:name="_Toc2776778"/>
      <w:r w:rsidRPr="004C131D">
        <w:rPr>
          <w:rFonts w:ascii="Arial" w:hAnsi="Arial" w:cs="Arial"/>
        </w:rPr>
        <w:lastRenderedPageBreak/>
        <w:t>GUI, Human Interface Views</w:t>
      </w:r>
      <w:bookmarkEnd w:id="44"/>
    </w:p>
    <w:p w14:paraId="46FD61AD" w14:textId="4D27AEE4" w:rsidR="001E1A21" w:rsidRDefault="001E1A21" w:rsidP="001E1A21">
      <w:r>
        <w:t>The requirements that each page fulfils are show as the requirement number. E.g. [1.1]</w:t>
      </w:r>
      <w:r w:rsidR="00646711">
        <w:t xml:space="preserve">. </w:t>
      </w:r>
    </w:p>
    <w:p w14:paraId="066D44A3" w14:textId="78F36609" w:rsidR="00646711" w:rsidRPr="001E1A21" w:rsidRDefault="00E27687" w:rsidP="001E1A21">
      <w:r>
        <w:t xml:space="preserve">Requirements </w:t>
      </w:r>
      <w:r w:rsidR="00646711">
        <w:t>3.5</w:t>
      </w:r>
      <w:r w:rsidR="00BB5CF7">
        <w:t>,</w:t>
      </w:r>
      <w:r w:rsidR="00B85132">
        <w:t xml:space="preserve"> 4.3 </w:t>
      </w:r>
      <w:r w:rsidR="00BB5CF7">
        <w:t>and 4.5</w:t>
      </w:r>
      <w:r w:rsidR="00CE0A08">
        <w:t xml:space="preserve"> </w:t>
      </w:r>
      <w:r w:rsidR="00B85132">
        <w:t>are</w:t>
      </w:r>
      <w:r w:rsidR="00646711">
        <w:t xml:space="preserve"> delivered on all pages</w:t>
      </w:r>
      <w:r w:rsidR="009A6EF7">
        <w:t>.</w:t>
      </w:r>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01C253E2">
                <wp:simplePos x="0" y="0"/>
                <wp:positionH relativeFrom="column">
                  <wp:posOffset>3369830</wp:posOffset>
                </wp:positionH>
                <wp:positionV relativeFrom="paragraph">
                  <wp:posOffset>6177</wp:posOffset>
                </wp:positionV>
                <wp:extent cx="3002280" cy="3449782"/>
                <wp:effectExtent l="0" t="0" r="26670" b="17780"/>
                <wp:wrapNone/>
                <wp:docPr id="24" name="Text Box 24"/>
                <wp:cNvGraphicFramePr/>
                <a:graphic xmlns:a="http://schemas.openxmlformats.org/drawingml/2006/main">
                  <a:graphicData uri="http://schemas.microsoft.com/office/word/2010/wordprocessingShape">
                    <wps:wsp>
                      <wps:cNvSpPr txBox="1"/>
                      <wps:spPr>
                        <a:xfrm>
                          <a:off x="0" y="0"/>
                          <a:ext cx="3002280" cy="3449782"/>
                        </a:xfrm>
                        <a:prstGeom prst="rect">
                          <a:avLst/>
                        </a:prstGeom>
                        <a:solidFill>
                          <a:schemeClr val="lt1"/>
                        </a:solidFill>
                        <a:ln w="6350">
                          <a:solidFill>
                            <a:prstClr val="black"/>
                          </a:solidFill>
                        </a:ln>
                      </wps:spPr>
                      <wps:txbx>
                        <w:txbxContent>
                          <w:p w14:paraId="33E8A5FF" w14:textId="36341796" w:rsidR="008A6B75" w:rsidRDefault="008A6B75">
                            <w:r>
                              <w:t>This page is the first one that the user will see. It is used to all them to navigate to any other part of the app.</w:t>
                            </w:r>
                          </w:p>
                          <w:p w14:paraId="0779A7FE" w14:textId="612E6E39" w:rsidR="008A6B75" w:rsidRDefault="008A6B75"/>
                          <w:p w14:paraId="41E98B89" w14:textId="77777777" w:rsidR="008A6B75" w:rsidRDefault="008A6B75">
                            <w:r>
                              <w:t>The page is a selection of buttons which are:</w:t>
                            </w:r>
                          </w:p>
                          <w:p w14:paraId="20A2AB22" w14:textId="1B1A4C44" w:rsidR="008A6B75" w:rsidRDefault="008A6B75" w:rsidP="00D80E30">
                            <w:pPr>
                              <w:pStyle w:val="ListParagraph"/>
                              <w:numPr>
                                <w:ilvl w:val="0"/>
                                <w:numId w:val="20"/>
                              </w:numPr>
                            </w:pPr>
                            <w:r>
                              <w:t xml:space="preserve">For each of the floors in the USB that links to the level page. </w:t>
                            </w:r>
                          </w:p>
                          <w:p w14:paraId="1071728C" w14:textId="77777777" w:rsidR="008A6B75" w:rsidRDefault="008A6B75" w:rsidP="00D80E30">
                            <w:pPr>
                              <w:pStyle w:val="ListParagraph"/>
                              <w:numPr>
                                <w:ilvl w:val="0"/>
                                <w:numId w:val="20"/>
                              </w:numPr>
                            </w:pPr>
                            <w:r>
                              <w:t xml:space="preserve">A Welcome button that will link to a building information page. </w:t>
                            </w:r>
                          </w:p>
                          <w:p w14:paraId="4D476E54" w14:textId="3458E2E3" w:rsidR="008A6B75" w:rsidRDefault="008A6B75" w:rsidP="00D80E30">
                            <w:pPr>
                              <w:pStyle w:val="ListParagraph"/>
                              <w:numPr>
                                <w:ilvl w:val="0"/>
                                <w:numId w:val="20"/>
                              </w:numPr>
                            </w:pPr>
                            <w:r>
                              <w:t>The Find a room button which will link to a searchable list of all the rooms within the USB.</w:t>
                            </w:r>
                          </w:p>
                          <w:p w14:paraId="24B73DDA" w14:textId="550E26E3" w:rsidR="008A6B75" w:rsidRDefault="008A6B75" w:rsidP="001C050E"/>
                          <w:p w14:paraId="1AF6C269" w14:textId="16187391" w:rsidR="008A6B75" w:rsidRDefault="008A6B75" w:rsidP="001C050E">
                            <w:r>
                              <w:t xml:space="preserve">There is also options for the user to access the side drawer pull out through the hamburger icon. </w:t>
                            </w:r>
                          </w:p>
                          <w:p w14:paraId="309A3891" w14:textId="2778D19E" w:rsidR="008A6B75" w:rsidRDefault="008A6B75" w:rsidP="001C050E"/>
                          <w:p w14:paraId="610E640D" w14:textId="0AC3D9F8" w:rsidR="008A6B75" w:rsidRDefault="008A6B75" w:rsidP="001C050E">
                            <w:r>
                              <w:t>There is also the option to search, which has now been updated to allow the user to search a tutor by name. [3.4]</w:t>
                            </w:r>
                          </w:p>
                          <w:p w14:paraId="4729FD85" w14:textId="30EFAE3C" w:rsidR="008A6B75" w:rsidRDefault="008A6B75" w:rsidP="001C050E"/>
                          <w:p w14:paraId="5FEF0B8B" w14:textId="1370427E" w:rsidR="008A6B75" w:rsidRDefault="008A6B75" w:rsidP="00C0004C">
                            <w:r>
                              <w:t>The side menu and search button are consistent throughout all pages within the app.</w:t>
                            </w:r>
                          </w:p>
                          <w:p w14:paraId="75FC023E" w14:textId="77777777" w:rsidR="008A6B75" w:rsidRDefault="008A6B75" w:rsidP="001C0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8180" id="Text Box 24" o:spid="_x0000_s1038" type="#_x0000_t202" style="position:absolute;left:0;text-align:left;margin-left:265.35pt;margin-top:.5pt;width:236.4pt;height:27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" fillcolor="white [3201]" strokeweight=".5pt">
                <v:textbox>
                  <w:txbxContent>
                    <w:p w14:paraId="33E8A5FF" w14:textId="36341796" w:rsidR="008A6B75" w:rsidRDefault="008A6B75">
                      <w:r>
                        <w:t>This page is the first one that the user will see. It is used to all them to navigate to any other part of the app.</w:t>
                      </w:r>
                    </w:p>
                    <w:p w14:paraId="0779A7FE" w14:textId="612E6E39" w:rsidR="008A6B75" w:rsidRDefault="008A6B75"/>
                    <w:p w14:paraId="41E98B89" w14:textId="77777777" w:rsidR="008A6B75" w:rsidRDefault="008A6B75">
                      <w:r>
                        <w:t>The page is a selection of buttons which are:</w:t>
                      </w:r>
                    </w:p>
                    <w:p w14:paraId="20A2AB22" w14:textId="1B1A4C44" w:rsidR="008A6B75" w:rsidRDefault="008A6B75" w:rsidP="00D80E30">
                      <w:pPr>
                        <w:pStyle w:val="ListParagraph"/>
                        <w:numPr>
                          <w:ilvl w:val="0"/>
                          <w:numId w:val="20"/>
                        </w:numPr>
                      </w:pPr>
                      <w:r>
                        <w:t xml:space="preserve">For each of the floors in the USB that links to the level page. </w:t>
                      </w:r>
                    </w:p>
                    <w:p w14:paraId="1071728C" w14:textId="77777777" w:rsidR="008A6B75" w:rsidRDefault="008A6B75" w:rsidP="00D80E30">
                      <w:pPr>
                        <w:pStyle w:val="ListParagraph"/>
                        <w:numPr>
                          <w:ilvl w:val="0"/>
                          <w:numId w:val="20"/>
                        </w:numPr>
                      </w:pPr>
                      <w:r>
                        <w:t xml:space="preserve">A Welcome button that will link to a building information page. </w:t>
                      </w:r>
                    </w:p>
                    <w:p w14:paraId="4D476E54" w14:textId="3458E2E3" w:rsidR="008A6B75" w:rsidRDefault="008A6B75" w:rsidP="00D80E30">
                      <w:pPr>
                        <w:pStyle w:val="ListParagraph"/>
                        <w:numPr>
                          <w:ilvl w:val="0"/>
                          <w:numId w:val="20"/>
                        </w:numPr>
                      </w:pPr>
                      <w:r>
                        <w:t>The Find a room button which will link to a searchable list of all the rooms within the USB.</w:t>
                      </w:r>
                    </w:p>
                    <w:p w14:paraId="24B73DDA" w14:textId="550E26E3" w:rsidR="008A6B75" w:rsidRDefault="008A6B75" w:rsidP="001C050E"/>
                    <w:p w14:paraId="1AF6C269" w14:textId="16187391" w:rsidR="008A6B75" w:rsidRDefault="008A6B75" w:rsidP="001C050E">
                      <w:r>
                        <w:t xml:space="preserve">There </w:t>
                      </w:r>
                      <w:proofErr w:type="gramStart"/>
                      <w:r>
                        <w:t>is</w:t>
                      </w:r>
                      <w:proofErr w:type="gramEnd"/>
                      <w:r>
                        <w:t xml:space="preserve"> also options for the user to access the side drawer pull out through the hamburger icon. </w:t>
                      </w:r>
                    </w:p>
                    <w:p w14:paraId="309A3891" w14:textId="2778D19E" w:rsidR="008A6B75" w:rsidRDefault="008A6B75" w:rsidP="001C050E"/>
                    <w:p w14:paraId="610E640D" w14:textId="0AC3D9F8" w:rsidR="008A6B75" w:rsidRDefault="008A6B75" w:rsidP="001C050E">
                      <w:r>
                        <w:t>There is also the option to search, which has now been updated to allow the user to search a tutor by name. [3.4]</w:t>
                      </w:r>
                    </w:p>
                    <w:p w14:paraId="4729FD85" w14:textId="30EFAE3C" w:rsidR="008A6B75" w:rsidRDefault="008A6B75" w:rsidP="001C050E"/>
                    <w:p w14:paraId="5FEF0B8B" w14:textId="1370427E" w:rsidR="008A6B75" w:rsidRDefault="008A6B75" w:rsidP="00C0004C">
                      <w:r>
                        <w:t>The side menu and search button are consistent throughout all pages within the app.</w:t>
                      </w:r>
                    </w:p>
                    <w:p w14:paraId="75FC023E" w14:textId="77777777" w:rsidR="008A6B75" w:rsidRDefault="008A6B75" w:rsidP="001C050E"/>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6B145038" w14:textId="686DCE6D" w:rsidR="00D002E3" w:rsidRDefault="00F93266" w:rsidP="00CE380B">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62C412CC">
                <wp:simplePos x="0" y="0"/>
                <wp:positionH relativeFrom="column">
                  <wp:posOffset>3057525</wp:posOffset>
                </wp:positionH>
                <wp:positionV relativeFrom="paragraph">
                  <wp:posOffset>180282</wp:posOffset>
                </wp:positionV>
                <wp:extent cx="3002280" cy="2272146"/>
                <wp:effectExtent l="0" t="0" r="26670" b="13970"/>
                <wp:wrapNone/>
                <wp:docPr id="26" name="Text Box 26"/>
                <wp:cNvGraphicFramePr/>
                <a:graphic xmlns:a="http://schemas.openxmlformats.org/drawingml/2006/main">
                  <a:graphicData uri="http://schemas.microsoft.com/office/word/2010/wordprocessingShape">
                    <wps:wsp>
                      <wps:cNvSpPr txBox="1"/>
                      <wps:spPr>
                        <a:xfrm>
                          <a:off x="0" y="0"/>
                          <a:ext cx="3002280" cy="2272146"/>
                        </a:xfrm>
                        <a:prstGeom prst="rect">
                          <a:avLst/>
                        </a:prstGeom>
                        <a:solidFill>
                          <a:schemeClr val="lt1"/>
                        </a:solidFill>
                        <a:ln w="6350">
                          <a:solidFill>
                            <a:prstClr val="black"/>
                          </a:solidFill>
                        </a:ln>
                      </wps:spPr>
                      <wps:txbx>
                        <w:txbxContent>
                          <w:p w14:paraId="752D7834" w14:textId="156BEDD0" w:rsidR="008A6B75" w:rsidRDefault="008A6B75">
                            <w:r>
                              <w:t>The levels page is a multi-use page that is updated based on what level the user has selected. The colour is also updated based on the USB’s floor colour scheme. (See section 2.2) [3.6]</w:t>
                            </w:r>
                          </w:p>
                          <w:p w14:paraId="6F558B21" w14:textId="3FC75684" w:rsidR="008A6B75" w:rsidRDefault="008A6B75"/>
                          <w:p w14:paraId="5D4EE496" w14:textId="6433CF91" w:rsidR="008A6B75" w:rsidRDefault="008A6B75">
                            <w:r>
                              <w:t>The page consists of 2 areas:</w:t>
                            </w:r>
                          </w:p>
                          <w:p w14:paraId="32AEE2DD" w14:textId="438E2BC8" w:rsidR="008A6B75" w:rsidRDefault="008A6B75" w:rsidP="00FA04D4">
                            <w:pPr>
                              <w:pStyle w:val="ListParagraph"/>
                              <w:numPr>
                                <w:ilvl w:val="0"/>
                                <w:numId w:val="21"/>
                              </w:numPr>
                            </w:pPr>
                            <w:r>
                              <w:t>The floor plan. This loads an image of the level’s floor plan over the current page as a pop up. [1.13]</w:t>
                            </w:r>
                          </w:p>
                          <w:p w14:paraId="35660B47" w14:textId="4D834FDA" w:rsidR="008A6B75" w:rsidRDefault="008A6B75"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39" type="#_x0000_t202" style="position:absolute;left:0;text-align:left;margin-left:240.75pt;margin-top:14.2pt;width:236.4pt;height:17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" fillcolor="white [3201]" strokeweight=".5pt">
                <v:textbox>
                  <w:txbxContent>
                    <w:p w14:paraId="752D7834" w14:textId="156BEDD0" w:rsidR="008A6B75" w:rsidRDefault="008A6B75">
                      <w:r>
                        <w:t>The levels page is a multi-use page that is updated based on what level the user has selected. The colour is also updated based on the USB’s floor colour scheme. (See section 2.2) [3.6]</w:t>
                      </w:r>
                    </w:p>
                    <w:p w14:paraId="6F558B21" w14:textId="3FC75684" w:rsidR="008A6B75" w:rsidRDefault="008A6B75"/>
                    <w:p w14:paraId="5D4EE496" w14:textId="6433CF91" w:rsidR="008A6B75" w:rsidRDefault="008A6B75">
                      <w:r>
                        <w:t>The page consists of 2 areas:</w:t>
                      </w:r>
                    </w:p>
                    <w:p w14:paraId="32AEE2DD" w14:textId="438E2BC8" w:rsidR="008A6B75" w:rsidRDefault="008A6B75" w:rsidP="00FA04D4">
                      <w:pPr>
                        <w:pStyle w:val="ListParagraph"/>
                        <w:numPr>
                          <w:ilvl w:val="0"/>
                          <w:numId w:val="21"/>
                        </w:numPr>
                      </w:pPr>
                      <w:r>
                        <w:t xml:space="preserve">The floor </w:t>
                      </w:r>
                      <w:proofErr w:type="gramStart"/>
                      <w:r>
                        <w:t>plan</w:t>
                      </w:r>
                      <w:proofErr w:type="gramEnd"/>
                      <w:r>
                        <w:t>. This loads an image of the level’s floor plan over the current page as a pop up. [1.13]</w:t>
                      </w:r>
                    </w:p>
                    <w:p w14:paraId="35660B47" w14:textId="4D834FDA" w:rsidR="008A6B75" w:rsidRDefault="008A6B75"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v:textbox>
              </v:shape>
            </w:pict>
          </mc:Fallback>
        </mc:AlternateContent>
      </w:r>
      <w:r w:rsidR="00192E6B">
        <w:rPr>
          <w:rFonts w:ascii="Arial" w:hAnsi="Arial" w:cs="Arial"/>
          <w:b/>
          <w:noProof/>
        </w:rPr>
        <w:drawing>
          <wp:inline distT="0" distB="0" distL="0" distR="0" wp14:anchorId="57951EFC" wp14:editId="6BE8F0FA">
            <wp:extent cx="2453640" cy="3651263"/>
            <wp:effectExtent l="0" t="0" r="3810" b="635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vel x yellow.PNG"/>
                    <pic:cNvPicPr/>
                  </pic:nvPicPr>
                  <pic:blipFill rotWithShape="1">
                    <a:blip r:embed="rId36" cstate="print">
                      <a:extLst>
                        <a:ext uri="{28A0092B-C50C-407E-A947-70E740481C1C}">
                          <a14:useLocalDpi xmlns:a14="http://schemas.microsoft.com/office/drawing/2010/main" val="0"/>
                        </a:ext>
                      </a:extLst>
                    </a:blip>
                    <a:srcRect l="5016" t="3801" r="4965"/>
                    <a:stretch/>
                  </pic:blipFill>
                  <pic:spPr bwMode="auto">
                    <a:xfrm>
                      <a:off x="0" y="0"/>
                      <a:ext cx="2485176" cy="3698192"/>
                    </a:xfrm>
                    <a:prstGeom prst="rect">
                      <a:avLst/>
                    </a:prstGeom>
                    <a:ln>
                      <a:noFill/>
                    </a:ln>
                    <a:extLst>
                      <a:ext uri="{53640926-AAD7-44D8-BBD7-CCE9431645EC}">
                        <a14:shadowObscured xmlns:a14="http://schemas.microsoft.com/office/drawing/2010/main"/>
                      </a:ext>
                    </a:extLst>
                  </pic:spPr>
                </pic:pic>
              </a:graphicData>
            </a:graphic>
          </wp:inline>
        </w:drawing>
      </w:r>
    </w:p>
    <w:p w14:paraId="13307641" w14:textId="57E6093A" w:rsidR="00D002E3" w:rsidRDefault="00D002E3" w:rsidP="00ED5CC0">
      <w:pPr>
        <w:ind w:left="720"/>
        <w:rPr>
          <w:rFonts w:ascii="Arial" w:hAnsi="Arial" w:cs="Arial"/>
          <w:b/>
        </w:rPr>
      </w:pPr>
    </w:p>
    <w:p w14:paraId="248DF72B" w14:textId="42A2C566" w:rsidR="008E5194" w:rsidRDefault="008E5194" w:rsidP="00CE380B">
      <w:pPr>
        <w:ind w:firstLine="720"/>
        <w:rPr>
          <w:rFonts w:ascii="Arial" w:hAnsi="Arial" w:cs="Arial"/>
          <w:b/>
        </w:rPr>
      </w:pPr>
      <w:r>
        <w:rPr>
          <w:rFonts w:ascii="Arial" w:hAnsi="Arial" w:cs="Arial"/>
          <w:b/>
        </w:rPr>
        <w:t>Room finder:</w:t>
      </w:r>
    </w:p>
    <w:p w14:paraId="7C60D68A" w14:textId="2BAE7F60" w:rsidR="00FA04D4" w:rsidRDefault="004A5AA4" w:rsidP="004171BA">
      <w:pPr>
        <w:ind w:left="720"/>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6BF6DBE9">
                <wp:simplePos x="0" y="0"/>
                <wp:positionH relativeFrom="column">
                  <wp:posOffset>3119755</wp:posOffset>
                </wp:positionH>
                <wp:positionV relativeFrom="paragraph">
                  <wp:posOffset>593090</wp:posOffset>
                </wp:positionV>
                <wp:extent cx="2941320" cy="1905000"/>
                <wp:effectExtent l="0" t="0" r="11430" b="19050"/>
                <wp:wrapNone/>
                <wp:docPr id="27" name="Text Box 27"/>
                <wp:cNvGraphicFramePr/>
                <a:graphic xmlns:a="http://schemas.openxmlformats.org/drawingml/2006/main">
                  <a:graphicData uri="http://schemas.microsoft.com/office/word/2010/wordprocessingShape">
                    <wps:wsp>
                      <wps:cNvSpPr txBox="1"/>
                      <wps:spPr>
                        <a:xfrm>
                          <a:off x="0" y="0"/>
                          <a:ext cx="2941320" cy="1905000"/>
                        </a:xfrm>
                        <a:prstGeom prst="rect">
                          <a:avLst/>
                        </a:prstGeom>
                        <a:solidFill>
                          <a:schemeClr val="lt1"/>
                        </a:solidFill>
                        <a:ln w="6350">
                          <a:solidFill>
                            <a:prstClr val="black"/>
                          </a:solidFill>
                        </a:ln>
                      </wps:spPr>
                      <wps:txbx>
                        <w:txbxContent>
                          <w:p w14:paraId="77EEC264" w14:textId="3C2D2487" w:rsidR="008A6B75" w:rsidRDefault="008A6B75">
                            <w:r>
                              <w:t xml:space="preserve">The room finder is a page used to allow a user to view </w:t>
                            </w:r>
                            <w:r w:rsidR="00E34BB0">
                              <w:t>all</w:t>
                            </w:r>
                            <w:r>
                              <w:t xml:space="preserve"> the rooms within the USB. The description of the room is shown along with the room number.</w:t>
                            </w:r>
                          </w:p>
                          <w:p w14:paraId="242D1B72" w14:textId="77777777" w:rsidR="008A6B75" w:rsidRDefault="008A6B75"/>
                          <w:p w14:paraId="43C01175" w14:textId="77777777" w:rsidR="008A6B75" w:rsidRDefault="008A6B75">
                            <w:r>
                              <w:t>The user can then choose to either:</w:t>
                            </w:r>
                          </w:p>
                          <w:p w14:paraId="37C74D4C" w14:textId="77777777" w:rsidR="008A6B75" w:rsidRDefault="008A6B75" w:rsidP="00AD18C4">
                            <w:pPr>
                              <w:pStyle w:val="ListParagraph"/>
                              <w:numPr>
                                <w:ilvl w:val="0"/>
                                <w:numId w:val="22"/>
                              </w:numPr>
                            </w:pPr>
                            <w:r>
                              <w:t>Get directions which will link to the Get Directions page</w:t>
                            </w:r>
                          </w:p>
                          <w:p w14:paraId="336B347E" w14:textId="5659D149" w:rsidR="008A6B75" w:rsidRDefault="008A6B75"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8A6B75" w:rsidRDefault="008A6B75" w:rsidP="009D26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40" type="#_x0000_t202" style="position:absolute;left:0;text-align:left;margin-left:245.65pt;margin-top:46.7pt;width:231.6pt;height:15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" fillcolor="white [3201]" strokeweight=".5pt">
                <v:textbox>
                  <w:txbxContent>
                    <w:p w14:paraId="77EEC264" w14:textId="3C2D2487" w:rsidR="008A6B75" w:rsidRDefault="008A6B75">
                      <w:r>
                        <w:t xml:space="preserve">The room finder is a page used to allow a user to view </w:t>
                      </w:r>
                      <w:r w:rsidR="00E34BB0">
                        <w:t>all</w:t>
                      </w:r>
                      <w:r>
                        <w:t xml:space="preserve"> the rooms within the USB. The description of the room is shown along with the room number.</w:t>
                      </w:r>
                    </w:p>
                    <w:p w14:paraId="242D1B72" w14:textId="77777777" w:rsidR="008A6B75" w:rsidRDefault="008A6B75"/>
                    <w:p w14:paraId="43C01175" w14:textId="77777777" w:rsidR="008A6B75" w:rsidRDefault="008A6B75">
                      <w:r>
                        <w:t>The user can then choose to either:</w:t>
                      </w:r>
                    </w:p>
                    <w:p w14:paraId="37C74D4C" w14:textId="77777777" w:rsidR="008A6B75" w:rsidRDefault="008A6B75" w:rsidP="00AD18C4">
                      <w:pPr>
                        <w:pStyle w:val="ListParagraph"/>
                        <w:numPr>
                          <w:ilvl w:val="0"/>
                          <w:numId w:val="22"/>
                        </w:numPr>
                      </w:pPr>
                      <w:r>
                        <w:t>Get directions which will link to the Get Directions page</w:t>
                      </w:r>
                    </w:p>
                    <w:p w14:paraId="336B347E" w14:textId="5659D149" w:rsidR="008A6B75" w:rsidRDefault="008A6B75"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8A6B75" w:rsidRDefault="008A6B75" w:rsidP="009D26EF"/>
                  </w:txbxContent>
                </v:textbox>
              </v:shape>
            </w:pict>
          </mc:Fallback>
        </mc:AlternateContent>
      </w:r>
      <w:r w:rsidR="004171BA">
        <w:rPr>
          <w:rFonts w:ascii="Arial" w:hAnsi="Arial"/>
          <w:noProof/>
          <w:sz w:val="16"/>
        </w:rPr>
        <w:drawing>
          <wp:inline distT="0" distB="0" distL="0" distR="0" wp14:anchorId="439760A8" wp14:editId="1DDB9D56">
            <wp:extent cx="2377251" cy="3619500"/>
            <wp:effectExtent l="0" t="0" r="444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d a room updat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99979" cy="3654105"/>
                    </a:xfrm>
                    <a:prstGeom prst="rect">
                      <a:avLst/>
                    </a:prstGeom>
                  </pic:spPr>
                </pic:pic>
              </a:graphicData>
            </a:graphic>
          </wp:inline>
        </w:drawing>
      </w:r>
      <w:commentRangeStart w:id="45"/>
      <w:commentRangeEnd w:id="45"/>
      <w:r w:rsidR="009D26EF">
        <w:rPr>
          <w:rStyle w:val="CommentReference"/>
        </w:rPr>
        <w:commentReference w:id="45"/>
      </w:r>
      <w:r w:rsidR="00CE380B">
        <w:rPr>
          <w:rFonts w:ascii="Arial" w:hAnsi="Arial" w:cs="Arial"/>
          <w:b/>
        </w:rPr>
        <w:tab/>
      </w:r>
      <w:r w:rsidR="00FA04D4">
        <w:rPr>
          <w:rFonts w:ascii="Arial" w:hAnsi="Arial" w:cs="Arial"/>
          <w:b/>
        </w:rPr>
        <w:br w:type="page"/>
      </w:r>
      <w:bookmarkStart w:id="46" w:name="_GoBack"/>
      <w:bookmarkEnd w:id="46"/>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4236AC71" w:rsidR="00FA04D4" w:rsidRDefault="00A06BF4"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433F57BC">
                <wp:simplePos x="0" y="0"/>
                <wp:positionH relativeFrom="column">
                  <wp:posOffset>3241675</wp:posOffset>
                </wp:positionH>
                <wp:positionV relativeFrom="paragraph">
                  <wp:posOffset>236220</wp:posOffset>
                </wp:positionV>
                <wp:extent cx="2827020" cy="19202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solidFill>
                            <a:prstClr val="black"/>
                          </a:solidFill>
                        </a:ln>
                      </wps:spPr>
                      <wps:txbx>
                        <w:txbxContent>
                          <w:p w14:paraId="781B0F71" w14:textId="5FE2DDFA" w:rsidR="008A6B75" w:rsidRDefault="008A6B75">
                            <w:r>
                              <w:t>The building information page is used to display information about the USB that is more general such as:</w:t>
                            </w:r>
                          </w:p>
                          <w:p w14:paraId="1D6A9FBB" w14:textId="549AF037" w:rsidR="008A6B75" w:rsidRDefault="008A6B75" w:rsidP="00BC1BFA">
                            <w:pPr>
                              <w:pStyle w:val="ListParagraph"/>
                              <w:numPr>
                                <w:ilvl w:val="0"/>
                                <w:numId w:val="23"/>
                              </w:numPr>
                            </w:pPr>
                            <w:r>
                              <w:t>Opening times [1.11]</w:t>
                            </w:r>
                          </w:p>
                          <w:p w14:paraId="69527E4C" w14:textId="40282F90" w:rsidR="008A6B75" w:rsidRDefault="008A6B75" w:rsidP="00BC1BFA">
                            <w:pPr>
                              <w:pStyle w:val="ListParagraph"/>
                              <w:numPr>
                                <w:ilvl w:val="0"/>
                                <w:numId w:val="23"/>
                              </w:numPr>
                            </w:pPr>
                            <w:r>
                              <w:t xml:space="preserve">Café location and menu [1.2], [1.3], [1.6] </w:t>
                            </w:r>
                          </w:p>
                          <w:p w14:paraId="276D435E" w14:textId="6587FB15" w:rsidR="008A6B75" w:rsidRDefault="008A6B75" w:rsidP="00BC1BFA">
                            <w:pPr>
                              <w:pStyle w:val="ListParagraph"/>
                              <w:numPr>
                                <w:ilvl w:val="0"/>
                                <w:numId w:val="23"/>
                              </w:numPr>
                            </w:pPr>
                            <w:r>
                              <w:t>Details of cluster sizes [1.1]</w:t>
                            </w:r>
                          </w:p>
                          <w:p w14:paraId="2CB83391" w14:textId="7EB8DE2D" w:rsidR="008A6B75" w:rsidRDefault="008A6B75" w:rsidP="00BC1BFA">
                            <w:pPr>
                              <w:pStyle w:val="ListParagraph"/>
                              <w:numPr>
                                <w:ilvl w:val="0"/>
                                <w:numId w:val="23"/>
                              </w:numPr>
                            </w:pPr>
                            <w:r>
                              <w:t>General details about the USB [1.12]</w:t>
                            </w:r>
                          </w:p>
                          <w:p w14:paraId="103F7C94" w14:textId="77777777" w:rsidR="008A6B75" w:rsidRDefault="008A6B75" w:rsidP="00A06BF4"/>
                          <w:p w14:paraId="3879BF69" w14:textId="0836C891" w:rsidR="008A6B75" w:rsidRDefault="008A6B75" w:rsidP="00A06BF4">
                            <w:r>
                              <w:t>This has been extended based on Dragons den feedback to allow the user to get navigation (See section 8.2).</w:t>
                            </w:r>
                          </w:p>
                          <w:p w14:paraId="0B397686" w14:textId="77777777" w:rsidR="008A6B75" w:rsidRDefault="008A6B75"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41" type="#_x0000_t202" style="position:absolute;left:0;text-align:left;margin-left:255.25pt;margin-top:18.6pt;width:222.6pt;height:15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" fillcolor="white [3201]" strokeweight=".5pt">
                <v:textbox>
                  <w:txbxContent>
                    <w:p w14:paraId="781B0F71" w14:textId="5FE2DDFA" w:rsidR="008A6B75" w:rsidRDefault="008A6B75">
                      <w:r>
                        <w:t>The building information page is used to display information about the USB that is more general such as:</w:t>
                      </w:r>
                    </w:p>
                    <w:p w14:paraId="1D6A9FBB" w14:textId="549AF037" w:rsidR="008A6B75" w:rsidRDefault="008A6B75" w:rsidP="00BC1BFA">
                      <w:pPr>
                        <w:pStyle w:val="ListParagraph"/>
                        <w:numPr>
                          <w:ilvl w:val="0"/>
                          <w:numId w:val="23"/>
                        </w:numPr>
                      </w:pPr>
                      <w:r>
                        <w:t>Opening times [1.11]</w:t>
                      </w:r>
                    </w:p>
                    <w:p w14:paraId="69527E4C" w14:textId="40282F90" w:rsidR="008A6B75" w:rsidRDefault="008A6B75" w:rsidP="00BC1BFA">
                      <w:pPr>
                        <w:pStyle w:val="ListParagraph"/>
                        <w:numPr>
                          <w:ilvl w:val="0"/>
                          <w:numId w:val="23"/>
                        </w:numPr>
                      </w:pPr>
                      <w:r>
                        <w:t xml:space="preserve">Café location and menu [1.2], [1.3], [1.6] </w:t>
                      </w:r>
                    </w:p>
                    <w:p w14:paraId="276D435E" w14:textId="6587FB15" w:rsidR="008A6B75" w:rsidRDefault="008A6B75" w:rsidP="00BC1BFA">
                      <w:pPr>
                        <w:pStyle w:val="ListParagraph"/>
                        <w:numPr>
                          <w:ilvl w:val="0"/>
                          <w:numId w:val="23"/>
                        </w:numPr>
                      </w:pPr>
                      <w:r>
                        <w:t>Details of cluster sizes [1.1]</w:t>
                      </w:r>
                    </w:p>
                    <w:p w14:paraId="2CB83391" w14:textId="7EB8DE2D" w:rsidR="008A6B75" w:rsidRDefault="008A6B75" w:rsidP="00BC1BFA">
                      <w:pPr>
                        <w:pStyle w:val="ListParagraph"/>
                        <w:numPr>
                          <w:ilvl w:val="0"/>
                          <w:numId w:val="23"/>
                        </w:numPr>
                      </w:pPr>
                      <w:r>
                        <w:t>General details about the USB [1.12]</w:t>
                      </w:r>
                    </w:p>
                    <w:p w14:paraId="103F7C94" w14:textId="77777777" w:rsidR="008A6B75" w:rsidRDefault="008A6B75" w:rsidP="00A06BF4"/>
                    <w:p w14:paraId="3879BF69" w14:textId="0836C891" w:rsidR="008A6B75" w:rsidRDefault="008A6B75" w:rsidP="00A06BF4">
                      <w:r>
                        <w:t>This has been extended based on Dragons den feedback to allow the user to get navigation (See section 8.2).</w:t>
                      </w:r>
                    </w:p>
                    <w:p w14:paraId="0B397686" w14:textId="77777777" w:rsidR="008A6B75" w:rsidRDefault="008A6B75" w:rsidP="00BC1BFA"/>
                  </w:txbxContent>
                </v:textbox>
              </v:shape>
            </w:pict>
          </mc:Fallback>
        </mc:AlternateContent>
      </w:r>
      <w:r>
        <w:rPr>
          <w:noProof/>
        </w:rPr>
        <w:drawing>
          <wp:inline distT="0" distB="0" distL="0" distR="0" wp14:anchorId="7CE850CB" wp14:editId="2CEC124D">
            <wp:extent cx="221742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881" t="3024" r="6318"/>
                    <a:stretch/>
                  </pic:blipFill>
                  <pic:spPr bwMode="auto">
                    <a:xfrm>
                      <a:off x="0" y="0"/>
                      <a:ext cx="2229296" cy="3437789"/>
                    </a:xfrm>
                    <a:prstGeom prst="rect">
                      <a:avLst/>
                    </a:prstGeom>
                    <a:noFill/>
                    <a:ln>
                      <a:noFill/>
                    </a:ln>
                    <a:extLst>
                      <a:ext uri="{53640926-AAD7-44D8-BBD7-CCE9431645EC}">
                        <a14:shadowObscured xmlns:a14="http://schemas.microsoft.com/office/drawing/2010/main"/>
                      </a:ext>
                    </a:extLst>
                  </pic:spPr>
                </pic:pic>
              </a:graphicData>
            </a:graphic>
          </wp:inline>
        </w:drawing>
      </w:r>
    </w:p>
    <w:p w14:paraId="2376CF9B" w14:textId="2EA2B6B3" w:rsidR="00FA04D4" w:rsidRDefault="00FA04D4" w:rsidP="00ED5CC0">
      <w:pPr>
        <w:ind w:left="720"/>
        <w:rPr>
          <w:rFonts w:ascii="Arial" w:hAnsi="Arial" w:cs="Arial"/>
          <w:b/>
        </w:rPr>
      </w:pPr>
    </w:p>
    <w:p w14:paraId="33A8F7AA" w14:textId="35BBC4AE" w:rsidR="008E5194" w:rsidRDefault="008E5194" w:rsidP="00ED5CC0">
      <w:pPr>
        <w:ind w:left="720"/>
        <w:rPr>
          <w:rFonts w:ascii="Arial" w:hAnsi="Arial" w:cs="Arial"/>
          <w:b/>
        </w:rPr>
      </w:pPr>
    </w:p>
    <w:p w14:paraId="39D75132" w14:textId="6A679C53" w:rsidR="008E5194" w:rsidRDefault="008E5194" w:rsidP="00AD18C4">
      <w:pPr>
        <w:rPr>
          <w:rFonts w:ascii="Arial" w:hAnsi="Arial" w:cs="Arial"/>
          <w:b/>
        </w:rPr>
      </w:pPr>
      <w:r>
        <w:rPr>
          <w:rFonts w:ascii="Arial" w:hAnsi="Arial" w:cs="Arial"/>
          <w:b/>
        </w:rPr>
        <w:t>Search/ Search results:</w:t>
      </w:r>
    </w:p>
    <w:p w14:paraId="27CDFD93" w14:textId="79265AFB" w:rsidR="008E5194" w:rsidRDefault="008E5194" w:rsidP="00ED5CC0">
      <w:pPr>
        <w:ind w:left="720"/>
        <w:rPr>
          <w:rFonts w:ascii="Arial" w:hAnsi="Arial" w:cs="Arial"/>
          <w:b/>
        </w:rPr>
      </w:pPr>
    </w:p>
    <w:p w14:paraId="3BBDBD6B" w14:textId="6D5584A2" w:rsidR="008E5194" w:rsidRPr="004C131D" w:rsidRDefault="002E7911"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7B115763">
                <wp:simplePos x="0" y="0"/>
                <wp:positionH relativeFrom="margin">
                  <wp:posOffset>3211195</wp:posOffset>
                </wp:positionH>
                <wp:positionV relativeFrom="paragraph">
                  <wp:posOffset>452120</wp:posOffset>
                </wp:positionV>
                <wp:extent cx="2834640" cy="2034540"/>
                <wp:effectExtent l="0" t="0" r="22860" b="22860"/>
                <wp:wrapNone/>
                <wp:docPr id="29" name="Text Box 29"/>
                <wp:cNvGraphicFramePr/>
                <a:graphic xmlns:a="http://schemas.openxmlformats.org/drawingml/2006/main">
                  <a:graphicData uri="http://schemas.microsoft.com/office/word/2010/wordprocessingShape">
                    <wps:wsp>
                      <wps:cNvSpPr txBox="1"/>
                      <wps:spPr>
                        <a:xfrm>
                          <a:off x="0" y="0"/>
                          <a:ext cx="2834640" cy="2034540"/>
                        </a:xfrm>
                        <a:prstGeom prst="rect">
                          <a:avLst/>
                        </a:prstGeom>
                        <a:solidFill>
                          <a:schemeClr val="lt1"/>
                        </a:solidFill>
                        <a:ln w="6350">
                          <a:solidFill>
                            <a:prstClr val="black"/>
                          </a:solidFill>
                        </a:ln>
                      </wps:spPr>
                      <wps:txbx>
                        <w:txbxContent>
                          <w:p w14:paraId="0FA78DCA" w14:textId="1567A741" w:rsidR="008A6B75" w:rsidRDefault="008A6B75">
                            <w:r>
                              <w:t>The search results when first loaded displays a list of all tutors that are based in the USB. [2.6]</w:t>
                            </w:r>
                          </w:p>
                          <w:p w14:paraId="09DF0681" w14:textId="77777777" w:rsidR="008A6B75" w:rsidRDefault="008A6B75"/>
                          <w:p w14:paraId="2A5CF10E" w14:textId="29F728A5" w:rsidR="008A6B75" w:rsidRDefault="008A6B75">
                            <w:r>
                              <w:t>From this point the user can either:</w:t>
                            </w:r>
                          </w:p>
                          <w:p w14:paraId="13E74612" w14:textId="7D507919" w:rsidR="008A6B75" w:rsidRDefault="008A6B75"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8A6B75" w:rsidRDefault="008A6B75"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42" type="#_x0000_t202" style="position:absolute;left:0;text-align:left;margin-left:252.85pt;margin-top:35.6pt;width:223.2pt;height:16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" fillcolor="white [3201]" strokeweight=".5pt">
                <v:textbox>
                  <w:txbxContent>
                    <w:p w14:paraId="0FA78DCA" w14:textId="1567A741" w:rsidR="008A6B75" w:rsidRDefault="008A6B75">
                      <w:r>
                        <w:t>The search results when first loaded displays a list of all tutors that are based in the USB. [2.6]</w:t>
                      </w:r>
                    </w:p>
                    <w:p w14:paraId="09DF0681" w14:textId="77777777" w:rsidR="008A6B75" w:rsidRDefault="008A6B75"/>
                    <w:p w14:paraId="2A5CF10E" w14:textId="29F728A5" w:rsidR="008A6B75" w:rsidRDefault="008A6B75">
                      <w:r>
                        <w:t>From this point the user can either:</w:t>
                      </w:r>
                    </w:p>
                    <w:p w14:paraId="13E74612" w14:textId="7D507919" w:rsidR="008A6B75" w:rsidRDefault="008A6B75"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8A6B75" w:rsidRDefault="008A6B75"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r w:rsidR="00A06BF4">
        <w:rPr>
          <w:rFonts w:ascii="Arial" w:hAnsi="Arial"/>
          <w:noProof/>
          <w:sz w:val="16"/>
        </w:rPr>
        <w:drawing>
          <wp:inline distT="0" distB="0" distL="0" distR="0" wp14:anchorId="04CE240E" wp14:editId="12344CD5">
            <wp:extent cx="2377440" cy="3587727"/>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d a room (1).png"/>
                    <pic:cNvPicPr/>
                  </pic:nvPicPr>
                  <pic:blipFill rotWithShape="1">
                    <a:blip r:embed="rId42" cstate="print">
                      <a:extLst>
                        <a:ext uri="{28A0092B-C50C-407E-A947-70E740481C1C}">
                          <a14:useLocalDpi xmlns:a14="http://schemas.microsoft.com/office/drawing/2010/main" val="0"/>
                        </a:ext>
                      </a:extLst>
                    </a:blip>
                    <a:srcRect l="5696" t="3681" r="5435"/>
                    <a:stretch/>
                  </pic:blipFill>
                  <pic:spPr bwMode="auto">
                    <a:xfrm>
                      <a:off x="0" y="0"/>
                      <a:ext cx="2393469" cy="3611915"/>
                    </a:xfrm>
                    <a:prstGeom prst="rect">
                      <a:avLst/>
                    </a:prstGeom>
                    <a:ln>
                      <a:noFill/>
                    </a:ln>
                    <a:extLst>
                      <a:ext uri="{53640926-AAD7-44D8-BBD7-CCE9431645EC}">
                        <a14:shadowObscured xmlns:a14="http://schemas.microsoft.com/office/drawing/2010/main"/>
                      </a:ext>
                    </a:extLst>
                  </pic:spPr>
                </pic:pic>
              </a:graphicData>
            </a:graphic>
          </wp:inline>
        </w:drawing>
      </w:r>
      <w:r w:rsidR="008E5194" w:rsidRPr="008E5194">
        <w:t xml:space="preserve"> </w:t>
      </w:r>
    </w:p>
    <w:p w14:paraId="329299D5" w14:textId="268868CB" w:rsidR="00A06BF4" w:rsidRDefault="00A06BF4" w:rsidP="00A06BF4">
      <w:pPr>
        <w:rPr>
          <w:rFonts w:ascii="Arial" w:hAnsi="Arial" w:cs="Arial"/>
          <w:b/>
        </w:rPr>
      </w:pPr>
      <w:r>
        <w:rPr>
          <w:rFonts w:ascii="Arial" w:hAnsi="Arial" w:cs="Arial"/>
          <w:b/>
        </w:rPr>
        <w:lastRenderedPageBreak/>
        <w:t>Get Directions:</w:t>
      </w:r>
    </w:p>
    <w:p w14:paraId="3D245EF0" w14:textId="77777777" w:rsidR="00A06BF4" w:rsidRDefault="00A06BF4" w:rsidP="00A06BF4">
      <w:pPr>
        <w:ind w:left="720"/>
        <w:rPr>
          <w:rFonts w:ascii="Arial" w:hAnsi="Arial" w:cs="Arial"/>
          <w:b/>
        </w:rPr>
      </w:pPr>
    </w:p>
    <w:p w14:paraId="375AFFDE" w14:textId="5544BEB3" w:rsidR="00A06BF4" w:rsidRPr="004C131D" w:rsidRDefault="00A06BF4" w:rsidP="00A06BF4">
      <w:pPr>
        <w:ind w:firstLine="360"/>
        <w:rPr>
          <w:rFonts w:ascii="Arial" w:hAnsi="Arial" w:cs="Arial"/>
          <w:b/>
        </w:rPr>
      </w:pPr>
      <w:r>
        <w:rPr>
          <w:rFonts w:ascii="Arial" w:hAnsi="Arial" w:cs="Arial"/>
          <w:b/>
          <w:noProof/>
        </w:rPr>
        <mc:AlternateContent>
          <mc:Choice Requires="wps">
            <w:drawing>
              <wp:anchor distT="0" distB="0" distL="114300" distR="114300" simplePos="0" relativeHeight="251684864" behindDoc="0" locked="0" layoutInCell="1" allowOverlap="1" wp14:anchorId="3916C9F5" wp14:editId="6C41E5A4">
                <wp:simplePos x="0" y="0"/>
                <wp:positionH relativeFrom="margin">
                  <wp:posOffset>3209925</wp:posOffset>
                </wp:positionH>
                <wp:positionV relativeFrom="paragraph">
                  <wp:posOffset>450850</wp:posOffset>
                </wp:positionV>
                <wp:extent cx="2834640" cy="793750"/>
                <wp:effectExtent l="0" t="0" r="22860" b="25400"/>
                <wp:wrapNone/>
                <wp:docPr id="192" name="Text Box 192"/>
                <wp:cNvGraphicFramePr/>
                <a:graphic xmlns:a="http://schemas.openxmlformats.org/drawingml/2006/main">
                  <a:graphicData uri="http://schemas.microsoft.com/office/word/2010/wordprocessingShape">
                    <wps:wsp>
                      <wps:cNvSpPr txBox="1"/>
                      <wps:spPr>
                        <a:xfrm>
                          <a:off x="0" y="0"/>
                          <a:ext cx="2834640" cy="793750"/>
                        </a:xfrm>
                        <a:prstGeom prst="rect">
                          <a:avLst/>
                        </a:prstGeom>
                        <a:solidFill>
                          <a:schemeClr val="lt1"/>
                        </a:solidFill>
                        <a:ln w="6350">
                          <a:solidFill>
                            <a:prstClr val="black"/>
                          </a:solidFill>
                        </a:ln>
                      </wps:spPr>
                      <wps:txbx>
                        <w:txbxContent>
                          <w:p w14:paraId="17D1B209" w14:textId="7C0EE477" w:rsidR="008A6B75" w:rsidRDefault="008A6B75" w:rsidP="00A06BF4">
                            <w:r>
                              <w:t>Get Directions is the page that allows the user to select two locations and the type of route they need (stairs or elevator) and then view the directions for each step of the route. [1.10] [2.4]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6C9F5" id="Text Box 192" o:spid="_x0000_s1043" type="#_x0000_t202" style="position:absolute;left:0;text-align:left;margin-left:252.75pt;margin-top:35.5pt;width:223.2pt;height:6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" fillcolor="white [3201]" strokeweight=".5pt">
                <v:textbox>
                  <w:txbxContent>
                    <w:p w14:paraId="17D1B209" w14:textId="7C0EE477" w:rsidR="008A6B75" w:rsidRDefault="008A6B75" w:rsidP="00A06BF4">
                      <w:r>
                        <w:t>Get Directions is the page that allows the user to select two locations and the type of route they need (stairs or elevator) and then view the directions for each step of the route. [1.10] [2.4] [4.2]</w:t>
                      </w:r>
                    </w:p>
                  </w:txbxContent>
                </v:textbox>
                <w10:wrap anchorx="margin"/>
              </v:shape>
            </w:pict>
          </mc:Fallback>
        </mc:AlternateContent>
      </w:r>
      <w:r w:rsidRPr="00A06BF4">
        <w:t xml:space="preserve"> </w:t>
      </w:r>
      <w:r>
        <w:rPr>
          <w:noProof/>
        </w:rPr>
        <w:drawing>
          <wp:inline distT="0" distB="0" distL="0" distR="0" wp14:anchorId="4B8D677A" wp14:editId="64D2B6BC">
            <wp:extent cx="2472690" cy="3625593"/>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442" t="3839" r="3442"/>
                    <a:stretch/>
                  </pic:blipFill>
                  <pic:spPr bwMode="auto">
                    <a:xfrm>
                      <a:off x="0" y="0"/>
                      <a:ext cx="2481813" cy="3638970"/>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p>
    <w:p w14:paraId="4E1988F5" w14:textId="556D1A5A" w:rsidR="00DF3411" w:rsidRDefault="00DF3411">
      <w:pPr>
        <w:rPr>
          <w:rFonts w:ascii="Arial" w:hAnsi="Arial" w:cs="Arial"/>
        </w:rPr>
      </w:pPr>
    </w:p>
    <w:p w14:paraId="03A9AA80" w14:textId="3D53D993" w:rsidR="00DF3411" w:rsidRDefault="00DF3411">
      <w:pPr>
        <w:rPr>
          <w:rFonts w:ascii="Arial" w:hAnsi="Arial" w:cs="Arial"/>
          <w:b/>
        </w:rPr>
      </w:pPr>
      <w:r w:rsidRPr="00DF3411">
        <w:rPr>
          <w:rFonts w:ascii="Arial" w:hAnsi="Arial" w:cs="Arial"/>
          <w:b/>
        </w:rPr>
        <w:t>Side Navigation Bar</w:t>
      </w:r>
      <w:r>
        <w:rPr>
          <w:rFonts w:ascii="Arial" w:hAnsi="Arial" w:cs="Arial"/>
          <w:b/>
        </w:rPr>
        <w:t>:</w:t>
      </w:r>
    </w:p>
    <w:p w14:paraId="165BAD84" w14:textId="77777777" w:rsidR="00380FAE" w:rsidRDefault="00DF3411"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10464" behindDoc="0" locked="0" layoutInCell="1" allowOverlap="1" wp14:anchorId="6DEDF313" wp14:editId="7EC465A8">
                <wp:simplePos x="0" y="0"/>
                <wp:positionH relativeFrom="margin">
                  <wp:posOffset>3116580</wp:posOffset>
                </wp:positionH>
                <wp:positionV relativeFrom="paragraph">
                  <wp:posOffset>394970</wp:posOffset>
                </wp:positionV>
                <wp:extent cx="2834640" cy="793750"/>
                <wp:effectExtent l="0" t="0" r="22860" b="25400"/>
                <wp:wrapNone/>
                <wp:docPr id="202" name="Text Box 202"/>
                <wp:cNvGraphicFramePr/>
                <a:graphic xmlns:a="http://schemas.openxmlformats.org/drawingml/2006/main">
                  <a:graphicData uri="http://schemas.microsoft.com/office/word/2010/wordprocessingShape">
                    <wps:wsp>
                      <wps:cNvSpPr txBox="1"/>
                      <wps:spPr>
                        <a:xfrm>
                          <a:off x="0" y="0"/>
                          <a:ext cx="2834640" cy="793750"/>
                        </a:xfrm>
                        <a:prstGeom prst="rect">
                          <a:avLst/>
                        </a:prstGeom>
                        <a:solidFill>
                          <a:schemeClr val="lt1"/>
                        </a:solidFill>
                        <a:ln w="6350">
                          <a:solidFill>
                            <a:prstClr val="black"/>
                          </a:solidFill>
                        </a:ln>
                      </wps:spPr>
                      <wps:txbx>
                        <w:txbxContent>
                          <w:p w14:paraId="76A13C31" w14:textId="5847AD8A" w:rsidR="008A6B75" w:rsidRDefault="008A6B75" w:rsidP="00DF3411">
                            <w:r>
                              <w:t>The side navigation bar can be viewed from all pages. It links to all pages in the app. [3.1]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F313" id="Text Box 202" o:spid="_x0000_s1044" type="#_x0000_t202" style="position:absolute;left:0;text-align:left;margin-left:245.4pt;margin-top:31.1pt;width:223.2pt;height: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" fillcolor="white [3201]" strokeweight=".5pt">
                <v:textbox>
                  <w:txbxContent>
                    <w:p w14:paraId="76A13C31" w14:textId="5847AD8A" w:rsidR="008A6B75" w:rsidRDefault="008A6B75" w:rsidP="00DF3411">
                      <w:r>
                        <w:t>The side navigation bar can be viewed from all pages. It links to all pages in the app. [3.1] [3.3]</w:t>
                      </w:r>
                    </w:p>
                  </w:txbxContent>
                </v:textbox>
                <w10:wrap anchorx="margin"/>
              </v:shape>
            </w:pict>
          </mc:Fallback>
        </mc:AlternateContent>
      </w:r>
      <w:r>
        <w:rPr>
          <w:rFonts w:ascii="Arial" w:hAnsi="Arial" w:cs="Arial"/>
          <w:b/>
          <w:noProof/>
        </w:rPr>
        <w:drawing>
          <wp:inline distT="0" distB="0" distL="0" distR="0" wp14:anchorId="744AAD50" wp14:editId="30F14CB3">
            <wp:extent cx="2405614" cy="3680460"/>
            <wp:effectExtent l="0" t="0" r="0" b="0"/>
            <wp:docPr id="201" name="Picture 2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navigation drawer.PNG"/>
                    <pic:cNvPicPr/>
                  </pic:nvPicPr>
                  <pic:blipFill>
                    <a:blip r:embed="rId44">
                      <a:extLst>
                        <a:ext uri="{28A0092B-C50C-407E-A947-70E740481C1C}">
                          <a14:useLocalDpi xmlns:a14="http://schemas.microsoft.com/office/drawing/2010/main" val="0"/>
                        </a:ext>
                      </a:extLst>
                    </a:blip>
                    <a:stretch>
                      <a:fillRect/>
                    </a:stretch>
                  </pic:blipFill>
                  <pic:spPr>
                    <a:xfrm>
                      <a:off x="0" y="0"/>
                      <a:ext cx="2421653" cy="3704998"/>
                    </a:xfrm>
                    <a:prstGeom prst="rect">
                      <a:avLst/>
                    </a:prstGeom>
                  </pic:spPr>
                </pic:pic>
              </a:graphicData>
            </a:graphic>
          </wp:inline>
        </w:drawing>
      </w:r>
      <w:r w:rsidR="00FA04D4" w:rsidRPr="00DF3411">
        <w:rPr>
          <w:rFonts w:ascii="Arial" w:hAnsi="Arial" w:cs="Arial"/>
          <w:b/>
        </w:rPr>
        <w:br w:type="page"/>
      </w:r>
      <w:commentRangeStart w:id="47"/>
      <w:r w:rsidR="00380FAE">
        <w:rPr>
          <w:rFonts w:ascii="Arial" w:hAnsi="Arial" w:cs="Arial"/>
          <w:b/>
        </w:rPr>
        <w:lastRenderedPageBreak/>
        <w:t>Building Tour Guide</w:t>
      </w:r>
      <w:commentRangeEnd w:id="47"/>
      <w:r w:rsidR="00C95ACA">
        <w:rPr>
          <w:rStyle w:val="CommentReference"/>
        </w:rPr>
        <w:commentReference w:id="47"/>
      </w:r>
    </w:p>
    <w:p w14:paraId="17AEFF56" w14:textId="125391E6" w:rsidR="00380FAE" w:rsidRDefault="00022199"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23776" behindDoc="0" locked="0" layoutInCell="1" allowOverlap="1" wp14:anchorId="5FE07F67" wp14:editId="761460A6">
                <wp:simplePos x="0" y="0"/>
                <wp:positionH relativeFrom="column">
                  <wp:posOffset>3432175</wp:posOffset>
                </wp:positionH>
                <wp:positionV relativeFrom="paragraph">
                  <wp:posOffset>42141</wp:posOffset>
                </wp:positionV>
                <wp:extent cx="3124200" cy="1759527"/>
                <wp:effectExtent l="0" t="0" r="19050" b="12700"/>
                <wp:wrapNone/>
                <wp:docPr id="208" name="Text Box 208"/>
                <wp:cNvGraphicFramePr/>
                <a:graphic xmlns:a="http://schemas.openxmlformats.org/drawingml/2006/main">
                  <a:graphicData uri="http://schemas.microsoft.com/office/word/2010/wordprocessingShape">
                    <wps:wsp>
                      <wps:cNvSpPr txBox="1"/>
                      <wps:spPr>
                        <a:xfrm>
                          <a:off x="0" y="0"/>
                          <a:ext cx="3124200" cy="1759527"/>
                        </a:xfrm>
                        <a:prstGeom prst="rect">
                          <a:avLst/>
                        </a:prstGeom>
                        <a:solidFill>
                          <a:schemeClr val="lt1"/>
                        </a:solidFill>
                        <a:ln w="6350">
                          <a:solidFill>
                            <a:prstClr val="black"/>
                          </a:solidFill>
                        </a:ln>
                      </wps:spPr>
                      <wps:txbx>
                        <w:txbxContent>
                          <w:p w14:paraId="19CDB2E0" w14:textId="68DEB1C9" w:rsidR="008A6B75" w:rsidRDefault="008A6B75">
                            <w:r>
                              <w:t>[1.7] [1.9] [2.2] [2.3]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07F67" id="Text Box 208" o:spid="_x0000_s1045" type="#_x0000_t202" style="position:absolute;left:0;text-align:left;margin-left:270.25pt;margin-top:3.3pt;width:246pt;height:138.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" fillcolor="white [3201]" strokeweight=".5pt">
                <v:textbox>
                  <w:txbxContent>
                    <w:p w14:paraId="19CDB2E0" w14:textId="68DEB1C9" w:rsidR="008A6B75" w:rsidRDefault="008A6B75">
                      <w:r>
                        <w:t>[1.7] [1.9] [2.2] [2.3] [2.5]</w:t>
                      </w:r>
                    </w:p>
                  </w:txbxContent>
                </v:textbox>
              </v:shape>
            </w:pict>
          </mc:Fallback>
        </mc:AlternateContent>
      </w:r>
    </w:p>
    <w:p w14:paraId="789381BB" w14:textId="77777777" w:rsidR="003240F0" w:rsidRDefault="003240F0" w:rsidP="00380FAE">
      <w:pPr>
        <w:ind w:firstLine="360"/>
        <w:rPr>
          <w:rFonts w:ascii="Arial" w:hAnsi="Arial" w:cs="Arial"/>
          <w:b/>
        </w:rPr>
      </w:pPr>
    </w:p>
    <w:p w14:paraId="60944B57" w14:textId="77777777" w:rsidR="003240F0" w:rsidRDefault="003240F0" w:rsidP="00380FAE">
      <w:pPr>
        <w:ind w:firstLine="360"/>
        <w:rPr>
          <w:rFonts w:ascii="Arial" w:hAnsi="Arial" w:cs="Arial"/>
          <w:b/>
        </w:rPr>
      </w:pPr>
    </w:p>
    <w:p w14:paraId="12470718" w14:textId="36474448" w:rsidR="003240F0" w:rsidRDefault="003240F0" w:rsidP="00380FAE">
      <w:pPr>
        <w:ind w:firstLine="360"/>
        <w:rPr>
          <w:rFonts w:ascii="Arial" w:hAnsi="Arial" w:cs="Arial"/>
          <w:b/>
        </w:rPr>
      </w:pPr>
    </w:p>
    <w:p w14:paraId="607EF095" w14:textId="77777777" w:rsidR="003240F0" w:rsidRDefault="003240F0" w:rsidP="00380FAE">
      <w:pPr>
        <w:ind w:firstLine="360"/>
        <w:rPr>
          <w:rFonts w:ascii="Arial" w:hAnsi="Arial" w:cs="Arial"/>
          <w:b/>
        </w:rPr>
      </w:pPr>
    </w:p>
    <w:p w14:paraId="3B8D18BD" w14:textId="77777777" w:rsidR="003240F0" w:rsidRDefault="003240F0" w:rsidP="00380FAE">
      <w:pPr>
        <w:ind w:firstLine="360"/>
        <w:rPr>
          <w:rFonts w:ascii="Arial" w:hAnsi="Arial" w:cs="Arial"/>
          <w:b/>
        </w:rPr>
      </w:pPr>
    </w:p>
    <w:p w14:paraId="6A19FFC3" w14:textId="77777777" w:rsidR="003240F0" w:rsidRDefault="003240F0" w:rsidP="00380FAE">
      <w:pPr>
        <w:ind w:firstLine="360"/>
        <w:rPr>
          <w:rFonts w:ascii="Arial" w:hAnsi="Arial" w:cs="Arial"/>
          <w:b/>
        </w:rPr>
      </w:pPr>
    </w:p>
    <w:p w14:paraId="7DE0AB2A" w14:textId="77777777" w:rsidR="003240F0" w:rsidRDefault="003240F0" w:rsidP="00380FAE">
      <w:pPr>
        <w:ind w:firstLine="360"/>
        <w:rPr>
          <w:rFonts w:ascii="Arial" w:hAnsi="Arial" w:cs="Arial"/>
          <w:b/>
        </w:rPr>
      </w:pPr>
    </w:p>
    <w:p w14:paraId="182A0B0F" w14:textId="6B288430" w:rsidR="003240F0" w:rsidRDefault="003240F0" w:rsidP="00380FAE">
      <w:pPr>
        <w:ind w:firstLine="360"/>
        <w:rPr>
          <w:rFonts w:ascii="Arial" w:hAnsi="Arial" w:cs="Arial"/>
          <w:b/>
        </w:rPr>
      </w:pPr>
    </w:p>
    <w:p w14:paraId="63D0930C" w14:textId="77777777" w:rsidR="003240F0" w:rsidRDefault="003240F0" w:rsidP="00380FAE">
      <w:pPr>
        <w:ind w:firstLine="360"/>
        <w:rPr>
          <w:rFonts w:ascii="Arial" w:hAnsi="Arial" w:cs="Arial"/>
          <w:b/>
        </w:rPr>
      </w:pPr>
    </w:p>
    <w:p w14:paraId="2657B80D" w14:textId="2DDC8FA0" w:rsidR="003240F0" w:rsidRDefault="003240F0" w:rsidP="00380FAE">
      <w:pPr>
        <w:ind w:firstLine="360"/>
        <w:rPr>
          <w:rFonts w:ascii="Arial" w:hAnsi="Arial" w:cs="Arial"/>
          <w:b/>
        </w:rPr>
      </w:pPr>
    </w:p>
    <w:p w14:paraId="462069E4" w14:textId="77777777" w:rsidR="003240F0" w:rsidRDefault="003240F0" w:rsidP="00380FAE">
      <w:pPr>
        <w:ind w:firstLine="360"/>
        <w:rPr>
          <w:rFonts w:ascii="Arial" w:hAnsi="Arial" w:cs="Arial"/>
          <w:b/>
        </w:rPr>
      </w:pPr>
    </w:p>
    <w:p w14:paraId="4AF26979" w14:textId="77777777" w:rsidR="003240F0" w:rsidRDefault="003240F0" w:rsidP="00380FAE">
      <w:pPr>
        <w:ind w:firstLine="360"/>
        <w:rPr>
          <w:rFonts w:ascii="Arial" w:hAnsi="Arial" w:cs="Arial"/>
          <w:b/>
        </w:rPr>
      </w:pPr>
    </w:p>
    <w:p w14:paraId="3517E8D3" w14:textId="77777777" w:rsidR="003240F0" w:rsidRDefault="003240F0" w:rsidP="00380FAE">
      <w:pPr>
        <w:ind w:firstLine="360"/>
        <w:rPr>
          <w:rFonts w:ascii="Arial" w:hAnsi="Arial" w:cs="Arial"/>
          <w:b/>
        </w:rPr>
      </w:pPr>
    </w:p>
    <w:p w14:paraId="032A07AE" w14:textId="521725AB" w:rsidR="003240F0" w:rsidRDefault="003240F0" w:rsidP="00380FAE">
      <w:pPr>
        <w:ind w:firstLine="360"/>
        <w:rPr>
          <w:rFonts w:ascii="Arial" w:hAnsi="Arial" w:cs="Arial"/>
          <w:b/>
        </w:rPr>
      </w:pPr>
    </w:p>
    <w:p w14:paraId="7707D062" w14:textId="77777777" w:rsidR="003240F0" w:rsidRDefault="003240F0" w:rsidP="00380FAE">
      <w:pPr>
        <w:ind w:firstLine="360"/>
        <w:rPr>
          <w:rFonts w:ascii="Arial" w:hAnsi="Arial" w:cs="Arial"/>
          <w:b/>
        </w:rPr>
      </w:pPr>
    </w:p>
    <w:p w14:paraId="78992295" w14:textId="75B2510C" w:rsidR="003240F0" w:rsidRDefault="003240F0" w:rsidP="00380FAE">
      <w:pPr>
        <w:ind w:firstLine="360"/>
        <w:rPr>
          <w:rFonts w:ascii="Arial" w:hAnsi="Arial" w:cs="Arial"/>
          <w:b/>
        </w:rPr>
      </w:pPr>
    </w:p>
    <w:p w14:paraId="4F9D9412" w14:textId="6BB47437" w:rsidR="003240F0" w:rsidRDefault="003240F0" w:rsidP="00380FAE">
      <w:pPr>
        <w:ind w:firstLine="360"/>
        <w:rPr>
          <w:rFonts w:ascii="Arial" w:hAnsi="Arial" w:cs="Arial"/>
          <w:b/>
        </w:rPr>
      </w:pPr>
    </w:p>
    <w:p w14:paraId="04E23B44" w14:textId="0A2FC770" w:rsidR="003240F0" w:rsidRDefault="003240F0" w:rsidP="00380FAE">
      <w:pPr>
        <w:ind w:firstLine="360"/>
        <w:rPr>
          <w:rFonts w:ascii="Arial" w:hAnsi="Arial" w:cs="Arial"/>
          <w:b/>
        </w:rPr>
      </w:pPr>
    </w:p>
    <w:p w14:paraId="38605DE7" w14:textId="2B83777E" w:rsidR="003240F0" w:rsidRDefault="003240F0" w:rsidP="00380FAE">
      <w:pPr>
        <w:ind w:firstLine="360"/>
        <w:rPr>
          <w:rFonts w:ascii="Arial" w:hAnsi="Arial" w:cs="Arial"/>
          <w:b/>
        </w:rPr>
      </w:pPr>
    </w:p>
    <w:p w14:paraId="4F114A6E" w14:textId="77777777" w:rsidR="003240F0" w:rsidRDefault="003240F0" w:rsidP="00380FAE">
      <w:pPr>
        <w:ind w:firstLine="360"/>
        <w:rPr>
          <w:rFonts w:ascii="Arial" w:hAnsi="Arial" w:cs="Arial"/>
          <w:b/>
        </w:rPr>
      </w:pPr>
    </w:p>
    <w:p w14:paraId="5C6A535E" w14:textId="77777777" w:rsidR="003240F0" w:rsidRDefault="003240F0" w:rsidP="00380FAE">
      <w:pPr>
        <w:ind w:firstLine="360"/>
        <w:rPr>
          <w:rFonts w:ascii="Arial" w:hAnsi="Arial" w:cs="Arial"/>
          <w:b/>
        </w:rPr>
      </w:pPr>
    </w:p>
    <w:p w14:paraId="73D8044C" w14:textId="4D9ACB99" w:rsidR="003240F0" w:rsidRDefault="003240F0" w:rsidP="00380FAE">
      <w:pPr>
        <w:ind w:firstLine="360"/>
        <w:rPr>
          <w:rFonts w:ascii="Arial" w:hAnsi="Arial" w:cs="Arial"/>
          <w:b/>
        </w:rPr>
      </w:pPr>
    </w:p>
    <w:commentRangeStart w:id="48"/>
    <w:p w14:paraId="7F10FE6B" w14:textId="77777777" w:rsidR="00FA3192" w:rsidRDefault="003240F0"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25824" behindDoc="0" locked="0" layoutInCell="1" allowOverlap="1" wp14:anchorId="78C60F16" wp14:editId="06C8E371">
                <wp:simplePos x="0" y="0"/>
                <wp:positionH relativeFrom="column">
                  <wp:posOffset>3321339</wp:posOffset>
                </wp:positionH>
                <wp:positionV relativeFrom="paragraph">
                  <wp:posOffset>29268</wp:posOffset>
                </wp:positionV>
                <wp:extent cx="3124200" cy="1759527"/>
                <wp:effectExtent l="0" t="0" r="19050" b="12700"/>
                <wp:wrapNone/>
                <wp:docPr id="209" name="Text Box 209"/>
                <wp:cNvGraphicFramePr/>
                <a:graphic xmlns:a="http://schemas.openxmlformats.org/drawingml/2006/main">
                  <a:graphicData uri="http://schemas.microsoft.com/office/word/2010/wordprocessingShape">
                    <wps:wsp>
                      <wps:cNvSpPr txBox="1"/>
                      <wps:spPr>
                        <a:xfrm>
                          <a:off x="0" y="0"/>
                          <a:ext cx="3124200" cy="1759527"/>
                        </a:xfrm>
                        <a:prstGeom prst="rect">
                          <a:avLst/>
                        </a:prstGeom>
                        <a:solidFill>
                          <a:schemeClr val="lt1"/>
                        </a:solidFill>
                        <a:ln w="6350">
                          <a:solidFill>
                            <a:prstClr val="black"/>
                          </a:solidFill>
                        </a:ln>
                      </wps:spPr>
                      <wps:txbx>
                        <w:txbxContent>
                          <w:p w14:paraId="0D40A064" w14:textId="46091072" w:rsidR="008A6B75" w:rsidRDefault="008A6B75" w:rsidP="003240F0">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60F16" id="Text Box 209" o:spid="_x0000_s1046" type="#_x0000_t202" style="position:absolute;left:0;text-align:left;margin-left:261.5pt;margin-top:2.3pt;width:246pt;height:138.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" fillcolor="white [3201]" strokeweight=".5pt">
                <v:textbox>
                  <w:txbxContent>
                    <w:p w14:paraId="0D40A064" w14:textId="46091072" w:rsidR="008A6B75" w:rsidRDefault="008A6B75" w:rsidP="003240F0">
                      <w:r>
                        <w:t>[4.1]</w:t>
                      </w:r>
                    </w:p>
                  </w:txbxContent>
                </v:textbox>
              </v:shape>
            </w:pict>
          </mc:Fallback>
        </mc:AlternateContent>
      </w:r>
      <w:r>
        <w:rPr>
          <w:rFonts w:ascii="Arial" w:hAnsi="Arial" w:cs="Arial"/>
          <w:b/>
        </w:rPr>
        <w:t>Settings Page</w:t>
      </w:r>
      <w:commentRangeEnd w:id="48"/>
      <w:r w:rsidR="00C95ACA">
        <w:rPr>
          <w:rStyle w:val="CommentReference"/>
        </w:rPr>
        <w:commentReference w:id="48"/>
      </w:r>
    </w:p>
    <w:p w14:paraId="658FFB39" w14:textId="14FAA739" w:rsidR="00380FAE" w:rsidRDefault="00FA3192" w:rsidP="00380FAE">
      <w:pPr>
        <w:ind w:firstLine="360"/>
        <w:rPr>
          <w:rFonts w:ascii="Arial" w:hAnsi="Arial" w:cs="Arial"/>
          <w:b/>
        </w:rPr>
      </w:pPr>
      <w:r>
        <w:rPr>
          <w:rFonts w:ascii="Arial" w:hAnsi="Arial" w:cs="Arial"/>
          <w:b/>
          <w:noProof/>
        </w:rPr>
        <w:drawing>
          <wp:inline distT="0" distB="0" distL="0" distR="0" wp14:anchorId="6EEDEDC0" wp14:editId="0CDD60D6">
            <wp:extent cx="2362870" cy="358832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update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1911" cy="3602057"/>
                    </a:xfrm>
                    <a:prstGeom prst="rect">
                      <a:avLst/>
                    </a:prstGeom>
                  </pic:spPr>
                </pic:pic>
              </a:graphicData>
            </a:graphic>
          </wp:inline>
        </w:drawing>
      </w:r>
      <w:r w:rsidR="00380FAE">
        <w:rPr>
          <w:rFonts w:ascii="Arial" w:hAnsi="Arial" w:cs="Arial"/>
          <w:b/>
        </w:rPr>
        <w:br w:type="page"/>
      </w:r>
    </w:p>
    <w:p w14:paraId="4F23709A" w14:textId="14E51AFA" w:rsidR="00CE5DCE" w:rsidRPr="00D61D2B" w:rsidRDefault="00CE5DCE" w:rsidP="00D61D2B">
      <w:pPr>
        <w:pStyle w:val="Heading2"/>
        <w:numPr>
          <w:ilvl w:val="0"/>
          <w:numId w:val="11"/>
        </w:numPr>
        <w:rPr>
          <w:rFonts w:ascii="Arial" w:hAnsi="Arial" w:cs="Arial"/>
        </w:rPr>
      </w:pPr>
      <w:bookmarkStart w:id="49" w:name="_Toc2776779"/>
      <w:r w:rsidRPr="00D61D2B">
        <w:rPr>
          <w:rFonts w:ascii="Arial" w:hAnsi="Arial" w:cs="Arial"/>
        </w:rPr>
        <w:lastRenderedPageBreak/>
        <w:t>References</w:t>
      </w:r>
      <w:bookmarkEnd w:id="49"/>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0" w:name="_Toc2776780"/>
      <w:r w:rsidRPr="004C131D">
        <w:rPr>
          <w:rFonts w:ascii="Arial" w:hAnsi="Arial" w:cs="Arial"/>
        </w:rPr>
        <w:t>Definition of terms</w:t>
      </w:r>
      <w:bookmarkEnd w:id="50"/>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61BE58C2"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8A6B75" w:rsidRPr="00830AC9" w:rsidRDefault="008A6B75" w:rsidP="00A4134C">
                            <w:pPr>
                              <w:rPr>
                                <w:rFonts w:ascii="Arial" w:hAnsi="Arial" w:cs="Arial"/>
                              </w:rPr>
                            </w:pPr>
                            <w:r w:rsidRPr="00830AC9">
                              <w:rPr>
                                <w:rFonts w:ascii="Arial" w:hAnsi="Arial" w:cs="Arial"/>
                              </w:rPr>
                              <w:t>Key:</w:t>
                            </w:r>
                          </w:p>
                          <w:p w14:paraId="6C877FD8" w14:textId="77777777" w:rsidR="008A6B75" w:rsidRPr="00830AC9" w:rsidRDefault="008A6B75" w:rsidP="00A4134C">
                            <w:pPr>
                              <w:rPr>
                                <w:rFonts w:ascii="Arial" w:hAnsi="Arial" w:cs="Arial"/>
                              </w:rPr>
                            </w:pPr>
                            <w:r w:rsidRPr="00830AC9">
                              <w:rPr>
                                <w:rFonts w:ascii="Arial" w:hAnsi="Arial" w:cs="Arial"/>
                              </w:rPr>
                              <w:t>C = Create</w:t>
                            </w:r>
                          </w:p>
                          <w:p w14:paraId="2540802D" w14:textId="77777777" w:rsidR="008A6B75" w:rsidRPr="00830AC9" w:rsidRDefault="008A6B75" w:rsidP="00A4134C">
                            <w:pPr>
                              <w:rPr>
                                <w:rFonts w:ascii="Arial" w:hAnsi="Arial" w:cs="Arial"/>
                              </w:rPr>
                            </w:pPr>
                            <w:r w:rsidRPr="00830AC9">
                              <w:rPr>
                                <w:rFonts w:ascii="Arial" w:hAnsi="Arial" w:cs="Arial"/>
                              </w:rPr>
                              <w:t>M = Modify</w:t>
                            </w:r>
                          </w:p>
                          <w:p w14:paraId="3681F7D2" w14:textId="77777777" w:rsidR="008A6B75" w:rsidRPr="00830AC9" w:rsidRDefault="008A6B75" w:rsidP="00A4134C">
                            <w:pPr>
                              <w:rPr>
                                <w:rFonts w:ascii="Arial" w:hAnsi="Arial" w:cs="Arial"/>
                              </w:rPr>
                            </w:pPr>
                            <w:r w:rsidRPr="00830AC9">
                              <w:rPr>
                                <w:rFonts w:ascii="Arial" w:hAnsi="Arial" w:cs="Arial"/>
                              </w:rPr>
                              <w:t>R = Review</w:t>
                            </w:r>
                          </w:p>
                          <w:p w14:paraId="469C81D6" w14:textId="353E04FE" w:rsidR="008A6B75" w:rsidRPr="00830AC9" w:rsidRDefault="008A6B75">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_x0000_s1047"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eEJgIAAE4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">
                <v:textbox style="mso-fit-shape-to-text:t">
                  <w:txbxContent>
                    <w:p w14:paraId="7FDD6C0F" w14:textId="1B145130" w:rsidR="008A6B75" w:rsidRPr="00830AC9" w:rsidRDefault="008A6B75" w:rsidP="00A4134C">
                      <w:pPr>
                        <w:rPr>
                          <w:rFonts w:ascii="Arial" w:hAnsi="Arial" w:cs="Arial"/>
                        </w:rPr>
                      </w:pPr>
                      <w:r w:rsidRPr="00830AC9">
                        <w:rPr>
                          <w:rFonts w:ascii="Arial" w:hAnsi="Arial" w:cs="Arial"/>
                        </w:rPr>
                        <w:t>Key:</w:t>
                      </w:r>
                    </w:p>
                    <w:p w14:paraId="6C877FD8" w14:textId="77777777" w:rsidR="008A6B75" w:rsidRPr="00830AC9" w:rsidRDefault="008A6B75" w:rsidP="00A4134C">
                      <w:pPr>
                        <w:rPr>
                          <w:rFonts w:ascii="Arial" w:hAnsi="Arial" w:cs="Arial"/>
                        </w:rPr>
                      </w:pPr>
                      <w:r w:rsidRPr="00830AC9">
                        <w:rPr>
                          <w:rFonts w:ascii="Arial" w:hAnsi="Arial" w:cs="Arial"/>
                        </w:rPr>
                        <w:t>C = Create</w:t>
                      </w:r>
                    </w:p>
                    <w:p w14:paraId="2540802D" w14:textId="77777777" w:rsidR="008A6B75" w:rsidRPr="00830AC9" w:rsidRDefault="008A6B75" w:rsidP="00A4134C">
                      <w:pPr>
                        <w:rPr>
                          <w:rFonts w:ascii="Arial" w:hAnsi="Arial" w:cs="Arial"/>
                        </w:rPr>
                      </w:pPr>
                      <w:r w:rsidRPr="00830AC9">
                        <w:rPr>
                          <w:rFonts w:ascii="Arial" w:hAnsi="Arial" w:cs="Arial"/>
                        </w:rPr>
                        <w:t>M = Modify</w:t>
                      </w:r>
                    </w:p>
                    <w:p w14:paraId="3681F7D2" w14:textId="77777777" w:rsidR="008A6B75" w:rsidRPr="00830AC9" w:rsidRDefault="008A6B75" w:rsidP="00A4134C">
                      <w:pPr>
                        <w:rPr>
                          <w:rFonts w:ascii="Arial" w:hAnsi="Arial" w:cs="Arial"/>
                        </w:rPr>
                      </w:pPr>
                      <w:r w:rsidRPr="00830AC9">
                        <w:rPr>
                          <w:rFonts w:ascii="Arial" w:hAnsi="Arial" w:cs="Arial"/>
                        </w:rPr>
                        <w:t>R = Review</w:t>
                      </w:r>
                    </w:p>
                    <w:p w14:paraId="469C81D6" w14:textId="353E04FE" w:rsidR="008A6B75" w:rsidRPr="00830AC9" w:rsidRDefault="008A6B75">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Will Comber" w:date="2019-03-07T09:31:00Z" w:initials="WC">
    <w:p w14:paraId="63D84BA9" w14:textId="0D162437" w:rsidR="008A6B75" w:rsidRDefault="008A6B75">
      <w:pPr>
        <w:pStyle w:val="CommentText"/>
      </w:pPr>
      <w:r>
        <w:rPr>
          <w:rStyle w:val="CommentReference"/>
        </w:rPr>
        <w:annotationRef/>
      </w:r>
      <w:r>
        <w:t xml:space="preserve">Should this be rooms to look different to tutor search </w:t>
      </w:r>
    </w:p>
  </w:comment>
  <w:comment w:id="47" w:author="Titas Alvikas" w:date="2019-03-07T21:40:00Z" w:initials="TA">
    <w:p w14:paraId="4F657D2F" w14:textId="79A1D429" w:rsidR="00C95ACA" w:rsidRDefault="00C95ACA">
      <w:pPr>
        <w:pStyle w:val="CommentText"/>
      </w:pPr>
      <w:r>
        <w:rPr>
          <w:rStyle w:val="CommentReference"/>
        </w:rPr>
        <w:annotationRef/>
      </w:r>
      <w:r>
        <w:t>Needs completing</w:t>
      </w:r>
    </w:p>
  </w:comment>
  <w:comment w:id="48" w:author="Titas Alvikas" w:date="2019-03-07T21:40:00Z" w:initials="TA">
    <w:p w14:paraId="6EF98BAF" w14:textId="708D68CD" w:rsidR="00C95ACA" w:rsidRDefault="00C95ACA">
      <w:pPr>
        <w:pStyle w:val="CommentText"/>
      </w:pPr>
      <w:r>
        <w:rPr>
          <w:rStyle w:val="CommentReference"/>
        </w:rPr>
        <w:annotationRef/>
      </w:r>
      <w:r>
        <w:t>Needs completing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D84BA9" w15:done="0"/>
  <w15:commentEx w15:paraId="4F657D2F" w15:done="0"/>
  <w15:commentEx w15:paraId="6EF98B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84BA9" w16cid:durableId="202BB7FD"/>
  <w16cid:commentId w16cid:paraId="4F657D2F" w16cid:durableId="202C0E50"/>
  <w16cid:commentId w16cid:paraId="6EF98BAF" w16cid:durableId="202C0E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5348D" w14:textId="77777777" w:rsidR="00B80C16" w:rsidRDefault="00B80C16">
      <w:r>
        <w:separator/>
      </w:r>
    </w:p>
  </w:endnote>
  <w:endnote w:type="continuationSeparator" w:id="0">
    <w:p w14:paraId="3CC8CA77" w14:textId="77777777" w:rsidR="00B80C16" w:rsidRDefault="00B8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8A6B75" w:rsidRDefault="008A6B75">
    <w:pPr>
      <w:pStyle w:val="Footer"/>
    </w:pPr>
  </w:p>
  <w:p w14:paraId="70B5AA07" w14:textId="77777777" w:rsidR="008A6B75" w:rsidRDefault="008A6B75"/>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8A6B75" w14:paraId="0C77F786" w14:textId="77777777" w:rsidTr="00314B89">
      <w:tc>
        <w:tcPr>
          <w:tcW w:w="4607" w:type="dxa"/>
        </w:tcPr>
        <w:p w14:paraId="0448BD11" w14:textId="77777777" w:rsidR="008A6B75" w:rsidRDefault="008A6B75">
          <w:pPr>
            <w:keepNext/>
            <w:keepLines/>
            <w:spacing w:before="60" w:after="20"/>
            <w:rPr>
              <w:sz w:val="18"/>
            </w:rPr>
          </w:pPr>
        </w:p>
      </w:tc>
      <w:tc>
        <w:tcPr>
          <w:tcW w:w="2323" w:type="dxa"/>
        </w:tcPr>
        <w:p w14:paraId="7589E5A7" w14:textId="77777777" w:rsidR="008A6B75" w:rsidRDefault="008A6B75">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8A6B75" w:rsidRDefault="008A6B75">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8A6B75" w14:paraId="781BF90E" w14:textId="77777777" w:rsidTr="00314B89">
      <w:tc>
        <w:tcPr>
          <w:tcW w:w="4607" w:type="dxa"/>
          <w:tcBorders>
            <w:top w:val="single" w:sz="12" w:space="0" w:color="auto"/>
          </w:tcBorders>
        </w:tcPr>
        <w:p w14:paraId="715F767D" w14:textId="77777777" w:rsidR="008A6B75" w:rsidRPr="00B653CF" w:rsidRDefault="008A6B75"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8A6B75" w:rsidRDefault="008A6B75" w:rsidP="00FE1B98">
          <w:pPr>
            <w:keepNext/>
            <w:keepLines/>
            <w:spacing w:before="40"/>
            <w:jc w:val="center"/>
            <w:rPr>
              <w:snapToGrid w:val="0"/>
              <w:sz w:val="12"/>
            </w:rPr>
          </w:pPr>
        </w:p>
        <w:p w14:paraId="340327D6" w14:textId="77777777" w:rsidR="008A6B75" w:rsidRDefault="008A6B75"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8A6B75" w14:paraId="7FA69762" w14:textId="77777777" w:rsidTr="00314B89">
      <w:tc>
        <w:tcPr>
          <w:tcW w:w="4607" w:type="dxa"/>
        </w:tcPr>
        <w:p w14:paraId="653385A2" w14:textId="77777777" w:rsidR="008A6B75" w:rsidRDefault="008A6B75">
          <w:pPr>
            <w:keepNext/>
            <w:keepLines/>
            <w:spacing w:before="60" w:after="20"/>
            <w:rPr>
              <w:sz w:val="18"/>
            </w:rPr>
          </w:pPr>
          <w:bookmarkStart w:id="15" w:name="hp_Footer"/>
        </w:p>
      </w:tc>
      <w:tc>
        <w:tcPr>
          <w:tcW w:w="2323" w:type="dxa"/>
        </w:tcPr>
        <w:p w14:paraId="049A83D4" w14:textId="77777777" w:rsidR="008A6B75" w:rsidRDefault="008A6B75">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8A6B75" w:rsidRDefault="008A6B75">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8A6B75" w14:paraId="6E676BD7" w14:textId="77777777" w:rsidTr="00314B89">
      <w:tc>
        <w:tcPr>
          <w:tcW w:w="4607" w:type="dxa"/>
          <w:tcBorders>
            <w:top w:val="single" w:sz="12" w:space="0" w:color="auto"/>
          </w:tcBorders>
        </w:tcPr>
        <w:p w14:paraId="350A8D21" w14:textId="77777777" w:rsidR="008A6B75" w:rsidRPr="00B653CF" w:rsidRDefault="008A6B75"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8A6B75" w:rsidRDefault="008A6B75" w:rsidP="00FE1B98">
          <w:pPr>
            <w:keepNext/>
            <w:keepLines/>
            <w:spacing w:before="40"/>
            <w:jc w:val="center"/>
            <w:rPr>
              <w:snapToGrid w:val="0"/>
              <w:sz w:val="12"/>
            </w:rPr>
          </w:pPr>
        </w:p>
        <w:p w14:paraId="33D430F8" w14:textId="77777777" w:rsidR="008A6B75" w:rsidRDefault="008A6B75" w:rsidP="00FE1B98">
          <w:pPr>
            <w:keepNext/>
            <w:keepLines/>
            <w:spacing w:before="40"/>
            <w:jc w:val="center"/>
            <w:rPr>
              <w:i/>
              <w:iCs/>
              <w:sz w:val="12"/>
            </w:rPr>
          </w:pPr>
        </w:p>
      </w:tc>
    </w:tr>
    <w:bookmarkEnd w:id="15"/>
  </w:tbl>
  <w:p w14:paraId="10A0F777" w14:textId="77777777" w:rsidR="008A6B75" w:rsidRDefault="008A6B75">
    <w:pPr>
      <w:pStyle w:val="Footer"/>
      <w:rPr>
        <w:sz w:val="4"/>
      </w:rPr>
    </w:pPr>
  </w:p>
  <w:p w14:paraId="0D6D0A07" w14:textId="77777777" w:rsidR="008A6B75" w:rsidRDefault="008A6B7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8A6B75" w:rsidRDefault="008A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BD34B" w14:textId="77777777" w:rsidR="00B80C16" w:rsidRDefault="00B80C16">
      <w:r>
        <w:separator/>
      </w:r>
    </w:p>
  </w:footnote>
  <w:footnote w:type="continuationSeparator" w:id="0">
    <w:p w14:paraId="18F56102" w14:textId="77777777" w:rsidR="00B80C16" w:rsidRDefault="00B80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8A6B75" w:rsidRDefault="008A6B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8A6B75" w14:paraId="44BB473D" w14:textId="77777777">
      <w:trPr>
        <w:cantSplit/>
      </w:trPr>
      <w:tc>
        <w:tcPr>
          <w:tcW w:w="2736" w:type="dxa"/>
          <w:tcBorders>
            <w:top w:val="double" w:sz="6" w:space="0" w:color="auto"/>
            <w:bottom w:val="nil"/>
            <w:right w:val="dotted" w:sz="4" w:space="0" w:color="auto"/>
          </w:tcBorders>
        </w:tcPr>
        <w:p w14:paraId="531CFCA4" w14:textId="28AFC19F" w:rsidR="008A6B75" w:rsidRDefault="008A6B75"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8A6B75" w:rsidRDefault="008A6B75">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5725A909" w:rsidR="008A6B75" w:rsidRDefault="008A6B75">
          <w:pPr>
            <w:spacing w:before="60" w:after="40"/>
            <w:ind w:right="-72"/>
            <w:jc w:val="center"/>
            <w:rPr>
              <w:rFonts w:ascii="HPlogostd" w:hAnsi="HPlogostd"/>
              <w:sz w:val="32"/>
            </w:rPr>
          </w:pPr>
          <w:r>
            <w:rPr>
              <w:bCs/>
              <w:highlight w:val="lightGray"/>
            </w:rPr>
            <w:t>[06/02/19]</w:t>
          </w:r>
        </w:p>
      </w:tc>
    </w:tr>
    <w:tr w:rsidR="008A6B75"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8A6B75" w:rsidRDefault="008A6B75">
          <w:pPr>
            <w:pStyle w:val="Heading4"/>
            <w:spacing w:before="80" w:after="80"/>
          </w:pPr>
          <w:bookmarkStart w:id="14" w:name="hp_Header"/>
        </w:p>
      </w:tc>
      <w:tc>
        <w:tcPr>
          <w:tcW w:w="4334" w:type="dxa"/>
          <w:tcBorders>
            <w:left w:val="nil"/>
            <w:right w:val="nil"/>
          </w:tcBorders>
        </w:tcPr>
        <w:p w14:paraId="67148F1D" w14:textId="77777777" w:rsidR="008A6B75" w:rsidRDefault="008A6B75">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8A6B75" w:rsidRDefault="008A6B75">
          <w:pPr>
            <w:spacing w:before="80" w:after="80"/>
            <w:jc w:val="right"/>
            <w:rPr>
              <w:b/>
            </w:rPr>
          </w:pPr>
        </w:p>
      </w:tc>
    </w:tr>
    <w:bookmarkEnd w:id="14"/>
  </w:tbl>
  <w:p w14:paraId="5D4066F5" w14:textId="77777777" w:rsidR="008A6B75" w:rsidRDefault="008A6B75">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8A6B75" w:rsidRDefault="008A6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4183A"/>
    <w:multiLevelType w:val="hybridMultilevel"/>
    <w:tmpl w:val="1D56B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7"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1" w15:restartNumberingAfterBreak="0">
    <w:nsid w:val="4F1650D1"/>
    <w:multiLevelType w:val="hybridMultilevel"/>
    <w:tmpl w:val="6D0E0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D02978"/>
    <w:multiLevelType w:val="hybridMultilevel"/>
    <w:tmpl w:val="4CBAF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4"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6"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7"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0"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3"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6"/>
  </w:num>
  <w:num w:numId="4">
    <w:abstractNumId w:val="10"/>
  </w:num>
  <w:num w:numId="5">
    <w:abstractNumId w:val="19"/>
  </w:num>
  <w:num w:numId="6">
    <w:abstractNumId w:val="13"/>
  </w:num>
  <w:num w:numId="7">
    <w:abstractNumId w:val="22"/>
  </w:num>
  <w:num w:numId="8">
    <w:abstractNumId w:val="16"/>
  </w:num>
  <w:num w:numId="9">
    <w:abstractNumId w:val="5"/>
  </w:num>
  <w:num w:numId="10">
    <w:abstractNumId w:val="2"/>
  </w:num>
  <w:num w:numId="11">
    <w:abstractNumId w:val="14"/>
  </w:num>
  <w:num w:numId="12">
    <w:abstractNumId w:val="25"/>
  </w:num>
  <w:num w:numId="13">
    <w:abstractNumId w:val="26"/>
  </w:num>
  <w:num w:numId="14">
    <w:abstractNumId w:val="17"/>
  </w:num>
  <w:num w:numId="15">
    <w:abstractNumId w:val="4"/>
  </w:num>
  <w:num w:numId="16">
    <w:abstractNumId w:val="0"/>
  </w:num>
  <w:num w:numId="17">
    <w:abstractNumId w:val="24"/>
  </w:num>
  <w:num w:numId="18">
    <w:abstractNumId w:val="21"/>
  </w:num>
  <w:num w:numId="19">
    <w:abstractNumId w:val="18"/>
  </w:num>
  <w:num w:numId="20">
    <w:abstractNumId w:val="7"/>
  </w:num>
  <w:num w:numId="21">
    <w:abstractNumId w:val="23"/>
  </w:num>
  <w:num w:numId="22">
    <w:abstractNumId w:val="8"/>
  </w:num>
  <w:num w:numId="23">
    <w:abstractNumId w:val="3"/>
  </w:num>
  <w:num w:numId="24">
    <w:abstractNumId w:val="9"/>
  </w:num>
  <w:num w:numId="25">
    <w:abstractNumId w:val="1"/>
  </w:num>
  <w:num w:numId="26">
    <w:abstractNumId w:val="12"/>
  </w:num>
  <w:num w:numId="27">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rson w15:author="Titas Alvikas">
    <w15:presenceInfo w15:providerId="Windows Live" w15:userId="68cc902ba3a08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07369"/>
    <w:rsid w:val="00013BB6"/>
    <w:rsid w:val="00017195"/>
    <w:rsid w:val="00022199"/>
    <w:rsid w:val="00027CA7"/>
    <w:rsid w:val="0003420D"/>
    <w:rsid w:val="00041FA7"/>
    <w:rsid w:val="00042F33"/>
    <w:rsid w:val="000443AE"/>
    <w:rsid w:val="00050860"/>
    <w:rsid w:val="00050EC5"/>
    <w:rsid w:val="000520B6"/>
    <w:rsid w:val="000531BC"/>
    <w:rsid w:val="00056B1B"/>
    <w:rsid w:val="000605A6"/>
    <w:rsid w:val="000679BA"/>
    <w:rsid w:val="00072DDE"/>
    <w:rsid w:val="0007672D"/>
    <w:rsid w:val="00080031"/>
    <w:rsid w:val="00081B21"/>
    <w:rsid w:val="000871F5"/>
    <w:rsid w:val="00087D6B"/>
    <w:rsid w:val="000A15DE"/>
    <w:rsid w:val="000A3315"/>
    <w:rsid w:val="000B431E"/>
    <w:rsid w:val="000B5BD2"/>
    <w:rsid w:val="000B5F08"/>
    <w:rsid w:val="000B63F7"/>
    <w:rsid w:val="000B79FB"/>
    <w:rsid w:val="000C23AF"/>
    <w:rsid w:val="000C35B0"/>
    <w:rsid w:val="000C409D"/>
    <w:rsid w:val="000C691D"/>
    <w:rsid w:val="000D1008"/>
    <w:rsid w:val="000D10B8"/>
    <w:rsid w:val="000D36F9"/>
    <w:rsid w:val="000D52DB"/>
    <w:rsid w:val="000D5E72"/>
    <w:rsid w:val="000F09BF"/>
    <w:rsid w:val="000F30D2"/>
    <w:rsid w:val="000F5AC2"/>
    <w:rsid w:val="001040AA"/>
    <w:rsid w:val="0010494C"/>
    <w:rsid w:val="00104CC9"/>
    <w:rsid w:val="00105CDB"/>
    <w:rsid w:val="00112EF4"/>
    <w:rsid w:val="001170A5"/>
    <w:rsid w:val="001206B9"/>
    <w:rsid w:val="00122DBB"/>
    <w:rsid w:val="00123E31"/>
    <w:rsid w:val="001252B3"/>
    <w:rsid w:val="001253DD"/>
    <w:rsid w:val="00127C99"/>
    <w:rsid w:val="00130BF6"/>
    <w:rsid w:val="00132925"/>
    <w:rsid w:val="00132A77"/>
    <w:rsid w:val="0013320A"/>
    <w:rsid w:val="00134D95"/>
    <w:rsid w:val="001403DE"/>
    <w:rsid w:val="00144EE9"/>
    <w:rsid w:val="00146C41"/>
    <w:rsid w:val="00151CAF"/>
    <w:rsid w:val="0015451B"/>
    <w:rsid w:val="001563FE"/>
    <w:rsid w:val="001620BF"/>
    <w:rsid w:val="00163BFD"/>
    <w:rsid w:val="00163CD3"/>
    <w:rsid w:val="00163F96"/>
    <w:rsid w:val="0016493F"/>
    <w:rsid w:val="00165786"/>
    <w:rsid w:val="00166E47"/>
    <w:rsid w:val="00171D09"/>
    <w:rsid w:val="0018403F"/>
    <w:rsid w:val="0018763B"/>
    <w:rsid w:val="00187684"/>
    <w:rsid w:val="00192E6B"/>
    <w:rsid w:val="00193B9F"/>
    <w:rsid w:val="001970CA"/>
    <w:rsid w:val="001A0748"/>
    <w:rsid w:val="001A2BBE"/>
    <w:rsid w:val="001A3C8B"/>
    <w:rsid w:val="001B1287"/>
    <w:rsid w:val="001B2F36"/>
    <w:rsid w:val="001B5B2A"/>
    <w:rsid w:val="001B6AFB"/>
    <w:rsid w:val="001B7368"/>
    <w:rsid w:val="001C050E"/>
    <w:rsid w:val="001C3F55"/>
    <w:rsid w:val="001C47BF"/>
    <w:rsid w:val="001C6B78"/>
    <w:rsid w:val="001C7DEA"/>
    <w:rsid w:val="001D5EF1"/>
    <w:rsid w:val="001E0D3F"/>
    <w:rsid w:val="001E1908"/>
    <w:rsid w:val="001E1A21"/>
    <w:rsid w:val="001E2BB9"/>
    <w:rsid w:val="001E748C"/>
    <w:rsid w:val="001F3543"/>
    <w:rsid w:val="001F3D64"/>
    <w:rsid w:val="001F6794"/>
    <w:rsid w:val="001F7AC2"/>
    <w:rsid w:val="0020204C"/>
    <w:rsid w:val="0020252D"/>
    <w:rsid w:val="00202603"/>
    <w:rsid w:val="00203A3E"/>
    <w:rsid w:val="0021276B"/>
    <w:rsid w:val="00213E60"/>
    <w:rsid w:val="00214598"/>
    <w:rsid w:val="002164A7"/>
    <w:rsid w:val="0021731B"/>
    <w:rsid w:val="002222EB"/>
    <w:rsid w:val="00224097"/>
    <w:rsid w:val="00224B26"/>
    <w:rsid w:val="00224D66"/>
    <w:rsid w:val="00225236"/>
    <w:rsid w:val="0023167B"/>
    <w:rsid w:val="002352D2"/>
    <w:rsid w:val="0025166E"/>
    <w:rsid w:val="002531A1"/>
    <w:rsid w:val="00253AD7"/>
    <w:rsid w:val="00262062"/>
    <w:rsid w:val="002661F0"/>
    <w:rsid w:val="0027331A"/>
    <w:rsid w:val="00275945"/>
    <w:rsid w:val="002826E9"/>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E7911"/>
    <w:rsid w:val="002F0D63"/>
    <w:rsid w:val="002F0F77"/>
    <w:rsid w:val="0030226C"/>
    <w:rsid w:val="003046A1"/>
    <w:rsid w:val="003054B6"/>
    <w:rsid w:val="00305B8F"/>
    <w:rsid w:val="00310424"/>
    <w:rsid w:val="0031288A"/>
    <w:rsid w:val="00314B89"/>
    <w:rsid w:val="00316EBF"/>
    <w:rsid w:val="00317D4C"/>
    <w:rsid w:val="00320520"/>
    <w:rsid w:val="00320F06"/>
    <w:rsid w:val="00321E00"/>
    <w:rsid w:val="003240F0"/>
    <w:rsid w:val="003242DC"/>
    <w:rsid w:val="003254AD"/>
    <w:rsid w:val="0032662D"/>
    <w:rsid w:val="00332325"/>
    <w:rsid w:val="00335DD2"/>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80FAE"/>
    <w:rsid w:val="00387D19"/>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30C4"/>
    <w:rsid w:val="003E5561"/>
    <w:rsid w:val="003F68D7"/>
    <w:rsid w:val="004018F1"/>
    <w:rsid w:val="00410DF8"/>
    <w:rsid w:val="00411C06"/>
    <w:rsid w:val="0041559C"/>
    <w:rsid w:val="004168BF"/>
    <w:rsid w:val="004171BA"/>
    <w:rsid w:val="004230CC"/>
    <w:rsid w:val="00425083"/>
    <w:rsid w:val="00430A1A"/>
    <w:rsid w:val="00431929"/>
    <w:rsid w:val="00442F43"/>
    <w:rsid w:val="00447150"/>
    <w:rsid w:val="004602F5"/>
    <w:rsid w:val="00464EB2"/>
    <w:rsid w:val="00467334"/>
    <w:rsid w:val="00467CF4"/>
    <w:rsid w:val="00470C0D"/>
    <w:rsid w:val="00474890"/>
    <w:rsid w:val="00477D81"/>
    <w:rsid w:val="00480022"/>
    <w:rsid w:val="00483920"/>
    <w:rsid w:val="00487037"/>
    <w:rsid w:val="00492F4F"/>
    <w:rsid w:val="00496BDB"/>
    <w:rsid w:val="0049711C"/>
    <w:rsid w:val="004A11CC"/>
    <w:rsid w:val="004A3AEF"/>
    <w:rsid w:val="004A3EDA"/>
    <w:rsid w:val="004A5AA4"/>
    <w:rsid w:val="004A5FCC"/>
    <w:rsid w:val="004C131D"/>
    <w:rsid w:val="004C30F5"/>
    <w:rsid w:val="004D389E"/>
    <w:rsid w:val="004D45DB"/>
    <w:rsid w:val="004D6232"/>
    <w:rsid w:val="004D781D"/>
    <w:rsid w:val="004D78D4"/>
    <w:rsid w:val="004D7CAA"/>
    <w:rsid w:val="004E077F"/>
    <w:rsid w:val="004E16D7"/>
    <w:rsid w:val="004E1A61"/>
    <w:rsid w:val="004F15AD"/>
    <w:rsid w:val="004F1676"/>
    <w:rsid w:val="004F1742"/>
    <w:rsid w:val="00502DFC"/>
    <w:rsid w:val="00505028"/>
    <w:rsid w:val="0051245E"/>
    <w:rsid w:val="00512786"/>
    <w:rsid w:val="00515526"/>
    <w:rsid w:val="005241D3"/>
    <w:rsid w:val="00524809"/>
    <w:rsid w:val="00527A09"/>
    <w:rsid w:val="00530686"/>
    <w:rsid w:val="00532365"/>
    <w:rsid w:val="00532658"/>
    <w:rsid w:val="00536655"/>
    <w:rsid w:val="00537034"/>
    <w:rsid w:val="00552679"/>
    <w:rsid w:val="005539FC"/>
    <w:rsid w:val="00557A11"/>
    <w:rsid w:val="00563986"/>
    <w:rsid w:val="00567565"/>
    <w:rsid w:val="00572DF5"/>
    <w:rsid w:val="005737DB"/>
    <w:rsid w:val="0057402D"/>
    <w:rsid w:val="0057485E"/>
    <w:rsid w:val="0057524A"/>
    <w:rsid w:val="00575ED0"/>
    <w:rsid w:val="005800CE"/>
    <w:rsid w:val="00580193"/>
    <w:rsid w:val="00580CEF"/>
    <w:rsid w:val="00582527"/>
    <w:rsid w:val="0059098F"/>
    <w:rsid w:val="005909B3"/>
    <w:rsid w:val="00591B90"/>
    <w:rsid w:val="00591DA4"/>
    <w:rsid w:val="00592D57"/>
    <w:rsid w:val="005940CE"/>
    <w:rsid w:val="0059571C"/>
    <w:rsid w:val="00595943"/>
    <w:rsid w:val="0059762E"/>
    <w:rsid w:val="005A5B63"/>
    <w:rsid w:val="005B2053"/>
    <w:rsid w:val="005B64A1"/>
    <w:rsid w:val="005C3501"/>
    <w:rsid w:val="005C4299"/>
    <w:rsid w:val="005C76DB"/>
    <w:rsid w:val="005D4B5B"/>
    <w:rsid w:val="005D4C6F"/>
    <w:rsid w:val="005F5C45"/>
    <w:rsid w:val="005F68B2"/>
    <w:rsid w:val="00612C99"/>
    <w:rsid w:val="00613737"/>
    <w:rsid w:val="00634794"/>
    <w:rsid w:val="00635C46"/>
    <w:rsid w:val="00636685"/>
    <w:rsid w:val="006366A2"/>
    <w:rsid w:val="00642C7F"/>
    <w:rsid w:val="0064511F"/>
    <w:rsid w:val="006466A5"/>
    <w:rsid w:val="00646711"/>
    <w:rsid w:val="00646973"/>
    <w:rsid w:val="006528B4"/>
    <w:rsid w:val="006624C5"/>
    <w:rsid w:val="00662B0B"/>
    <w:rsid w:val="0067156E"/>
    <w:rsid w:val="0067297A"/>
    <w:rsid w:val="006756CE"/>
    <w:rsid w:val="00681AC3"/>
    <w:rsid w:val="00692A58"/>
    <w:rsid w:val="00695E38"/>
    <w:rsid w:val="00696077"/>
    <w:rsid w:val="006A030A"/>
    <w:rsid w:val="006A0B0B"/>
    <w:rsid w:val="006A0BDD"/>
    <w:rsid w:val="006A10B2"/>
    <w:rsid w:val="006A2A1D"/>
    <w:rsid w:val="006B3E0C"/>
    <w:rsid w:val="006B3F14"/>
    <w:rsid w:val="006B4DA3"/>
    <w:rsid w:val="006C202B"/>
    <w:rsid w:val="006D1C79"/>
    <w:rsid w:val="006D2D1E"/>
    <w:rsid w:val="006D2D9B"/>
    <w:rsid w:val="006D4612"/>
    <w:rsid w:val="006D4BF2"/>
    <w:rsid w:val="006E1B14"/>
    <w:rsid w:val="006E2573"/>
    <w:rsid w:val="006E6CCB"/>
    <w:rsid w:val="006F1BC5"/>
    <w:rsid w:val="006F1CB8"/>
    <w:rsid w:val="006F2B46"/>
    <w:rsid w:val="006F2E97"/>
    <w:rsid w:val="006F3C52"/>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494E"/>
    <w:rsid w:val="00747F30"/>
    <w:rsid w:val="0075324D"/>
    <w:rsid w:val="007546BB"/>
    <w:rsid w:val="0075473A"/>
    <w:rsid w:val="00757E4A"/>
    <w:rsid w:val="00757F1D"/>
    <w:rsid w:val="00760573"/>
    <w:rsid w:val="0076503F"/>
    <w:rsid w:val="00771905"/>
    <w:rsid w:val="0078013C"/>
    <w:rsid w:val="0078137F"/>
    <w:rsid w:val="00787E95"/>
    <w:rsid w:val="0079087C"/>
    <w:rsid w:val="0079184B"/>
    <w:rsid w:val="00793190"/>
    <w:rsid w:val="00795B05"/>
    <w:rsid w:val="007A1DB1"/>
    <w:rsid w:val="007A444D"/>
    <w:rsid w:val="007A741C"/>
    <w:rsid w:val="007C2F79"/>
    <w:rsid w:val="007C3BEA"/>
    <w:rsid w:val="007C6065"/>
    <w:rsid w:val="007D3300"/>
    <w:rsid w:val="007D5865"/>
    <w:rsid w:val="007D65DA"/>
    <w:rsid w:val="007D7B15"/>
    <w:rsid w:val="007E1067"/>
    <w:rsid w:val="007E1D66"/>
    <w:rsid w:val="007E2E0F"/>
    <w:rsid w:val="007E3F50"/>
    <w:rsid w:val="007E6E74"/>
    <w:rsid w:val="00800D17"/>
    <w:rsid w:val="008042A8"/>
    <w:rsid w:val="0080433A"/>
    <w:rsid w:val="0081188E"/>
    <w:rsid w:val="00811F88"/>
    <w:rsid w:val="0081313C"/>
    <w:rsid w:val="008222C3"/>
    <w:rsid w:val="0082365E"/>
    <w:rsid w:val="00824AF8"/>
    <w:rsid w:val="00830AC9"/>
    <w:rsid w:val="008327C1"/>
    <w:rsid w:val="00832A08"/>
    <w:rsid w:val="00834C33"/>
    <w:rsid w:val="008374E1"/>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4910"/>
    <w:rsid w:val="00896A34"/>
    <w:rsid w:val="008A0579"/>
    <w:rsid w:val="008A0AAE"/>
    <w:rsid w:val="008A25CD"/>
    <w:rsid w:val="008A491C"/>
    <w:rsid w:val="008A6B75"/>
    <w:rsid w:val="008B22F6"/>
    <w:rsid w:val="008B24E5"/>
    <w:rsid w:val="008B7ACE"/>
    <w:rsid w:val="008C6119"/>
    <w:rsid w:val="008C652C"/>
    <w:rsid w:val="008C6A43"/>
    <w:rsid w:val="008C75B3"/>
    <w:rsid w:val="008C78E5"/>
    <w:rsid w:val="008C7BD1"/>
    <w:rsid w:val="008D5F2A"/>
    <w:rsid w:val="008E06F7"/>
    <w:rsid w:val="008E09A5"/>
    <w:rsid w:val="008E2772"/>
    <w:rsid w:val="008E38B6"/>
    <w:rsid w:val="008E5194"/>
    <w:rsid w:val="008E5DC8"/>
    <w:rsid w:val="008E7B9F"/>
    <w:rsid w:val="008F0FA9"/>
    <w:rsid w:val="008F4397"/>
    <w:rsid w:val="008F716E"/>
    <w:rsid w:val="008F79B5"/>
    <w:rsid w:val="009039FA"/>
    <w:rsid w:val="009064AB"/>
    <w:rsid w:val="00910484"/>
    <w:rsid w:val="00913158"/>
    <w:rsid w:val="00921EDC"/>
    <w:rsid w:val="009269A1"/>
    <w:rsid w:val="00927155"/>
    <w:rsid w:val="00933105"/>
    <w:rsid w:val="009335A0"/>
    <w:rsid w:val="00935658"/>
    <w:rsid w:val="00935DE6"/>
    <w:rsid w:val="009379D4"/>
    <w:rsid w:val="00940002"/>
    <w:rsid w:val="00943054"/>
    <w:rsid w:val="00943A22"/>
    <w:rsid w:val="00943DA0"/>
    <w:rsid w:val="009468FE"/>
    <w:rsid w:val="00946B54"/>
    <w:rsid w:val="00964CAD"/>
    <w:rsid w:val="0097599C"/>
    <w:rsid w:val="00977F70"/>
    <w:rsid w:val="00980CC7"/>
    <w:rsid w:val="00982931"/>
    <w:rsid w:val="00983D81"/>
    <w:rsid w:val="00985665"/>
    <w:rsid w:val="009A6925"/>
    <w:rsid w:val="009A6D4C"/>
    <w:rsid w:val="009A6EF7"/>
    <w:rsid w:val="009B367D"/>
    <w:rsid w:val="009B3BDB"/>
    <w:rsid w:val="009B3EDE"/>
    <w:rsid w:val="009B53FC"/>
    <w:rsid w:val="009B615E"/>
    <w:rsid w:val="009B7161"/>
    <w:rsid w:val="009C2FEE"/>
    <w:rsid w:val="009C4D9E"/>
    <w:rsid w:val="009C53E7"/>
    <w:rsid w:val="009C5593"/>
    <w:rsid w:val="009D2339"/>
    <w:rsid w:val="009D26EF"/>
    <w:rsid w:val="009D7549"/>
    <w:rsid w:val="009D771D"/>
    <w:rsid w:val="009E0E63"/>
    <w:rsid w:val="009E16E4"/>
    <w:rsid w:val="009E1AE2"/>
    <w:rsid w:val="009F7E0E"/>
    <w:rsid w:val="00A01AB8"/>
    <w:rsid w:val="00A03B29"/>
    <w:rsid w:val="00A03B4C"/>
    <w:rsid w:val="00A06BF4"/>
    <w:rsid w:val="00A11258"/>
    <w:rsid w:val="00A13AC0"/>
    <w:rsid w:val="00A173D0"/>
    <w:rsid w:val="00A2039A"/>
    <w:rsid w:val="00A24123"/>
    <w:rsid w:val="00A37B6A"/>
    <w:rsid w:val="00A4134C"/>
    <w:rsid w:val="00A464A2"/>
    <w:rsid w:val="00A46887"/>
    <w:rsid w:val="00A47899"/>
    <w:rsid w:val="00A5245B"/>
    <w:rsid w:val="00A6227C"/>
    <w:rsid w:val="00A62F9E"/>
    <w:rsid w:val="00A6601A"/>
    <w:rsid w:val="00A71CFD"/>
    <w:rsid w:val="00A82105"/>
    <w:rsid w:val="00A85113"/>
    <w:rsid w:val="00A9065F"/>
    <w:rsid w:val="00A93A47"/>
    <w:rsid w:val="00AA03B1"/>
    <w:rsid w:val="00AA0F47"/>
    <w:rsid w:val="00AA159A"/>
    <w:rsid w:val="00AA2EEC"/>
    <w:rsid w:val="00AA4766"/>
    <w:rsid w:val="00AA7800"/>
    <w:rsid w:val="00AB2AA2"/>
    <w:rsid w:val="00AB46AE"/>
    <w:rsid w:val="00AB6138"/>
    <w:rsid w:val="00AB6EEE"/>
    <w:rsid w:val="00AB6EF9"/>
    <w:rsid w:val="00AC195C"/>
    <w:rsid w:val="00AC40A1"/>
    <w:rsid w:val="00AC7D34"/>
    <w:rsid w:val="00AD18C4"/>
    <w:rsid w:val="00AD1C02"/>
    <w:rsid w:val="00AD47E0"/>
    <w:rsid w:val="00AD6B17"/>
    <w:rsid w:val="00AD7117"/>
    <w:rsid w:val="00AD79B5"/>
    <w:rsid w:val="00AE0496"/>
    <w:rsid w:val="00AE0B8F"/>
    <w:rsid w:val="00AE5AF7"/>
    <w:rsid w:val="00AF2435"/>
    <w:rsid w:val="00AF2899"/>
    <w:rsid w:val="00AF7B1B"/>
    <w:rsid w:val="00B01029"/>
    <w:rsid w:val="00B04E49"/>
    <w:rsid w:val="00B16568"/>
    <w:rsid w:val="00B1716A"/>
    <w:rsid w:val="00B20C3E"/>
    <w:rsid w:val="00B21CC0"/>
    <w:rsid w:val="00B31EFB"/>
    <w:rsid w:val="00B32646"/>
    <w:rsid w:val="00B36590"/>
    <w:rsid w:val="00B41BD7"/>
    <w:rsid w:val="00B45C5F"/>
    <w:rsid w:val="00B63235"/>
    <w:rsid w:val="00B635FB"/>
    <w:rsid w:val="00B64F31"/>
    <w:rsid w:val="00B653CF"/>
    <w:rsid w:val="00B66DBB"/>
    <w:rsid w:val="00B71473"/>
    <w:rsid w:val="00B7197D"/>
    <w:rsid w:val="00B80C16"/>
    <w:rsid w:val="00B85132"/>
    <w:rsid w:val="00B8654F"/>
    <w:rsid w:val="00B95A1C"/>
    <w:rsid w:val="00B964B3"/>
    <w:rsid w:val="00B97505"/>
    <w:rsid w:val="00BA6EB2"/>
    <w:rsid w:val="00BB5CF7"/>
    <w:rsid w:val="00BB65E7"/>
    <w:rsid w:val="00BB6938"/>
    <w:rsid w:val="00BC1BFA"/>
    <w:rsid w:val="00BC3E36"/>
    <w:rsid w:val="00BC460C"/>
    <w:rsid w:val="00BC4B27"/>
    <w:rsid w:val="00BE0041"/>
    <w:rsid w:val="00BE36B2"/>
    <w:rsid w:val="00BF1448"/>
    <w:rsid w:val="00BF1725"/>
    <w:rsid w:val="00BF770D"/>
    <w:rsid w:val="00C0004C"/>
    <w:rsid w:val="00C01112"/>
    <w:rsid w:val="00C011E0"/>
    <w:rsid w:val="00C042F8"/>
    <w:rsid w:val="00C06D74"/>
    <w:rsid w:val="00C12054"/>
    <w:rsid w:val="00C136D1"/>
    <w:rsid w:val="00C13708"/>
    <w:rsid w:val="00C146F6"/>
    <w:rsid w:val="00C17A10"/>
    <w:rsid w:val="00C21C7E"/>
    <w:rsid w:val="00C30335"/>
    <w:rsid w:val="00C4066F"/>
    <w:rsid w:val="00C4427E"/>
    <w:rsid w:val="00C44EFD"/>
    <w:rsid w:val="00C51AE0"/>
    <w:rsid w:val="00C60AE6"/>
    <w:rsid w:val="00C63918"/>
    <w:rsid w:val="00C7064D"/>
    <w:rsid w:val="00C70EAD"/>
    <w:rsid w:val="00C71213"/>
    <w:rsid w:val="00C829C7"/>
    <w:rsid w:val="00C854EB"/>
    <w:rsid w:val="00C8740C"/>
    <w:rsid w:val="00C9220A"/>
    <w:rsid w:val="00C95ACA"/>
    <w:rsid w:val="00CA20AE"/>
    <w:rsid w:val="00CA44A4"/>
    <w:rsid w:val="00CA44C4"/>
    <w:rsid w:val="00CA6EB8"/>
    <w:rsid w:val="00CA7F9D"/>
    <w:rsid w:val="00CB0B8C"/>
    <w:rsid w:val="00CB1ECE"/>
    <w:rsid w:val="00CC5D6A"/>
    <w:rsid w:val="00CC6974"/>
    <w:rsid w:val="00CC723C"/>
    <w:rsid w:val="00CC7A19"/>
    <w:rsid w:val="00CC7F4C"/>
    <w:rsid w:val="00CD0EEB"/>
    <w:rsid w:val="00CD0F26"/>
    <w:rsid w:val="00CD4BCB"/>
    <w:rsid w:val="00CD5822"/>
    <w:rsid w:val="00CE0A08"/>
    <w:rsid w:val="00CE1EA5"/>
    <w:rsid w:val="00CE353D"/>
    <w:rsid w:val="00CE380B"/>
    <w:rsid w:val="00CE5DCE"/>
    <w:rsid w:val="00CF3A54"/>
    <w:rsid w:val="00CF7D5E"/>
    <w:rsid w:val="00D002E3"/>
    <w:rsid w:val="00D03978"/>
    <w:rsid w:val="00D03B2D"/>
    <w:rsid w:val="00D05CA2"/>
    <w:rsid w:val="00D074C2"/>
    <w:rsid w:val="00D12B24"/>
    <w:rsid w:val="00D12D90"/>
    <w:rsid w:val="00D252BE"/>
    <w:rsid w:val="00D317A7"/>
    <w:rsid w:val="00D32DCA"/>
    <w:rsid w:val="00D34C14"/>
    <w:rsid w:val="00D47594"/>
    <w:rsid w:val="00D505BF"/>
    <w:rsid w:val="00D5480B"/>
    <w:rsid w:val="00D60C25"/>
    <w:rsid w:val="00D60C76"/>
    <w:rsid w:val="00D61D2B"/>
    <w:rsid w:val="00D63232"/>
    <w:rsid w:val="00D653E8"/>
    <w:rsid w:val="00D72896"/>
    <w:rsid w:val="00D74A08"/>
    <w:rsid w:val="00D80E30"/>
    <w:rsid w:val="00D82854"/>
    <w:rsid w:val="00D83CB3"/>
    <w:rsid w:val="00D83CD2"/>
    <w:rsid w:val="00D8672F"/>
    <w:rsid w:val="00D907E3"/>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3116"/>
    <w:rsid w:val="00DD4A00"/>
    <w:rsid w:val="00DD53A0"/>
    <w:rsid w:val="00DD680A"/>
    <w:rsid w:val="00DD7DE8"/>
    <w:rsid w:val="00DE0E43"/>
    <w:rsid w:val="00DE25C0"/>
    <w:rsid w:val="00DE4BA1"/>
    <w:rsid w:val="00DE6693"/>
    <w:rsid w:val="00DE6765"/>
    <w:rsid w:val="00DE6AB8"/>
    <w:rsid w:val="00DF0A09"/>
    <w:rsid w:val="00DF3411"/>
    <w:rsid w:val="00DF63D1"/>
    <w:rsid w:val="00DF7C50"/>
    <w:rsid w:val="00E047C0"/>
    <w:rsid w:val="00E0682F"/>
    <w:rsid w:val="00E06DC4"/>
    <w:rsid w:val="00E0745A"/>
    <w:rsid w:val="00E230F0"/>
    <w:rsid w:val="00E27687"/>
    <w:rsid w:val="00E30812"/>
    <w:rsid w:val="00E32D9D"/>
    <w:rsid w:val="00E3420F"/>
    <w:rsid w:val="00E34BB0"/>
    <w:rsid w:val="00E34E84"/>
    <w:rsid w:val="00E36F98"/>
    <w:rsid w:val="00E4096E"/>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EE6C9A"/>
    <w:rsid w:val="00F000D3"/>
    <w:rsid w:val="00F00707"/>
    <w:rsid w:val="00F012EC"/>
    <w:rsid w:val="00F03AD4"/>
    <w:rsid w:val="00F06393"/>
    <w:rsid w:val="00F1022E"/>
    <w:rsid w:val="00F13546"/>
    <w:rsid w:val="00F13D20"/>
    <w:rsid w:val="00F1533F"/>
    <w:rsid w:val="00F1578A"/>
    <w:rsid w:val="00F169A7"/>
    <w:rsid w:val="00F16E41"/>
    <w:rsid w:val="00F17558"/>
    <w:rsid w:val="00F17E23"/>
    <w:rsid w:val="00F20430"/>
    <w:rsid w:val="00F20508"/>
    <w:rsid w:val="00F20A7B"/>
    <w:rsid w:val="00F2252F"/>
    <w:rsid w:val="00F22F93"/>
    <w:rsid w:val="00F30EEF"/>
    <w:rsid w:val="00F32CA2"/>
    <w:rsid w:val="00F44EDD"/>
    <w:rsid w:val="00F45FE0"/>
    <w:rsid w:val="00F470B8"/>
    <w:rsid w:val="00F57DF6"/>
    <w:rsid w:val="00F60C2D"/>
    <w:rsid w:val="00F62FAE"/>
    <w:rsid w:val="00F70494"/>
    <w:rsid w:val="00F715B9"/>
    <w:rsid w:val="00F72701"/>
    <w:rsid w:val="00F72892"/>
    <w:rsid w:val="00F749CD"/>
    <w:rsid w:val="00F75E99"/>
    <w:rsid w:val="00F77647"/>
    <w:rsid w:val="00F83A27"/>
    <w:rsid w:val="00F83B81"/>
    <w:rsid w:val="00F93266"/>
    <w:rsid w:val="00F93FD8"/>
    <w:rsid w:val="00FA04D4"/>
    <w:rsid w:val="00FA3192"/>
    <w:rsid w:val="00FA393E"/>
    <w:rsid w:val="00FA52CC"/>
    <w:rsid w:val="00FB0303"/>
    <w:rsid w:val="00FB7ADF"/>
    <w:rsid w:val="00FC1D70"/>
    <w:rsid w:val="00FC2424"/>
    <w:rsid w:val="00FD16A7"/>
    <w:rsid w:val="00FE17F9"/>
    <w:rsid w:val="00FE1B98"/>
    <w:rsid w:val="00FE39FD"/>
    <w:rsid w:val="00FE528B"/>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image" Target="media/image13.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omments" Target="comments.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6/09/relationships/commentsIds" Target="commentsIds.xm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7.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170C4A58-C81F-42E9-9F8B-1A530286A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31</Pages>
  <Words>5042</Words>
  <Characters>28743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Will Comber</cp:lastModifiedBy>
  <cp:revision>94</cp:revision>
  <cp:lastPrinted>2008-10-13T15:31:00Z</cp:lastPrinted>
  <dcterms:created xsi:type="dcterms:W3CDTF">2019-03-07T13:36:00Z</dcterms:created>
  <dcterms:modified xsi:type="dcterms:W3CDTF">2019-03-08T09:42:00Z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