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1217F00"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365B5A">
              <w:rPr>
                <w:rFonts w:ascii="Arial" w:hAnsi="Arial" w:cs="Arial"/>
                <w:highlight w:val="lightGray"/>
              </w:rPr>
              <w:t>9</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0461E1C" w:rsidR="006F1CB8" w:rsidRPr="004C131D" w:rsidRDefault="00365B5A" w:rsidP="00132A77">
            <w:pPr>
              <w:pStyle w:val="TableMedium"/>
              <w:rPr>
                <w:rFonts w:ascii="Arial" w:hAnsi="Arial" w:cs="Arial"/>
                <w:highlight w:val="lightGray"/>
              </w:rPr>
            </w:pPr>
            <w:r>
              <w:rPr>
                <w:rFonts w:ascii="Arial" w:hAnsi="Arial" w:cs="Arial"/>
                <w:highlight w:val="lightGray"/>
              </w:rPr>
              <w:t>2</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02</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Joe Lowthian</w:t>
            </w:r>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Joe Lowthian</w:t>
            </w:r>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DE25C0">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DE25C0">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DE25C0">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DE25C0">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DE25C0">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DE25C0">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DE25C0">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DE25C0">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DE25C0">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DE25C0">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DE25C0">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DE25C0">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DE25C0">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DE25C0">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DE25C0">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DE25C0">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DE25C0">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DE25C0">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DE25C0">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DE25C0">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DE25C0">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DE25C0">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DE25C0">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DE25C0">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DE25C0">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53238692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53238692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532386927"/>
      <w:r w:rsidRPr="004C131D">
        <w:rPr>
          <w:rFonts w:ascii="Arial" w:hAnsi="Arial" w:cs="Arial"/>
        </w:rPr>
        <w:t>Analysis Process</w:t>
      </w:r>
      <w:bookmarkEnd w:id="8"/>
    </w:p>
    <w:p w14:paraId="3FE6F48B" w14:textId="77777777" w:rsidR="00DB352D" w:rsidRPr="004C131D" w:rsidRDefault="00DB352D" w:rsidP="00B964B3">
      <w:pPr>
        <w:ind w:left="360"/>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00892A72" w:rsidRPr="00892A72">
        <w:rPr>
          <w:rFonts w:ascii="Arial" w:hAnsi="Arial" w:cs="Arial"/>
        </w:rPr>
        <w:t>room</w:t>
      </w:r>
      <w:r w:rsidR="00892A72" w:rsidRPr="00892A72">
        <w:rPr>
          <w:rFonts w:ascii="Arial" w:hAnsi="Arial" w:cs="Arial"/>
          <w:b/>
        </w:rPr>
        <w:t>(</w:t>
      </w:r>
      <w:proofErr w:type="gramEnd"/>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lastRenderedPageBreak/>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532386928"/>
      <w:r w:rsidRPr="004C131D">
        <w:rPr>
          <w:rFonts w:ascii="Arial" w:hAnsi="Arial" w:cs="Arial"/>
        </w:rPr>
        <w:t>Analysis</w:t>
      </w:r>
      <w:bookmarkEnd w:id="9"/>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532386929"/>
      <w:r w:rsidRPr="004C131D">
        <w:rPr>
          <w:rFonts w:ascii="Arial" w:hAnsi="Arial" w:cs="Arial"/>
        </w:rPr>
        <w:t>Project purpose</w:t>
      </w:r>
      <w:bookmarkEnd w:id="10"/>
    </w:p>
    <w:p w14:paraId="1721E370" w14:textId="77777777" w:rsidR="00AD47E0" w:rsidRPr="004C131D" w:rsidRDefault="00AD47E0" w:rsidP="00B964B3">
      <w:pPr>
        <w:ind w:left="360"/>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1"/>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1"/>
      <w:r w:rsidR="00BB6938">
        <w:rPr>
          <w:rStyle w:val="CommentReference"/>
        </w:rPr>
        <w:commentReference w:id="11"/>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lastRenderedPageBreak/>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53238693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532386931"/>
      <w:r w:rsidRPr="004C131D">
        <w:rPr>
          <w:rFonts w:ascii="Arial" w:hAnsi="Arial" w:cs="Arial"/>
        </w:rPr>
        <w:t>Roles</w:t>
      </w:r>
      <w:bookmarkEnd w:id="13"/>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J. E. P. Lowthian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lastRenderedPageBreak/>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53238693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53238693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53238693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4" w:name="_Toc532386937"/>
      <w:bookmarkStart w:id="25" w:name="_Toc510366070"/>
      <w:bookmarkStart w:id="26" w:name="_Toc8535684"/>
      <w:bookmarkStart w:id="27" w:name="_Toc139682818"/>
      <w:r w:rsidRPr="004C131D">
        <w:rPr>
          <w:rFonts w:ascii="Arial" w:hAnsi="Arial" w:cs="Arial"/>
        </w:rPr>
        <w:t>Non-Functional Requirements</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8" w:name="_Toc532386938"/>
      <w:bookmarkEnd w:id="25"/>
      <w:bookmarkEnd w:id="26"/>
      <w:bookmarkEnd w:id="27"/>
      <w:r w:rsidRPr="004C131D">
        <w:rPr>
          <w:rFonts w:ascii="Arial" w:hAnsi="Arial" w:cs="Arial"/>
        </w:rPr>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53238693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7" w:name="_Toc53238694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Creating an app that is both functional and stable is a lengthy process. If not enough time is given to development, some planned features may have to be scrapped as they can not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8" w:name="_Toc532386941"/>
      <w:r w:rsidRPr="004C131D">
        <w:rPr>
          <w:rFonts w:ascii="Arial" w:hAnsi="Arial" w:cs="Arial"/>
        </w:rPr>
        <w:t>Software Design</w:t>
      </w:r>
      <w:bookmarkEnd w:id="38"/>
    </w:p>
    <w:p w14:paraId="51142615" w14:textId="77777777" w:rsidR="004D389E" w:rsidRPr="004C131D" w:rsidRDefault="004D389E" w:rsidP="00591B90">
      <w:pPr>
        <w:pStyle w:val="Heading3"/>
        <w:numPr>
          <w:ilvl w:val="1"/>
          <w:numId w:val="11"/>
        </w:numPr>
        <w:rPr>
          <w:rFonts w:ascii="Arial" w:hAnsi="Arial" w:cs="Arial"/>
        </w:rPr>
      </w:pPr>
      <w:bookmarkStart w:id="39" w:name="_Toc532386942"/>
      <w:r w:rsidRPr="004C131D">
        <w:rPr>
          <w:rFonts w:ascii="Arial" w:hAnsi="Arial" w:cs="Arial"/>
        </w:rPr>
        <w:t>Overview of what the software will do and not do.</w:t>
      </w:r>
      <w:bookmarkEnd w:id="39"/>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0"/>
      <w:r w:rsidRPr="004C131D">
        <w:rPr>
          <w:rFonts w:ascii="Arial" w:hAnsi="Arial" w:cs="Arial"/>
        </w:rPr>
        <w:t xml:space="preserve">18.3% </w:t>
      </w:r>
      <w:commentRangeEnd w:id="40"/>
      <w:r w:rsidR="0057402D">
        <w:rPr>
          <w:rStyle w:val="CommentReference"/>
        </w:rPr>
        <w:commentReference w:id="40"/>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1" w:name="_Toc532386943"/>
      <w:r w:rsidRPr="004C131D">
        <w:rPr>
          <w:rFonts w:ascii="Arial" w:hAnsi="Arial" w:cs="Arial"/>
        </w:rPr>
        <w:t>Modifications in light of comments made or changes deemed necessary</w:t>
      </w:r>
      <w:bookmarkEnd w:id="41"/>
    </w:p>
    <w:p w14:paraId="7D1BAE65" w14:textId="31CA0018" w:rsidR="00CE5DCE" w:rsidRDefault="00ED5CC0" w:rsidP="00591B90">
      <w:pPr>
        <w:pStyle w:val="Heading3"/>
        <w:numPr>
          <w:ilvl w:val="1"/>
          <w:numId w:val="11"/>
        </w:numPr>
        <w:rPr>
          <w:rFonts w:ascii="Arial" w:hAnsi="Arial" w:cs="Arial"/>
        </w:rPr>
      </w:pPr>
      <w:bookmarkStart w:id="42" w:name="_Toc532386944"/>
      <w:r w:rsidRPr="004C131D">
        <w:rPr>
          <w:rFonts w:ascii="Arial" w:hAnsi="Arial" w:cs="Arial"/>
        </w:rPr>
        <w:t>System Architecture – describe design decisions (Architecture diagram)</w:t>
      </w:r>
      <w:bookmarkEnd w:id="42"/>
    </w:p>
    <w:p w14:paraId="2D72745C" w14:textId="50CA1BCE" w:rsidR="00F20508" w:rsidRDefault="00F20508" w:rsidP="00F20508">
      <w:pPr>
        <w:ind w:left="720"/>
        <w:rPr>
          <w:b/>
        </w:rPr>
      </w:pPr>
      <w:r w:rsidRPr="00F20508">
        <w:rPr>
          <w:b/>
          <w:highlight w:val="yellow"/>
        </w:rPr>
        <w:t>Architecture Diagram</w:t>
      </w:r>
    </w:p>
    <w:p w14:paraId="74998559" w14:textId="202604E4" w:rsidR="00F20508" w:rsidRDefault="00F20508" w:rsidP="00F20508">
      <w:pPr>
        <w:ind w:left="720"/>
        <w:rPr>
          <w:b/>
        </w:rPr>
      </w:pPr>
    </w:p>
    <w:p w14:paraId="6D9658BF" w14:textId="77777777" w:rsidR="00F20508" w:rsidRPr="00F20508" w:rsidRDefault="00F20508" w:rsidP="00F20508">
      <w:pPr>
        <w:ind w:left="720"/>
        <w:rPr>
          <w:b/>
        </w:rPr>
      </w:pPr>
    </w:p>
    <w:p w14:paraId="5026213D" w14:textId="6427D4BA" w:rsidR="00CE5DCE" w:rsidRDefault="00ED5CC0" w:rsidP="00591B90">
      <w:pPr>
        <w:pStyle w:val="Heading3"/>
        <w:numPr>
          <w:ilvl w:val="1"/>
          <w:numId w:val="11"/>
        </w:numPr>
        <w:rPr>
          <w:rFonts w:ascii="Arial" w:hAnsi="Arial" w:cs="Arial"/>
        </w:rPr>
      </w:pPr>
      <w:bookmarkStart w:id="43" w:name="_Toc532386945"/>
      <w:r w:rsidRPr="004C131D">
        <w:rPr>
          <w:rFonts w:ascii="Arial" w:hAnsi="Arial" w:cs="Arial"/>
        </w:rPr>
        <w:t>High level overview of how the functionality and responsibilities of the system are partitioned and assigned to components (deployment diagram, component diagram)</w:t>
      </w:r>
      <w:bookmarkEnd w:id="43"/>
    </w:p>
    <w:p w14:paraId="6718CE6B" w14:textId="60BF89FB" w:rsidR="00F20508" w:rsidRDefault="00F20508" w:rsidP="00F20508"/>
    <w:p w14:paraId="2F1D57F9" w14:textId="7266C7E2" w:rsidR="00F20508" w:rsidRPr="00F20508" w:rsidRDefault="00F20508" w:rsidP="00F20508">
      <w:pPr>
        <w:ind w:firstLine="720"/>
        <w:rPr>
          <w:b/>
          <w:highlight w:val="yellow"/>
        </w:rPr>
      </w:pPr>
      <w:r w:rsidRPr="00F20508">
        <w:rPr>
          <w:b/>
          <w:highlight w:val="yellow"/>
        </w:rPr>
        <w:t>Deployment Diagram</w:t>
      </w:r>
    </w:p>
    <w:p w14:paraId="6C0F100D" w14:textId="3F6EA00F" w:rsidR="00F20508" w:rsidRPr="00F20508" w:rsidRDefault="00F20508" w:rsidP="00F20508">
      <w:pPr>
        <w:rPr>
          <w:highlight w:val="yellow"/>
        </w:rPr>
      </w:pPr>
    </w:p>
    <w:p w14:paraId="11FF31C3" w14:textId="600149EA"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00381F9E" w14:textId="5E7367BA" w:rsidR="00F20508" w:rsidRDefault="00F20508" w:rsidP="00F20508">
      <w:pPr>
        <w:ind w:firstLine="720"/>
        <w:rPr>
          <w:b/>
        </w:rPr>
      </w:pPr>
      <w:r w:rsidRPr="00F20508">
        <w:rPr>
          <w:b/>
          <w:highlight w:val="yellow"/>
        </w:rPr>
        <w:t>Component Diagram</w:t>
      </w:r>
    </w:p>
    <w:p w14:paraId="0C5F28AF" w14:textId="77777777" w:rsidR="00F20508" w:rsidRPr="00F20508" w:rsidRDefault="00F20508" w:rsidP="00F20508">
      <w:pPr>
        <w:ind w:firstLine="720"/>
        <w:rPr>
          <w:b/>
        </w:rPr>
      </w:pPr>
    </w:p>
    <w:p w14:paraId="2D614AF4" w14:textId="0B1C9BA0" w:rsidR="00CE5DCE" w:rsidRDefault="00ED5CC0" w:rsidP="00591B90">
      <w:pPr>
        <w:pStyle w:val="Heading3"/>
        <w:numPr>
          <w:ilvl w:val="1"/>
          <w:numId w:val="11"/>
        </w:numPr>
        <w:rPr>
          <w:rFonts w:ascii="Arial" w:hAnsi="Arial" w:cs="Arial"/>
        </w:rPr>
      </w:pPr>
      <w:bookmarkStart w:id="44" w:name="_Toc532386946"/>
      <w:r w:rsidRPr="004C131D">
        <w:rPr>
          <w:rFonts w:ascii="Arial" w:hAnsi="Arial" w:cs="Arial"/>
        </w:rPr>
        <w:t>Package and Class diagrams which show dependencies between components</w:t>
      </w:r>
      <w:bookmarkEnd w:id="44"/>
    </w:p>
    <w:p w14:paraId="1073FE7B" w14:textId="650A58A2" w:rsidR="00A46887" w:rsidRDefault="00A46887" w:rsidP="00A46887">
      <w:pPr>
        <w:ind w:left="360"/>
      </w:pPr>
    </w:p>
    <w:p w14:paraId="58F73BAE" w14:textId="396AA5DB" w:rsidR="008C78E5" w:rsidRDefault="008C78E5" w:rsidP="008422C6">
      <w:pPr>
        <w:ind w:left="504" w:firstLine="288"/>
        <w:rPr>
          <w:b/>
        </w:rPr>
      </w:pPr>
      <w:r w:rsidRPr="008C78E5">
        <w:rPr>
          <w:b/>
          <w:highlight w:val="yellow"/>
        </w:rPr>
        <w:t>Class Diagram</w:t>
      </w:r>
    </w:p>
    <w:p w14:paraId="4B69A4DD" w14:textId="77777777" w:rsidR="008422C6" w:rsidRPr="008C78E5" w:rsidRDefault="008422C6" w:rsidP="008422C6">
      <w:pPr>
        <w:ind w:left="504" w:firstLine="288"/>
        <w:rPr>
          <w:b/>
        </w:rPr>
      </w:pPr>
    </w:p>
    <w:p w14:paraId="2893C7CA" w14:textId="77777777" w:rsidR="008C78E5" w:rsidRDefault="008C78E5"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77777777" w:rsidR="009064AB" w:rsidRPr="009064AB" w:rsidRDefault="009064AB" w:rsidP="00A46887"/>
    <w:p w14:paraId="286D647C" w14:textId="5B8D6001" w:rsidR="002868E7" w:rsidRDefault="00D964A6" w:rsidP="00A46887">
      <w:pPr>
        <w:ind w:left="720" w:firstLine="72"/>
      </w:pPr>
      <w:r>
        <w:rPr>
          <w:noProof/>
          <w:lang w:eastAsia="en-GB"/>
        </w:rPr>
        <w:lastRenderedPageBreak/>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r w:rsidR="009064AB">
        <w:tab/>
      </w:r>
    </w:p>
    <w:p w14:paraId="00F4C5FF" w14:textId="7FA03EF0" w:rsidR="00D964A6" w:rsidRPr="002868E7" w:rsidRDefault="00D964A6" w:rsidP="00A46887">
      <w:pPr>
        <w:ind w:left="720" w:firstLine="72"/>
      </w:pPr>
    </w:p>
    <w:p w14:paraId="0089E40B" w14:textId="02311D32" w:rsidR="00CE5DCE" w:rsidRDefault="00ED5CC0" w:rsidP="00591B90">
      <w:pPr>
        <w:pStyle w:val="Heading3"/>
        <w:numPr>
          <w:ilvl w:val="1"/>
          <w:numId w:val="11"/>
        </w:numPr>
        <w:rPr>
          <w:rFonts w:ascii="Arial" w:hAnsi="Arial" w:cs="Arial"/>
        </w:rPr>
      </w:pPr>
      <w:bookmarkStart w:id="45" w:name="_Toc532386947"/>
      <w:r w:rsidRPr="004C131D">
        <w:rPr>
          <w:rFonts w:ascii="Arial" w:hAnsi="Arial" w:cs="Arial"/>
        </w:rPr>
        <w:t>Show the dynamic behaviour of the system (sequence diagrams that shows communication between objects. Activity diagrams that show the state of objects).</w:t>
      </w:r>
      <w:bookmarkEnd w:id="45"/>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lastRenderedPageBreak/>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3139ABBB" w14:textId="675D47AC" w:rsidR="00E80734" w:rsidRPr="00474890" w:rsidRDefault="00C854EB" w:rsidP="00F57DF6">
      <w:pPr>
        <w:ind w:firstLine="720"/>
        <w:rPr>
          <w:b/>
        </w:rPr>
      </w:pPr>
      <w:r w:rsidRPr="00474890">
        <w:rPr>
          <w:b/>
        </w:rPr>
        <w:t>State Machine Diagram</w:t>
      </w:r>
    </w:p>
    <w:p w14:paraId="22439F29" w14:textId="62CDA1DC" w:rsidR="000B5BD2" w:rsidRDefault="000B5BD2" w:rsidP="00C854EB">
      <w:pPr>
        <w:ind w:left="720" w:firstLine="72"/>
      </w:pPr>
    </w:p>
    <w:p w14:paraId="63DFE35C" w14:textId="0DBD0358" w:rsidR="004E077F" w:rsidRDefault="00DE25C0" w:rsidP="004E077F">
      <w:pPr>
        <w:ind w:left="720" w:firstLine="72"/>
        <w:rPr>
          <w:b/>
        </w:rPr>
      </w:pPr>
      <w:r>
        <w:rPr>
          <w:b/>
        </w:rPr>
        <w:lastRenderedPageBreak/>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25pt">
            <v:imagedata r:id="rId27"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B770408" w14:textId="0CF3DA74" w:rsidR="006366A2" w:rsidRDefault="006366A2" w:rsidP="00F57DF6">
      <w:pPr>
        <w:ind w:firstLine="720"/>
        <w:rPr>
          <w:b/>
        </w:rPr>
      </w:pPr>
      <w:r w:rsidRPr="006366A2">
        <w:rPr>
          <w:b/>
        </w:rPr>
        <w:t>Activity Diagram for Extended Searching</w:t>
      </w:r>
    </w:p>
    <w:p w14:paraId="0E074A33" w14:textId="77777777" w:rsidR="004E077F" w:rsidRDefault="004E077F" w:rsidP="00BE36B2">
      <w:pPr>
        <w:rPr>
          <w:b/>
        </w:rPr>
      </w:pPr>
    </w:p>
    <w:p w14:paraId="202708EA" w14:textId="6DBCB906" w:rsidR="006366A2" w:rsidRDefault="009D2339" w:rsidP="009D2339">
      <w:pPr>
        <w:rPr>
          <w:b/>
        </w:rPr>
      </w:pPr>
      <w:r>
        <w:rPr>
          <w:b/>
        </w:rPr>
        <w:lastRenderedPageBreak/>
        <w:tab/>
      </w:r>
      <w:r w:rsidR="00BE36B2">
        <w:rPr>
          <w:b/>
          <w:noProof/>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7C130DBE" w14:textId="77777777" w:rsidR="00BE36B2" w:rsidRPr="006366A2" w:rsidRDefault="00BE36B2" w:rsidP="009D2339">
      <w:pPr>
        <w:rPr>
          <w:b/>
        </w:rPr>
      </w:pPr>
      <w:bookmarkStart w:id="46" w:name="_GoBack"/>
      <w:bookmarkEnd w:id="46"/>
    </w:p>
    <w:p w14:paraId="37E86761" w14:textId="27158B33" w:rsidR="00ED5CC0" w:rsidRPr="004C131D" w:rsidRDefault="00ED5CC0" w:rsidP="00591B90">
      <w:pPr>
        <w:pStyle w:val="Heading3"/>
        <w:numPr>
          <w:ilvl w:val="1"/>
          <w:numId w:val="11"/>
        </w:numPr>
        <w:rPr>
          <w:rFonts w:ascii="Arial" w:hAnsi="Arial" w:cs="Arial"/>
        </w:rPr>
      </w:pPr>
      <w:bookmarkStart w:id="47" w:name="_Toc532386948"/>
      <w:r w:rsidRPr="004C131D">
        <w:rPr>
          <w:rFonts w:ascii="Arial" w:hAnsi="Arial" w:cs="Arial"/>
        </w:rPr>
        <w:t>GUI, Human Interface Views – Describe how the user accesses functionality</w:t>
      </w:r>
      <w:bookmarkEnd w:id="47"/>
    </w:p>
    <w:p w14:paraId="56B74CC2" w14:textId="77777777" w:rsidR="00ED5CC0" w:rsidRPr="004C131D" w:rsidRDefault="00ED5CC0" w:rsidP="00363711">
      <w:pPr>
        <w:rPr>
          <w:rFonts w:ascii="Arial" w:hAnsi="Arial" w:cs="Arial"/>
        </w:rPr>
      </w:pPr>
    </w:p>
    <w:p w14:paraId="5108817F" w14:textId="77777777" w:rsidR="00ED5CC0" w:rsidRPr="004C131D"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4E5CC8DE" w14:textId="77777777" w:rsidR="00ED5CC0" w:rsidRPr="004C131D" w:rsidRDefault="00ED5CC0" w:rsidP="00ED5CC0">
      <w:pPr>
        <w:ind w:left="720"/>
        <w:rPr>
          <w:rFonts w:ascii="Arial" w:hAnsi="Arial" w:cs="Arial"/>
        </w:rPr>
      </w:pPr>
    </w:p>
    <w:p w14:paraId="5A9D48AA" w14:textId="77777777" w:rsidR="00CE5DCE" w:rsidRPr="004C131D" w:rsidRDefault="00CE5DCE" w:rsidP="00ED5CC0">
      <w:pPr>
        <w:ind w:left="720"/>
        <w:rPr>
          <w:rFonts w:ascii="Arial" w:hAnsi="Arial" w:cs="Arial"/>
          <w:b/>
        </w:rPr>
      </w:pPr>
    </w:p>
    <w:p w14:paraId="4F23709A" w14:textId="27B05AA8" w:rsidR="00CE5DCE" w:rsidRPr="004C131D" w:rsidRDefault="00CE5DCE" w:rsidP="00591B90">
      <w:pPr>
        <w:pStyle w:val="Heading2"/>
        <w:numPr>
          <w:ilvl w:val="0"/>
          <w:numId w:val="11"/>
        </w:numPr>
        <w:rPr>
          <w:rFonts w:ascii="Arial" w:hAnsi="Arial" w:cs="Arial"/>
        </w:rPr>
      </w:pPr>
      <w:bookmarkStart w:id="48" w:name="_Toc532386949"/>
      <w:r w:rsidRPr="004C131D">
        <w:rPr>
          <w:rFonts w:ascii="Arial" w:hAnsi="Arial" w:cs="Arial"/>
        </w:rPr>
        <w:lastRenderedPageBreak/>
        <w:t>References</w:t>
      </w:r>
      <w:bookmarkEnd w:id="48"/>
      <w:r w:rsidRPr="004C131D">
        <w:rPr>
          <w:rFonts w:ascii="Arial" w:hAnsi="Arial" w:cs="Arial"/>
        </w:rPr>
        <w:t xml:space="preserve"> </w:t>
      </w:r>
    </w:p>
    <w:p w14:paraId="5E0ED723" w14:textId="77777777" w:rsidR="00393867" w:rsidRPr="004C131D" w:rsidRDefault="00393867" w:rsidP="00393867">
      <w:pPr>
        <w:rPr>
          <w:rFonts w:ascii="Arial" w:hAnsi="Arial" w:cs="Arial"/>
          <w:color w:val="000000"/>
          <w:shd w:val="clear" w:color="auto" w:fill="FFFFFF"/>
        </w:rPr>
      </w:pPr>
    </w:p>
    <w:p w14:paraId="22F238BC" w14:textId="7A0AD651"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77777777"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6C4E6E0A" w:rsidR="00DC060A" w:rsidRPr="00430A1A"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17B3D453" w14:textId="77777777" w:rsidR="00430A1A" w:rsidRPr="00430A1A" w:rsidRDefault="00430A1A" w:rsidP="00430A1A">
      <w:pPr>
        <w:pStyle w:val="ListParagraph"/>
        <w:rPr>
          <w:rFonts w:ascii="Arial" w:hAnsi="Arial" w:cs="Arial"/>
        </w:rPr>
      </w:pPr>
    </w:p>
    <w:p w14:paraId="17E06C9F" w14:textId="438CEB88" w:rsidR="00430A1A" w:rsidRPr="00430A1A" w:rsidRDefault="00430A1A" w:rsidP="00DC060A">
      <w:pPr>
        <w:pStyle w:val="ListParagraph"/>
        <w:numPr>
          <w:ilvl w:val="0"/>
          <w:numId w:val="16"/>
        </w:numPr>
        <w:rPr>
          <w:rFonts w:ascii="Arial" w:hAnsi="Arial" w:cs="Arial"/>
          <w:highlight w:val="yellow"/>
        </w:rPr>
      </w:pPr>
      <w:proofErr w:type="spellStart"/>
      <w:r w:rsidRPr="00430A1A">
        <w:rPr>
          <w:rFonts w:ascii="Arial" w:hAnsi="Arial" w:cs="Arial"/>
          <w:highlight w:val="yellow"/>
        </w:rPr>
        <w:t>Vusiem</w:t>
      </w:r>
      <w:proofErr w:type="spellEnd"/>
      <w:r w:rsidRPr="00430A1A">
        <w:rPr>
          <w:rFonts w:ascii="Arial" w:hAnsi="Arial" w:cs="Arial"/>
          <w:highlight w:val="yellow"/>
        </w:rPr>
        <w:t xml:space="preserve"> Limited (2015). </w:t>
      </w:r>
      <w:r w:rsidRPr="00430A1A">
        <w:rPr>
          <w:rFonts w:ascii="Arial" w:hAnsi="Arial" w:cs="Arial"/>
          <w:i/>
          <w:highlight w:val="yellow"/>
        </w:rPr>
        <w:t xml:space="preserve">Natural History Museum Guide (Version 2.7.6). </w:t>
      </w:r>
      <w:r w:rsidRPr="00430A1A">
        <w:rPr>
          <w:rFonts w:ascii="Arial" w:hAnsi="Arial" w:cs="Arial"/>
          <w:highlight w:val="yellow"/>
        </w:rPr>
        <w:t>[mobile application software]. Retrieved from http://itunes.apple.com [</w:t>
      </w:r>
      <w:commentRangeStart w:id="49"/>
      <w:r w:rsidRPr="00430A1A">
        <w:rPr>
          <w:rFonts w:ascii="Arial" w:hAnsi="Arial" w:cs="Arial"/>
          <w:highlight w:val="yellow"/>
        </w:rPr>
        <w:t xml:space="preserve">Accessed </w:t>
      </w:r>
      <w:commentRangeEnd w:id="49"/>
      <w:r w:rsidRPr="00430A1A">
        <w:rPr>
          <w:rStyle w:val="CommentReference"/>
          <w:highlight w:val="yellow"/>
        </w:rPr>
        <w:commentReference w:id="49"/>
      </w:r>
      <w:r w:rsidRPr="00430A1A">
        <w:rPr>
          <w:rFonts w:ascii="Arial" w:hAnsi="Arial" w:cs="Arial"/>
          <w:highlight w:val="yellow"/>
        </w:rPr>
        <w:t>]</w:t>
      </w:r>
    </w:p>
    <w:p w14:paraId="32FD2A2B" w14:textId="77777777" w:rsidR="00430A1A" w:rsidRPr="00430A1A" w:rsidRDefault="00430A1A" w:rsidP="00430A1A">
      <w:pPr>
        <w:pStyle w:val="ListParagraph"/>
        <w:rPr>
          <w:rFonts w:ascii="Arial" w:hAnsi="Arial" w:cs="Arial"/>
        </w:rPr>
      </w:pPr>
    </w:p>
    <w:p w14:paraId="10349C6C" w14:textId="77777777" w:rsidR="00430A1A" w:rsidRPr="004C131D" w:rsidRDefault="00430A1A" w:rsidP="00DC060A">
      <w:pPr>
        <w:pStyle w:val="ListParagraph"/>
        <w:numPr>
          <w:ilvl w:val="0"/>
          <w:numId w:val="16"/>
        </w:numPr>
        <w:rPr>
          <w:rFonts w:ascii="Arial" w:hAnsi="Arial" w:cs="Arial"/>
        </w:rPr>
      </w:pP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0" w:name="_Toc532386950"/>
      <w:r w:rsidRPr="004C131D">
        <w:rPr>
          <w:rFonts w:ascii="Arial" w:hAnsi="Arial" w:cs="Arial"/>
        </w:rPr>
        <w:t>Definition of terms</w:t>
      </w:r>
      <w:bookmarkEnd w:id="50"/>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DE25C0" w:rsidRPr="00830AC9" w:rsidRDefault="00DE25C0" w:rsidP="00A4134C">
                            <w:pPr>
                              <w:rPr>
                                <w:rFonts w:ascii="Arial" w:hAnsi="Arial" w:cs="Arial"/>
                              </w:rPr>
                            </w:pPr>
                            <w:r w:rsidRPr="00830AC9">
                              <w:rPr>
                                <w:rFonts w:ascii="Arial" w:hAnsi="Arial" w:cs="Arial"/>
                              </w:rPr>
                              <w:t>Key:</w:t>
                            </w:r>
                          </w:p>
                          <w:p w14:paraId="6C877FD8" w14:textId="77777777" w:rsidR="00DE25C0" w:rsidRPr="00830AC9" w:rsidRDefault="00DE25C0" w:rsidP="00A4134C">
                            <w:pPr>
                              <w:rPr>
                                <w:rFonts w:ascii="Arial" w:hAnsi="Arial" w:cs="Arial"/>
                              </w:rPr>
                            </w:pPr>
                            <w:r w:rsidRPr="00830AC9">
                              <w:rPr>
                                <w:rFonts w:ascii="Arial" w:hAnsi="Arial" w:cs="Arial"/>
                              </w:rPr>
                              <w:t>C = Create</w:t>
                            </w:r>
                          </w:p>
                          <w:p w14:paraId="2540802D" w14:textId="77777777" w:rsidR="00DE25C0" w:rsidRPr="00830AC9" w:rsidRDefault="00DE25C0" w:rsidP="00A4134C">
                            <w:pPr>
                              <w:rPr>
                                <w:rFonts w:ascii="Arial" w:hAnsi="Arial" w:cs="Arial"/>
                              </w:rPr>
                            </w:pPr>
                            <w:r w:rsidRPr="00830AC9">
                              <w:rPr>
                                <w:rFonts w:ascii="Arial" w:hAnsi="Arial" w:cs="Arial"/>
                              </w:rPr>
                              <w:t>M = Modify</w:t>
                            </w:r>
                          </w:p>
                          <w:p w14:paraId="3681F7D2" w14:textId="77777777" w:rsidR="00DE25C0" w:rsidRPr="00830AC9" w:rsidRDefault="00DE25C0" w:rsidP="00A4134C">
                            <w:pPr>
                              <w:rPr>
                                <w:rFonts w:ascii="Arial" w:hAnsi="Arial" w:cs="Arial"/>
                              </w:rPr>
                            </w:pPr>
                            <w:r w:rsidRPr="00830AC9">
                              <w:rPr>
                                <w:rFonts w:ascii="Arial" w:hAnsi="Arial" w:cs="Arial"/>
                              </w:rPr>
                              <w:t>R = Review</w:t>
                            </w:r>
                          </w:p>
                          <w:p w14:paraId="469C81D6" w14:textId="353E04FE" w:rsidR="00DE25C0" w:rsidRPr="00830AC9" w:rsidRDefault="00DE25C0">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DE25C0" w:rsidRPr="00830AC9" w:rsidRDefault="00DE25C0" w:rsidP="00A4134C">
                      <w:pPr>
                        <w:rPr>
                          <w:rFonts w:ascii="Arial" w:hAnsi="Arial" w:cs="Arial"/>
                        </w:rPr>
                      </w:pPr>
                      <w:r w:rsidRPr="00830AC9">
                        <w:rPr>
                          <w:rFonts w:ascii="Arial" w:hAnsi="Arial" w:cs="Arial"/>
                        </w:rPr>
                        <w:t>Key:</w:t>
                      </w:r>
                    </w:p>
                    <w:p w14:paraId="6C877FD8" w14:textId="77777777" w:rsidR="00DE25C0" w:rsidRPr="00830AC9" w:rsidRDefault="00DE25C0" w:rsidP="00A4134C">
                      <w:pPr>
                        <w:rPr>
                          <w:rFonts w:ascii="Arial" w:hAnsi="Arial" w:cs="Arial"/>
                        </w:rPr>
                      </w:pPr>
                      <w:r w:rsidRPr="00830AC9">
                        <w:rPr>
                          <w:rFonts w:ascii="Arial" w:hAnsi="Arial" w:cs="Arial"/>
                        </w:rPr>
                        <w:t>C = Create</w:t>
                      </w:r>
                    </w:p>
                    <w:p w14:paraId="2540802D" w14:textId="77777777" w:rsidR="00DE25C0" w:rsidRPr="00830AC9" w:rsidRDefault="00DE25C0" w:rsidP="00A4134C">
                      <w:pPr>
                        <w:rPr>
                          <w:rFonts w:ascii="Arial" w:hAnsi="Arial" w:cs="Arial"/>
                        </w:rPr>
                      </w:pPr>
                      <w:r w:rsidRPr="00830AC9">
                        <w:rPr>
                          <w:rFonts w:ascii="Arial" w:hAnsi="Arial" w:cs="Arial"/>
                        </w:rPr>
                        <w:t>M = Modify</w:t>
                      </w:r>
                    </w:p>
                    <w:p w14:paraId="3681F7D2" w14:textId="77777777" w:rsidR="00DE25C0" w:rsidRPr="00830AC9" w:rsidRDefault="00DE25C0" w:rsidP="00A4134C">
                      <w:pPr>
                        <w:rPr>
                          <w:rFonts w:ascii="Arial" w:hAnsi="Arial" w:cs="Arial"/>
                        </w:rPr>
                      </w:pPr>
                      <w:r w:rsidRPr="00830AC9">
                        <w:rPr>
                          <w:rFonts w:ascii="Arial" w:hAnsi="Arial" w:cs="Arial"/>
                        </w:rPr>
                        <w:t>R = Review</w:t>
                      </w:r>
                    </w:p>
                    <w:p w14:paraId="469C81D6" w14:textId="353E04FE" w:rsidR="00DE25C0" w:rsidRPr="00830AC9" w:rsidRDefault="00DE25C0">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Joe Lowthian</w:t>
            </w:r>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77777777" w:rsidR="00A4134C" w:rsidRPr="004C131D" w:rsidRDefault="00A4134C" w:rsidP="000B5F08">
            <w:pPr>
              <w:rPr>
                <w:rFonts w:ascii="Arial" w:hAnsi="Arial" w:cs="Arial"/>
              </w:rPr>
            </w:pP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Content>
        <w:p w14:paraId="576D612F" w14:textId="0A47768D" w:rsidR="00892A72" w:rsidRDefault="00892A72">
          <w:pPr>
            <w:pStyle w:val="Heading1"/>
          </w:pPr>
          <w:r>
            <w:t>Bibliography</w:t>
          </w:r>
        </w:p>
        <w:sdt>
          <w:sdtPr>
            <w:id w:val="111145805"/>
            <w:bibliography/>
          </w:sdtPr>
          <w:sdtContent>
            <w:p w14:paraId="2A70360A" w14:textId="36E0F3F6" w:rsidR="00892A72" w:rsidRDefault="00892A72" w:rsidP="00892A72">
              <w:pPr>
                <w:pStyle w:val="Bibliography"/>
                <w:ind w:left="720" w:hanging="720"/>
                <w:rPr>
                  <w:noProof/>
                  <w:sz w:val="24"/>
                  <w:szCs w:val="24"/>
                </w:rPr>
              </w:pPr>
              <w:r>
                <w:fldChar w:fldCharType="begin"/>
              </w:r>
              <w:r>
                <w:instrText xml:space="preserve"> BIBLIOGRAPHY </w:instrText>
              </w:r>
              <w:r>
                <w:fldChar w:fldCharType="separate"/>
              </w:r>
              <w:r>
                <w:rPr>
                  <w:noProof/>
                </w:rPr>
                <w:t>Ltd, M. G. (2017). Natural History Museum. Application</w:t>
              </w:r>
            </w:p>
            <w:p w14:paraId="2DD5E4AB" w14:textId="3C12C373" w:rsidR="00892A72" w:rsidRDefault="00892A72" w:rsidP="00892A72">
              <w:pPr>
                <w:pStyle w:val="Bibliography"/>
                <w:ind w:left="720" w:hanging="720"/>
                <w:rPr>
                  <w:noProof/>
                </w:rPr>
              </w:pPr>
              <w:r>
                <w:rPr>
                  <w:noProof/>
                </w:rPr>
                <w:t xml:space="preserve">Newcastle, O. (2018). </w:t>
              </w:r>
              <w:r>
                <w:rPr>
                  <w:i/>
                  <w:iCs/>
                  <w:noProof/>
                </w:rPr>
                <w:t>Newcastle Castle</w:t>
              </w:r>
              <w:r>
                <w:rPr>
                  <w:noProof/>
                </w:rPr>
                <w:t>. Application</w:t>
              </w:r>
            </w:p>
            <w:p w14:paraId="1A3633F9" w14:textId="2BC55D53" w:rsidR="00892A72" w:rsidRDefault="00892A72" w:rsidP="00892A72">
              <w:r>
                <w:rPr>
                  <w:b/>
                  <w:bCs/>
                  <w:noProof/>
                </w:rPr>
                <w:fldChar w:fldCharType="end"/>
              </w:r>
            </w:p>
          </w:sdtContent>
        </w:sdt>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Will Comber" w:date="2019-02-06T16:39:00Z" w:initials="WC">
    <w:p w14:paraId="70ED7B65" w14:textId="3E9459AD" w:rsidR="00DE25C0" w:rsidRDefault="00DE25C0" w:rsidP="0030226C">
      <w:pPr>
        <w:pStyle w:val="CommentText"/>
      </w:pPr>
      <w:r>
        <w:rPr>
          <w:rStyle w:val="CommentReference"/>
        </w:rPr>
        <w:annotationRef/>
      </w:r>
      <w:r>
        <w:t>Reference needed</w:t>
      </w:r>
    </w:p>
  </w:comment>
  <w:comment w:id="40" w:author="Will Comber" w:date="2019-02-06T16:53:00Z" w:initials="WC">
    <w:p w14:paraId="3C890032" w14:textId="053EB1A8" w:rsidR="00DE25C0" w:rsidRDefault="00DE25C0">
      <w:pPr>
        <w:pStyle w:val="CommentText"/>
      </w:pPr>
      <w:r>
        <w:rPr>
          <w:rStyle w:val="CommentReference"/>
        </w:rPr>
        <w:annotationRef/>
      </w:r>
      <w:r>
        <w:t>Needs reference</w:t>
      </w:r>
    </w:p>
  </w:comment>
  <w:comment w:id="49" w:author="Will Comber" w:date="2019-02-14T13:36:00Z" w:initials="WC">
    <w:p w14:paraId="362A7380" w14:textId="400165F1" w:rsidR="00DE25C0" w:rsidRDefault="00DE25C0">
      <w:pPr>
        <w:pStyle w:val="CommentText"/>
      </w:pPr>
      <w:r>
        <w:rPr>
          <w:rStyle w:val="CommentReference"/>
        </w:rPr>
        <w:annotationRef/>
      </w:r>
      <w:r>
        <w:t xml:space="preserve">This is for the </w:t>
      </w:r>
      <w:proofErr w:type="spellStart"/>
      <w:r>
        <w:t>iphone</w:t>
      </w:r>
      <w:proofErr w:type="spellEnd"/>
      <w:r>
        <w:t xml:space="preserve"> version not the same as what is used in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ED7B65" w15:done="0"/>
  <w15:commentEx w15:paraId="3C890032" w15:done="0"/>
  <w15:commentEx w15:paraId="362A73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Id w16cid:paraId="362A7380" w16cid:durableId="200FED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3A3F4" w14:textId="77777777" w:rsidR="006F2E97" w:rsidRDefault="006F2E97">
      <w:r>
        <w:separator/>
      </w:r>
    </w:p>
  </w:endnote>
  <w:endnote w:type="continuationSeparator" w:id="0">
    <w:p w14:paraId="5E937C1E" w14:textId="77777777" w:rsidR="006F2E97" w:rsidRDefault="006F2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DE25C0" w:rsidRDefault="00DE25C0">
    <w:pPr>
      <w:pStyle w:val="Footer"/>
    </w:pPr>
  </w:p>
  <w:p w14:paraId="70B5AA07" w14:textId="77777777" w:rsidR="00DE25C0" w:rsidRDefault="00DE25C0"/>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E25C0" w14:paraId="0C77F786" w14:textId="77777777" w:rsidTr="00314B89">
      <w:tc>
        <w:tcPr>
          <w:tcW w:w="4607" w:type="dxa"/>
        </w:tcPr>
        <w:p w14:paraId="0448BD11" w14:textId="77777777" w:rsidR="00DE25C0" w:rsidRDefault="00DE25C0">
          <w:pPr>
            <w:keepNext/>
            <w:keepLines/>
            <w:spacing w:before="60" w:after="20"/>
            <w:rPr>
              <w:sz w:val="18"/>
            </w:rPr>
          </w:pPr>
        </w:p>
      </w:tc>
      <w:tc>
        <w:tcPr>
          <w:tcW w:w="2323" w:type="dxa"/>
        </w:tcPr>
        <w:p w14:paraId="7589E5A7" w14:textId="77777777" w:rsidR="00DE25C0" w:rsidRDefault="00DE25C0">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DE25C0" w:rsidRDefault="00DE25C0">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DE25C0" w14:paraId="781BF90E" w14:textId="77777777" w:rsidTr="00314B89">
      <w:tc>
        <w:tcPr>
          <w:tcW w:w="4607" w:type="dxa"/>
          <w:tcBorders>
            <w:top w:val="single" w:sz="12" w:space="0" w:color="auto"/>
          </w:tcBorders>
        </w:tcPr>
        <w:p w14:paraId="715F767D" w14:textId="77777777" w:rsidR="00DE25C0" w:rsidRPr="00B653CF" w:rsidRDefault="00DE25C0"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DE25C0" w:rsidRDefault="00DE25C0" w:rsidP="00FE1B98">
          <w:pPr>
            <w:keepNext/>
            <w:keepLines/>
            <w:spacing w:before="40"/>
            <w:jc w:val="center"/>
            <w:rPr>
              <w:snapToGrid w:val="0"/>
              <w:sz w:val="12"/>
            </w:rPr>
          </w:pPr>
        </w:p>
        <w:p w14:paraId="340327D6" w14:textId="77777777" w:rsidR="00DE25C0" w:rsidRDefault="00DE25C0"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E25C0" w14:paraId="7FA69762" w14:textId="77777777" w:rsidTr="00314B89">
      <w:tc>
        <w:tcPr>
          <w:tcW w:w="4607" w:type="dxa"/>
        </w:tcPr>
        <w:p w14:paraId="653385A2" w14:textId="77777777" w:rsidR="00DE25C0" w:rsidRDefault="00DE25C0">
          <w:pPr>
            <w:keepNext/>
            <w:keepLines/>
            <w:spacing w:before="60" w:after="20"/>
            <w:rPr>
              <w:sz w:val="18"/>
            </w:rPr>
          </w:pPr>
          <w:bookmarkStart w:id="16" w:name="hp_Footer"/>
        </w:p>
      </w:tc>
      <w:tc>
        <w:tcPr>
          <w:tcW w:w="2323" w:type="dxa"/>
        </w:tcPr>
        <w:p w14:paraId="049A83D4" w14:textId="77777777" w:rsidR="00DE25C0" w:rsidRDefault="00DE25C0">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2A6D4409" w:rsidR="00DE25C0" w:rsidRDefault="00DE25C0">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DE25C0" w14:paraId="6E676BD7" w14:textId="77777777" w:rsidTr="00314B89">
      <w:tc>
        <w:tcPr>
          <w:tcW w:w="4607" w:type="dxa"/>
          <w:tcBorders>
            <w:top w:val="single" w:sz="12" w:space="0" w:color="auto"/>
          </w:tcBorders>
        </w:tcPr>
        <w:p w14:paraId="350A8D21" w14:textId="77777777" w:rsidR="00DE25C0" w:rsidRPr="00B653CF" w:rsidRDefault="00DE25C0"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DE25C0" w:rsidRDefault="00DE25C0" w:rsidP="00FE1B98">
          <w:pPr>
            <w:keepNext/>
            <w:keepLines/>
            <w:spacing w:before="40"/>
            <w:jc w:val="center"/>
            <w:rPr>
              <w:snapToGrid w:val="0"/>
              <w:sz w:val="12"/>
            </w:rPr>
          </w:pPr>
        </w:p>
        <w:p w14:paraId="33D430F8" w14:textId="77777777" w:rsidR="00DE25C0" w:rsidRDefault="00DE25C0" w:rsidP="00FE1B98">
          <w:pPr>
            <w:keepNext/>
            <w:keepLines/>
            <w:spacing w:before="40"/>
            <w:jc w:val="center"/>
            <w:rPr>
              <w:i/>
              <w:iCs/>
              <w:sz w:val="12"/>
            </w:rPr>
          </w:pPr>
        </w:p>
      </w:tc>
    </w:tr>
    <w:bookmarkEnd w:id="16"/>
  </w:tbl>
  <w:p w14:paraId="10A0F777" w14:textId="77777777" w:rsidR="00DE25C0" w:rsidRDefault="00DE25C0">
    <w:pPr>
      <w:pStyle w:val="Footer"/>
      <w:rPr>
        <w:sz w:val="4"/>
      </w:rPr>
    </w:pPr>
  </w:p>
  <w:p w14:paraId="0D6D0A07" w14:textId="77777777" w:rsidR="00DE25C0" w:rsidRDefault="00DE25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DE25C0" w:rsidRDefault="00DE2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BBF89" w14:textId="77777777" w:rsidR="006F2E97" w:rsidRDefault="006F2E97">
      <w:r>
        <w:separator/>
      </w:r>
    </w:p>
  </w:footnote>
  <w:footnote w:type="continuationSeparator" w:id="0">
    <w:p w14:paraId="697802BD" w14:textId="77777777" w:rsidR="006F2E97" w:rsidRDefault="006F2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DE25C0" w:rsidRDefault="00DE25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DE25C0" w14:paraId="44BB473D" w14:textId="77777777">
      <w:trPr>
        <w:cantSplit/>
      </w:trPr>
      <w:tc>
        <w:tcPr>
          <w:tcW w:w="2736" w:type="dxa"/>
          <w:tcBorders>
            <w:top w:val="double" w:sz="6" w:space="0" w:color="auto"/>
            <w:bottom w:val="nil"/>
            <w:right w:val="dotted" w:sz="4" w:space="0" w:color="auto"/>
          </w:tcBorders>
        </w:tcPr>
        <w:p w14:paraId="531CFCA4" w14:textId="28AFC19F" w:rsidR="00DE25C0" w:rsidRDefault="00DE25C0"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DE25C0" w:rsidRDefault="00DE25C0">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DE25C0" w:rsidRDefault="00DE25C0">
          <w:pPr>
            <w:spacing w:before="60" w:after="40"/>
            <w:ind w:right="-72"/>
            <w:jc w:val="center"/>
            <w:rPr>
              <w:rFonts w:ascii="HPlogostd" w:hAnsi="HPlogostd"/>
              <w:sz w:val="32"/>
            </w:rPr>
          </w:pPr>
          <w:r>
            <w:rPr>
              <w:bCs/>
              <w:highlight w:val="lightGray"/>
            </w:rPr>
            <w:t>[04/02/19]</w:t>
          </w:r>
        </w:p>
      </w:tc>
    </w:tr>
    <w:tr w:rsidR="00DE25C0"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DE25C0" w:rsidRDefault="00DE25C0">
          <w:pPr>
            <w:pStyle w:val="Heading4"/>
            <w:spacing w:before="80" w:after="80"/>
          </w:pPr>
          <w:bookmarkStart w:id="15" w:name="hp_Header"/>
        </w:p>
      </w:tc>
      <w:tc>
        <w:tcPr>
          <w:tcW w:w="4334" w:type="dxa"/>
          <w:tcBorders>
            <w:left w:val="nil"/>
            <w:right w:val="nil"/>
          </w:tcBorders>
        </w:tcPr>
        <w:p w14:paraId="67148F1D" w14:textId="77777777" w:rsidR="00DE25C0" w:rsidRDefault="00DE25C0">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DE25C0" w:rsidRDefault="00DE25C0">
          <w:pPr>
            <w:spacing w:before="80" w:after="80"/>
            <w:jc w:val="right"/>
            <w:rPr>
              <w:b/>
            </w:rPr>
          </w:pPr>
        </w:p>
      </w:tc>
    </w:tr>
    <w:bookmarkEnd w:id="15"/>
  </w:tbl>
  <w:p w14:paraId="5D4066F5" w14:textId="77777777" w:rsidR="00DE25C0" w:rsidRDefault="00DE25C0">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DE25C0" w:rsidRDefault="00DE2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493F"/>
    <w:rsid w:val="00165786"/>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8E5"/>
    <w:rsid w:val="008C7BD1"/>
    <w:rsid w:val="008E06F7"/>
    <w:rsid w:val="008E09A5"/>
    <w:rsid w:val="008E2772"/>
    <w:rsid w:val="008E38B6"/>
    <w:rsid w:val="008E5DC8"/>
    <w:rsid w:val="008E7B9F"/>
    <w:rsid w:val="008F4397"/>
    <w:rsid w:val="008F716E"/>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2339"/>
    <w:rsid w:val="009D7549"/>
    <w:rsid w:val="009D771D"/>
    <w:rsid w:val="009E16E4"/>
    <w:rsid w:val="009E1AE2"/>
    <w:rsid w:val="009F7E0E"/>
    <w:rsid w:val="00A01AB8"/>
    <w:rsid w:val="00A03B29"/>
    <w:rsid w:val="00A03B4C"/>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4E49"/>
    <w:rsid w:val="00B16568"/>
    <w:rsid w:val="00B1716A"/>
    <w:rsid w:val="00B20C3E"/>
    <w:rsid w:val="00B31EFB"/>
    <w:rsid w:val="00B36590"/>
    <w:rsid w:val="00B41BD7"/>
    <w:rsid w:val="00B63235"/>
    <w:rsid w:val="00B635FB"/>
    <w:rsid w:val="00B653CF"/>
    <w:rsid w:val="00B66DBB"/>
    <w:rsid w:val="00B71473"/>
    <w:rsid w:val="00B8654F"/>
    <w:rsid w:val="00B95A1C"/>
    <w:rsid w:val="00B964B3"/>
    <w:rsid w:val="00B97505"/>
    <w:rsid w:val="00BB65E7"/>
    <w:rsid w:val="00BB6938"/>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4BCB"/>
    <w:rsid w:val="00CD5822"/>
    <w:rsid w:val="00CE1EA5"/>
    <w:rsid w:val="00CE353D"/>
    <w:rsid w:val="00CE5DCE"/>
    <w:rsid w:val="00CF7D5E"/>
    <w:rsid w:val="00D03978"/>
    <w:rsid w:val="00D03B2D"/>
    <w:rsid w:val="00D05CA2"/>
    <w:rsid w:val="00D074C2"/>
    <w:rsid w:val="00D12D90"/>
    <w:rsid w:val="00D317A7"/>
    <w:rsid w:val="00D32DCA"/>
    <w:rsid w:val="00D34C14"/>
    <w:rsid w:val="00D60C25"/>
    <w:rsid w:val="00D60C76"/>
    <w:rsid w:val="00D63232"/>
    <w:rsid w:val="00D653E8"/>
    <w:rsid w:val="00D72896"/>
    <w:rsid w:val="00D83CB3"/>
    <w:rsid w:val="00D83CD2"/>
    <w:rsid w:val="00D8672F"/>
    <w:rsid w:val="00D950E9"/>
    <w:rsid w:val="00D964A6"/>
    <w:rsid w:val="00DA020D"/>
    <w:rsid w:val="00DA0773"/>
    <w:rsid w:val="00DA715B"/>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E047C0"/>
    <w:rsid w:val="00E0682F"/>
    <w:rsid w:val="00E06DC4"/>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pn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9996C87D-548A-46DB-B1D5-AFF2D881A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65</TotalTime>
  <Pages>23</Pages>
  <Words>4848</Words>
  <Characters>27638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Titas Alvikas</cp:lastModifiedBy>
  <cp:revision>121</cp:revision>
  <cp:lastPrinted>2008-10-13T15:31:00Z</cp:lastPrinted>
  <dcterms:created xsi:type="dcterms:W3CDTF">2017-11-23T16:18:00Z</dcterms:created>
  <dcterms:modified xsi:type="dcterms:W3CDTF">2019-02-26T16:00:00Z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